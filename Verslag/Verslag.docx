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A7" w:rsidRDefault="002C59A7">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2014-2015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2C59A7" w:rsidRDefault="002C59A7">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2014-2015</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7635240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2C59A7" w:rsidRDefault="002C59A7">
                                    <w:pPr>
                                      <w:pStyle w:val="Titel1"/>
                                    </w:pPr>
                                    <w:r>
                                      <w:t>ModernMasterMind</w:t>
                                    </w:r>
                                  </w:p>
                                </w:sdtContent>
                              </w:sdt>
                              <w:p w:rsidR="002C59A7" w:rsidRDefault="002C59A7">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2C59A7" w:rsidRDefault="002C59A7">
                              <w:pPr>
                                <w:pStyle w:val="Titel1"/>
                              </w:pPr>
                              <w:r>
                                <w:t>ModernMasterMind</w:t>
                              </w:r>
                            </w:p>
                          </w:sdtContent>
                        </w:sdt>
                        <w:p w:rsidR="002C59A7" w:rsidRDefault="002C59A7">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 – ICT-Elektronica</w:t>
                              </w:r>
                            </w:sdtContent>
                          </w:sdt>
                        </w:p>
                      </w:txbxContent>
                    </v:textbox>
                    <w10:wrap type="square" anchorx="margin" anchory="margin"/>
                  </v:shape>
                </w:pict>
              </mc:Fallback>
            </mc:AlternateContent>
          </w:r>
        </w:p>
        <w:p w:rsidR="003866E5" w:rsidRDefault="00CF2A36">
          <w:r>
            <w:rPr>
              <w:noProof/>
              <w:lang w:val="nl-NL"/>
            </w:rPr>
            <w:drawing>
              <wp:anchor distT="0" distB="0" distL="114300" distR="114300" simplePos="0" relativeHeight="251659264" behindDoc="1" locked="0" layoutInCell="1" allowOverlap="0" wp14:anchorId="72A135F0" wp14:editId="2D9F359E">
                <wp:simplePos x="0" y="0"/>
                <wp:positionH relativeFrom="margin">
                  <wp:posOffset>890905</wp:posOffset>
                </wp:positionH>
                <wp:positionV relativeFrom="margin">
                  <wp:posOffset>495935</wp:posOffset>
                </wp:positionV>
                <wp:extent cx="3549650" cy="5021580"/>
                <wp:effectExtent l="266700" t="285750" r="260350" b="293370"/>
                <wp:wrapSquare wrapText="bothSides"/>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49650" cy="502158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3866E5" w:rsidRDefault="003866E5">
          <w:r>
            <w:br w:type="page"/>
          </w:r>
        </w:p>
      </w:sdtContent>
    </w:sdt>
    <w:p w:rsidR="003C25D6" w:rsidRDefault="003C25D6" w:rsidP="00FC04AE">
      <w:pPr>
        <w:pStyle w:val="Kop1"/>
      </w:pPr>
      <w:bookmarkStart w:id="5" w:name="_Ref419568093"/>
      <w:bookmarkStart w:id="6" w:name="_Toc419749870"/>
      <w:bookmarkEnd w:id="4"/>
      <w:bookmarkEnd w:id="3"/>
      <w:bookmarkEnd w:id="2"/>
      <w:bookmarkEnd w:id="1"/>
      <w:bookmarkEnd w:id="0"/>
      <w:r w:rsidRPr="00E349BA">
        <w:lastRenderedPageBreak/>
        <w:t>Voorwoord</w:t>
      </w:r>
      <w:bookmarkEnd w:id="5"/>
      <w:bookmarkEnd w:id="6"/>
    </w:p>
    <w:p w:rsidR="003C25D6" w:rsidRDefault="003C25D6" w:rsidP="00A9222C">
      <w:r>
        <w:t xml:space="preserve">Ik ben Dries Kennes, student ICT-Elektronica Fase 1 aan Thomas More Mechelen op Campus De </w:t>
      </w:r>
      <w:proofErr w:type="spellStart"/>
      <w:r>
        <w:t>Nayer</w:t>
      </w:r>
      <w:proofErr w:type="spellEnd"/>
      <w:r>
        <w:t xml:space="preserve">. Mijn voornaamste interesses zijn elektronica en alles wat te enigszins programmeren valt. Online ga ik door het leven als Dries007, een enthousiaste Java programmeur die zich in zijn vrije tijd vooral bezighoud met het maken van </w:t>
      </w:r>
      <w:proofErr w:type="spellStart"/>
      <w:r>
        <w:t>build</w:t>
      </w:r>
      <w:proofErr w:type="spellEnd"/>
      <w:r>
        <w:t>-</w:t>
      </w:r>
      <w:proofErr w:type="spellStart"/>
      <w:r>
        <w:t>to</w:t>
      </w:r>
      <w:proofErr w:type="spellEnd"/>
      <w:r>
        <w:t xml:space="preserve">-order Minecraft </w:t>
      </w:r>
      <w:proofErr w:type="spellStart"/>
      <w:r>
        <w:t>mods</w:t>
      </w:r>
      <w:proofErr w:type="spellEnd"/>
      <w:r>
        <w:t>.</w:t>
      </w:r>
    </w:p>
    <w:p w:rsidR="003C25D6" w:rsidRDefault="003C25D6" w:rsidP="003C25D6">
      <w:r w:rsidRPr="002B4720">
        <w:t>Tijdens de kerstvakantie ben ik op zoek gegaan naar projectonderwerpen. Vorig jaar (6e jaar middelbaar) wilden wij tijdens de lessen elektronica met een Arduino en een LED matrix spelletjes maken. Helaas was het juiste materiaal niet tijdig beschikbaar. Daarom heb ik er dit jaar voor gekozen om één van die spellen uit te werken. Het werd Mastermind omdat dit een uitdaging leek, onder andere dankzij de vereiste om kleuren te kunnen weergeven.</w:t>
      </w:r>
    </w:p>
    <w:p w:rsidR="003C25D6" w:rsidRDefault="00157219" w:rsidP="003C25D6">
      <w:r>
        <w:t>Mijn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sidR="003C25D6">
        <w:t xml:space="preserve">, of via mijn website, </w:t>
      </w:r>
      <w:hyperlink r:id="rId12" w:history="1">
        <w:r w:rsidR="003C25D6" w:rsidRPr="002B4720">
          <w:rPr>
            <w:rStyle w:val="Hyperlink"/>
          </w:rPr>
          <w:t>dries007.net</w:t>
        </w:r>
      </w:hyperlink>
      <w:r w:rsidR="003C25D6">
        <w:t>.</w:t>
      </w:r>
    </w:p>
    <w:p w:rsidR="00411EC0" w:rsidRPr="009E2CB9" w:rsidRDefault="003C25D6">
      <w:r>
        <w:t xml:space="preserve">Ten slotte wil ik Marc Roggemans bedanken voor het uitlenen van materiaal en </w:t>
      </w:r>
      <w:r w:rsidRPr="003C25D6">
        <w:t xml:space="preserve">Jurre De </w:t>
      </w:r>
      <w:proofErr w:type="spellStart"/>
      <w:r w:rsidRPr="003C25D6">
        <w:t>Weerdt</w:t>
      </w:r>
      <w:proofErr w:type="spellEnd"/>
      <w:r>
        <w:t xml:space="preserve"> voor het helpen met solderen van enkele SMD onderdelen.</w:t>
      </w:r>
    </w:p>
    <w:bookmarkStart w:id="7" w:name="_Toc419749871" w:displacedByCustomXml="next"/>
    <w:sdt>
      <w:sdtPr>
        <w:rPr>
          <w:rFonts w:asciiTheme="minorHAnsi" w:eastAsiaTheme="minorHAnsi" w:hAnsiTheme="minorHAnsi" w:cstheme="minorBidi"/>
          <w:color w:val="595959" w:themeColor="text1" w:themeTint="A6"/>
          <w:sz w:val="22"/>
          <w:szCs w:val="20"/>
        </w:rPr>
        <w:id w:val="651875292"/>
        <w:docPartObj>
          <w:docPartGallery w:val="Table of Contents"/>
          <w:docPartUnique/>
        </w:docPartObj>
      </w:sdtPr>
      <w:sdtEndPr>
        <w:rPr>
          <w:b/>
          <w:bCs/>
          <w:color w:val="auto"/>
        </w:rPr>
      </w:sdtEndPr>
      <w:sdtContent>
        <w:p w:rsidR="003C25D6" w:rsidRDefault="003C25D6" w:rsidP="00FC04AE">
          <w:pPr>
            <w:pStyle w:val="Kop1"/>
          </w:pPr>
          <w:r>
            <w:t>Inhoud</w:t>
          </w:r>
          <w:bookmarkEnd w:id="7"/>
        </w:p>
        <w:p w:rsidR="00D922D3" w:rsidRDefault="003C25D6">
          <w:pPr>
            <w:pStyle w:val="Inhopg1"/>
            <w:rPr>
              <w:rFonts w:eastAsiaTheme="minorEastAsia"/>
              <w:noProof/>
              <w:szCs w:val="22"/>
              <w:lang w:val="nl-NL"/>
            </w:rPr>
          </w:pPr>
          <w:r>
            <w:fldChar w:fldCharType="begin"/>
          </w:r>
          <w:r>
            <w:instrText xml:space="preserve"> TOC \o "1-3" \h \z \u </w:instrText>
          </w:r>
          <w:r>
            <w:fldChar w:fldCharType="separate"/>
          </w:r>
          <w:hyperlink w:anchor="_Toc419749870" w:history="1">
            <w:r w:rsidR="00D922D3" w:rsidRPr="00F04EA6">
              <w:rPr>
                <w:rStyle w:val="Hyperlink"/>
                <w:noProof/>
              </w:rPr>
              <w:t>1</w:t>
            </w:r>
            <w:r w:rsidR="00D922D3">
              <w:rPr>
                <w:rFonts w:eastAsiaTheme="minorEastAsia"/>
                <w:noProof/>
                <w:szCs w:val="22"/>
                <w:lang w:val="nl-NL"/>
              </w:rPr>
              <w:tab/>
            </w:r>
            <w:r w:rsidR="00D922D3" w:rsidRPr="00F04EA6">
              <w:rPr>
                <w:rStyle w:val="Hyperlink"/>
                <w:noProof/>
              </w:rPr>
              <w:t>Voorwoord</w:t>
            </w:r>
            <w:r w:rsidR="00D922D3">
              <w:rPr>
                <w:noProof/>
                <w:webHidden/>
              </w:rPr>
              <w:tab/>
            </w:r>
            <w:r w:rsidR="00D922D3">
              <w:rPr>
                <w:noProof/>
                <w:webHidden/>
              </w:rPr>
              <w:fldChar w:fldCharType="begin"/>
            </w:r>
            <w:r w:rsidR="00D922D3">
              <w:rPr>
                <w:noProof/>
                <w:webHidden/>
              </w:rPr>
              <w:instrText xml:space="preserve"> PAGEREF _Toc419749870 \h </w:instrText>
            </w:r>
            <w:r w:rsidR="00D922D3">
              <w:rPr>
                <w:noProof/>
                <w:webHidden/>
              </w:rPr>
            </w:r>
            <w:r w:rsidR="00D922D3">
              <w:rPr>
                <w:noProof/>
                <w:webHidden/>
              </w:rPr>
              <w:fldChar w:fldCharType="separate"/>
            </w:r>
            <w:r w:rsidR="00792B1F">
              <w:rPr>
                <w:noProof/>
                <w:webHidden/>
              </w:rPr>
              <w:t>1</w:t>
            </w:r>
            <w:r w:rsidR="00D922D3">
              <w:rPr>
                <w:noProof/>
                <w:webHidden/>
              </w:rPr>
              <w:fldChar w:fldCharType="end"/>
            </w:r>
          </w:hyperlink>
        </w:p>
        <w:p w:rsidR="00D922D3" w:rsidRDefault="00D922D3">
          <w:pPr>
            <w:pStyle w:val="Inhopg1"/>
            <w:rPr>
              <w:rFonts w:eastAsiaTheme="minorEastAsia"/>
              <w:noProof/>
              <w:szCs w:val="22"/>
              <w:lang w:val="nl-NL"/>
            </w:rPr>
          </w:pPr>
          <w:hyperlink w:anchor="_Toc419749871" w:history="1">
            <w:r w:rsidRPr="00F04EA6">
              <w:rPr>
                <w:rStyle w:val="Hyperlink"/>
                <w:noProof/>
              </w:rPr>
              <w:t>2</w:t>
            </w:r>
            <w:r>
              <w:rPr>
                <w:rFonts w:eastAsiaTheme="minorEastAsia"/>
                <w:noProof/>
                <w:szCs w:val="22"/>
                <w:lang w:val="nl-NL"/>
              </w:rPr>
              <w:tab/>
            </w:r>
            <w:r w:rsidRPr="00F04EA6">
              <w:rPr>
                <w:rStyle w:val="Hyperlink"/>
                <w:noProof/>
              </w:rPr>
              <w:t>Inhoud</w:t>
            </w:r>
            <w:r>
              <w:rPr>
                <w:noProof/>
                <w:webHidden/>
              </w:rPr>
              <w:tab/>
            </w:r>
            <w:r>
              <w:rPr>
                <w:noProof/>
                <w:webHidden/>
              </w:rPr>
              <w:fldChar w:fldCharType="begin"/>
            </w:r>
            <w:r>
              <w:rPr>
                <w:noProof/>
                <w:webHidden/>
              </w:rPr>
              <w:instrText xml:space="preserve"> PAGEREF _Toc419749871 \h </w:instrText>
            </w:r>
            <w:r>
              <w:rPr>
                <w:noProof/>
                <w:webHidden/>
              </w:rPr>
            </w:r>
            <w:r>
              <w:rPr>
                <w:noProof/>
                <w:webHidden/>
              </w:rPr>
              <w:fldChar w:fldCharType="separate"/>
            </w:r>
            <w:r w:rsidR="00792B1F">
              <w:rPr>
                <w:noProof/>
                <w:webHidden/>
              </w:rPr>
              <w:t>2</w:t>
            </w:r>
            <w:r>
              <w:rPr>
                <w:noProof/>
                <w:webHidden/>
              </w:rPr>
              <w:fldChar w:fldCharType="end"/>
            </w:r>
          </w:hyperlink>
        </w:p>
        <w:p w:rsidR="00D922D3" w:rsidRDefault="00D922D3">
          <w:pPr>
            <w:pStyle w:val="Inhopg1"/>
            <w:rPr>
              <w:rFonts w:eastAsiaTheme="minorEastAsia"/>
              <w:noProof/>
              <w:szCs w:val="22"/>
              <w:lang w:val="nl-NL"/>
            </w:rPr>
          </w:pPr>
          <w:hyperlink w:anchor="_Toc419749872" w:history="1">
            <w:r w:rsidRPr="00F04EA6">
              <w:rPr>
                <w:rStyle w:val="Hyperlink"/>
                <w:noProof/>
              </w:rPr>
              <w:t>3</w:t>
            </w:r>
            <w:r>
              <w:rPr>
                <w:rFonts w:eastAsiaTheme="minorEastAsia"/>
                <w:noProof/>
                <w:szCs w:val="22"/>
                <w:lang w:val="nl-NL"/>
              </w:rPr>
              <w:tab/>
            </w:r>
            <w:r w:rsidRPr="00F04EA6">
              <w:rPr>
                <w:rStyle w:val="Hyperlink"/>
                <w:noProof/>
              </w:rPr>
              <w:t>Hardware</w:t>
            </w:r>
            <w:r>
              <w:rPr>
                <w:noProof/>
                <w:webHidden/>
              </w:rPr>
              <w:tab/>
            </w:r>
            <w:r>
              <w:rPr>
                <w:noProof/>
                <w:webHidden/>
              </w:rPr>
              <w:fldChar w:fldCharType="begin"/>
            </w:r>
            <w:r>
              <w:rPr>
                <w:noProof/>
                <w:webHidden/>
              </w:rPr>
              <w:instrText xml:space="preserve"> PAGEREF _Toc419749872 \h </w:instrText>
            </w:r>
            <w:r>
              <w:rPr>
                <w:noProof/>
                <w:webHidden/>
              </w:rPr>
            </w:r>
            <w:r>
              <w:rPr>
                <w:noProof/>
                <w:webHidden/>
              </w:rPr>
              <w:fldChar w:fldCharType="separate"/>
            </w:r>
            <w:r w:rsidR="00792B1F">
              <w:rPr>
                <w:noProof/>
                <w:webHidden/>
              </w:rPr>
              <w:t>3</w:t>
            </w:r>
            <w:r>
              <w:rPr>
                <w:noProof/>
                <w:webHidden/>
              </w:rPr>
              <w:fldChar w:fldCharType="end"/>
            </w:r>
          </w:hyperlink>
        </w:p>
        <w:p w:rsidR="00D922D3" w:rsidRDefault="00D922D3">
          <w:pPr>
            <w:pStyle w:val="Inhopg2"/>
            <w:rPr>
              <w:rFonts w:eastAsiaTheme="minorEastAsia"/>
              <w:noProof/>
              <w:szCs w:val="22"/>
              <w:lang w:val="nl-NL"/>
            </w:rPr>
          </w:pPr>
          <w:hyperlink w:anchor="_Toc419749873" w:history="1">
            <w:r w:rsidRPr="00F04EA6">
              <w:rPr>
                <w:rStyle w:val="Hyperlink"/>
                <w:noProof/>
              </w:rPr>
              <w:t>3.1</w:t>
            </w:r>
            <w:r>
              <w:rPr>
                <w:rFonts w:eastAsiaTheme="minorEastAsia"/>
                <w:noProof/>
                <w:szCs w:val="22"/>
                <w:lang w:val="nl-NL"/>
              </w:rPr>
              <w:tab/>
            </w:r>
            <w:r w:rsidRPr="00F04EA6">
              <w:rPr>
                <w:rStyle w:val="Hyperlink"/>
                <w:noProof/>
              </w:rPr>
              <w:t>RIOT</w:t>
            </w:r>
            <w:r>
              <w:rPr>
                <w:noProof/>
                <w:webHidden/>
              </w:rPr>
              <w:tab/>
            </w:r>
            <w:r>
              <w:rPr>
                <w:noProof/>
                <w:webHidden/>
              </w:rPr>
              <w:fldChar w:fldCharType="begin"/>
            </w:r>
            <w:r>
              <w:rPr>
                <w:noProof/>
                <w:webHidden/>
              </w:rPr>
              <w:instrText xml:space="preserve"> PAGEREF _Toc419749873 \h </w:instrText>
            </w:r>
            <w:r>
              <w:rPr>
                <w:noProof/>
                <w:webHidden/>
              </w:rPr>
            </w:r>
            <w:r>
              <w:rPr>
                <w:noProof/>
                <w:webHidden/>
              </w:rPr>
              <w:fldChar w:fldCharType="separate"/>
            </w:r>
            <w:r w:rsidR="00792B1F">
              <w:rPr>
                <w:noProof/>
                <w:webHidden/>
              </w:rPr>
              <w:t>3</w:t>
            </w:r>
            <w:r>
              <w:rPr>
                <w:noProof/>
                <w:webHidden/>
              </w:rPr>
              <w:fldChar w:fldCharType="end"/>
            </w:r>
          </w:hyperlink>
        </w:p>
        <w:p w:rsidR="00D922D3" w:rsidRDefault="00D922D3">
          <w:pPr>
            <w:pStyle w:val="Inhopg2"/>
            <w:rPr>
              <w:rFonts w:eastAsiaTheme="minorEastAsia"/>
              <w:noProof/>
              <w:szCs w:val="22"/>
              <w:lang w:val="nl-NL"/>
            </w:rPr>
          </w:pPr>
          <w:hyperlink w:anchor="_Toc419749874" w:history="1">
            <w:r w:rsidRPr="00F04EA6">
              <w:rPr>
                <w:rStyle w:val="Hyperlink"/>
                <w:noProof/>
              </w:rPr>
              <w:t>3.2</w:t>
            </w:r>
            <w:r>
              <w:rPr>
                <w:rFonts w:eastAsiaTheme="minorEastAsia"/>
                <w:noProof/>
                <w:szCs w:val="22"/>
                <w:lang w:val="nl-NL"/>
              </w:rPr>
              <w:tab/>
            </w:r>
            <w:r w:rsidRPr="00F04EA6">
              <w:rPr>
                <w:rStyle w:val="Hyperlink"/>
                <w:noProof/>
              </w:rPr>
              <w:t>Het basisprincipe</w:t>
            </w:r>
            <w:r>
              <w:rPr>
                <w:noProof/>
                <w:webHidden/>
              </w:rPr>
              <w:tab/>
            </w:r>
            <w:r>
              <w:rPr>
                <w:noProof/>
                <w:webHidden/>
              </w:rPr>
              <w:fldChar w:fldCharType="begin"/>
            </w:r>
            <w:r>
              <w:rPr>
                <w:noProof/>
                <w:webHidden/>
              </w:rPr>
              <w:instrText xml:space="preserve"> PAGEREF _Toc419749874 \h </w:instrText>
            </w:r>
            <w:r>
              <w:rPr>
                <w:noProof/>
                <w:webHidden/>
              </w:rPr>
            </w:r>
            <w:r>
              <w:rPr>
                <w:noProof/>
                <w:webHidden/>
              </w:rPr>
              <w:fldChar w:fldCharType="separate"/>
            </w:r>
            <w:r w:rsidR="00792B1F">
              <w:rPr>
                <w:noProof/>
                <w:webHidden/>
              </w:rPr>
              <w:t>3</w:t>
            </w:r>
            <w:r>
              <w:rPr>
                <w:noProof/>
                <w:webHidden/>
              </w:rPr>
              <w:fldChar w:fldCharType="end"/>
            </w:r>
          </w:hyperlink>
        </w:p>
        <w:p w:rsidR="00D922D3" w:rsidRDefault="00D922D3">
          <w:pPr>
            <w:pStyle w:val="Inhopg2"/>
            <w:rPr>
              <w:rFonts w:eastAsiaTheme="minorEastAsia"/>
              <w:noProof/>
              <w:szCs w:val="22"/>
              <w:lang w:val="nl-NL"/>
            </w:rPr>
          </w:pPr>
          <w:hyperlink w:anchor="_Toc419749875" w:history="1">
            <w:r w:rsidRPr="00F04EA6">
              <w:rPr>
                <w:rStyle w:val="Hyperlink"/>
                <w:noProof/>
              </w:rPr>
              <w:t>3.3</w:t>
            </w:r>
            <w:r>
              <w:rPr>
                <w:rFonts w:eastAsiaTheme="minorEastAsia"/>
                <w:noProof/>
                <w:szCs w:val="22"/>
                <w:lang w:val="nl-NL"/>
              </w:rPr>
              <w:tab/>
            </w:r>
            <w:r w:rsidRPr="00F04EA6">
              <w:rPr>
                <w:rStyle w:val="Hyperlink"/>
                <w:noProof/>
              </w:rPr>
              <w:t>De PCBs</w:t>
            </w:r>
            <w:r>
              <w:rPr>
                <w:noProof/>
                <w:webHidden/>
              </w:rPr>
              <w:tab/>
            </w:r>
            <w:r>
              <w:rPr>
                <w:noProof/>
                <w:webHidden/>
              </w:rPr>
              <w:fldChar w:fldCharType="begin"/>
            </w:r>
            <w:r>
              <w:rPr>
                <w:noProof/>
                <w:webHidden/>
              </w:rPr>
              <w:instrText xml:space="preserve"> PAGEREF _Toc419749875 \h </w:instrText>
            </w:r>
            <w:r>
              <w:rPr>
                <w:noProof/>
                <w:webHidden/>
              </w:rPr>
            </w:r>
            <w:r>
              <w:rPr>
                <w:noProof/>
                <w:webHidden/>
              </w:rPr>
              <w:fldChar w:fldCharType="separate"/>
            </w:r>
            <w:r w:rsidR="00792B1F">
              <w:rPr>
                <w:noProof/>
                <w:webHidden/>
              </w:rPr>
              <w:t>4</w:t>
            </w:r>
            <w:r>
              <w:rPr>
                <w:noProof/>
                <w:webHidden/>
              </w:rPr>
              <w:fldChar w:fldCharType="end"/>
            </w:r>
          </w:hyperlink>
        </w:p>
        <w:p w:rsidR="00D922D3" w:rsidRDefault="00D922D3">
          <w:pPr>
            <w:pStyle w:val="Inhopg2"/>
            <w:rPr>
              <w:rFonts w:eastAsiaTheme="minorEastAsia"/>
              <w:noProof/>
              <w:szCs w:val="22"/>
              <w:lang w:val="nl-NL"/>
            </w:rPr>
          </w:pPr>
          <w:hyperlink w:anchor="_Toc419749876" w:history="1">
            <w:r w:rsidRPr="00F04EA6">
              <w:rPr>
                <w:rStyle w:val="Hyperlink"/>
                <w:noProof/>
              </w:rPr>
              <w:t>3.4</w:t>
            </w:r>
            <w:r>
              <w:rPr>
                <w:rFonts w:eastAsiaTheme="minorEastAsia"/>
                <w:noProof/>
                <w:szCs w:val="22"/>
                <w:lang w:val="nl-NL"/>
              </w:rPr>
              <w:tab/>
            </w:r>
            <w:r w:rsidRPr="00F04EA6">
              <w:rPr>
                <w:rStyle w:val="Hyperlink"/>
                <w:noProof/>
              </w:rPr>
              <w:t>Overige onderdelen</w:t>
            </w:r>
            <w:r>
              <w:rPr>
                <w:noProof/>
                <w:webHidden/>
              </w:rPr>
              <w:tab/>
            </w:r>
            <w:r>
              <w:rPr>
                <w:noProof/>
                <w:webHidden/>
              </w:rPr>
              <w:fldChar w:fldCharType="begin"/>
            </w:r>
            <w:r>
              <w:rPr>
                <w:noProof/>
                <w:webHidden/>
              </w:rPr>
              <w:instrText xml:space="preserve"> PAGEREF _Toc419749876 \h </w:instrText>
            </w:r>
            <w:r>
              <w:rPr>
                <w:noProof/>
                <w:webHidden/>
              </w:rPr>
            </w:r>
            <w:r>
              <w:rPr>
                <w:noProof/>
                <w:webHidden/>
              </w:rPr>
              <w:fldChar w:fldCharType="separate"/>
            </w:r>
            <w:r w:rsidR="00792B1F">
              <w:rPr>
                <w:noProof/>
                <w:webHidden/>
              </w:rPr>
              <w:t>5</w:t>
            </w:r>
            <w:r>
              <w:rPr>
                <w:noProof/>
                <w:webHidden/>
              </w:rPr>
              <w:fldChar w:fldCharType="end"/>
            </w:r>
          </w:hyperlink>
        </w:p>
        <w:p w:rsidR="00D922D3" w:rsidRDefault="00D922D3">
          <w:pPr>
            <w:pStyle w:val="Inhopg1"/>
            <w:rPr>
              <w:rFonts w:eastAsiaTheme="minorEastAsia"/>
              <w:noProof/>
              <w:szCs w:val="22"/>
              <w:lang w:val="nl-NL"/>
            </w:rPr>
          </w:pPr>
          <w:hyperlink w:anchor="_Toc419749877" w:history="1">
            <w:r w:rsidRPr="00F04EA6">
              <w:rPr>
                <w:rStyle w:val="Hyperlink"/>
                <w:noProof/>
              </w:rPr>
              <w:t>4</w:t>
            </w:r>
            <w:r>
              <w:rPr>
                <w:rFonts w:eastAsiaTheme="minorEastAsia"/>
                <w:noProof/>
                <w:szCs w:val="22"/>
                <w:lang w:val="nl-NL"/>
              </w:rPr>
              <w:tab/>
            </w:r>
            <w:r w:rsidRPr="00F04EA6">
              <w:rPr>
                <w:rStyle w:val="Hyperlink"/>
                <w:noProof/>
              </w:rPr>
              <w:t>Software</w:t>
            </w:r>
            <w:r>
              <w:rPr>
                <w:noProof/>
                <w:webHidden/>
              </w:rPr>
              <w:tab/>
            </w:r>
            <w:r>
              <w:rPr>
                <w:noProof/>
                <w:webHidden/>
              </w:rPr>
              <w:fldChar w:fldCharType="begin"/>
            </w:r>
            <w:r>
              <w:rPr>
                <w:noProof/>
                <w:webHidden/>
              </w:rPr>
              <w:instrText xml:space="preserve"> PAGEREF _Toc419749877 \h </w:instrText>
            </w:r>
            <w:r>
              <w:rPr>
                <w:noProof/>
                <w:webHidden/>
              </w:rPr>
            </w:r>
            <w:r>
              <w:rPr>
                <w:noProof/>
                <w:webHidden/>
              </w:rPr>
              <w:fldChar w:fldCharType="separate"/>
            </w:r>
            <w:r w:rsidR="00792B1F">
              <w:rPr>
                <w:noProof/>
                <w:webHidden/>
              </w:rPr>
              <w:t>6</w:t>
            </w:r>
            <w:r>
              <w:rPr>
                <w:noProof/>
                <w:webHidden/>
              </w:rPr>
              <w:fldChar w:fldCharType="end"/>
            </w:r>
          </w:hyperlink>
        </w:p>
        <w:p w:rsidR="00D922D3" w:rsidRDefault="00D922D3">
          <w:pPr>
            <w:pStyle w:val="Inhopg2"/>
            <w:rPr>
              <w:rFonts w:eastAsiaTheme="minorEastAsia"/>
              <w:noProof/>
              <w:szCs w:val="22"/>
              <w:lang w:val="nl-NL"/>
            </w:rPr>
          </w:pPr>
          <w:hyperlink w:anchor="_Toc419749878" w:history="1">
            <w:r w:rsidRPr="00F04EA6">
              <w:rPr>
                <w:rStyle w:val="Hyperlink"/>
                <w:noProof/>
              </w:rPr>
              <w:t>4.1</w:t>
            </w:r>
            <w:r>
              <w:rPr>
                <w:rFonts w:eastAsiaTheme="minorEastAsia"/>
                <w:noProof/>
                <w:szCs w:val="22"/>
                <w:lang w:val="nl-NL"/>
              </w:rPr>
              <w:tab/>
            </w:r>
            <w:r w:rsidRPr="00F04EA6">
              <w:rPr>
                <w:rStyle w:val="Hyperlink"/>
                <w:noProof/>
              </w:rPr>
              <w:t>De memory map</w:t>
            </w:r>
            <w:r>
              <w:rPr>
                <w:noProof/>
                <w:webHidden/>
              </w:rPr>
              <w:tab/>
            </w:r>
            <w:r>
              <w:rPr>
                <w:noProof/>
                <w:webHidden/>
              </w:rPr>
              <w:fldChar w:fldCharType="begin"/>
            </w:r>
            <w:r>
              <w:rPr>
                <w:noProof/>
                <w:webHidden/>
              </w:rPr>
              <w:instrText xml:space="preserve"> PAGEREF _Toc419749878 \h </w:instrText>
            </w:r>
            <w:r>
              <w:rPr>
                <w:noProof/>
                <w:webHidden/>
              </w:rPr>
            </w:r>
            <w:r>
              <w:rPr>
                <w:noProof/>
                <w:webHidden/>
              </w:rPr>
              <w:fldChar w:fldCharType="separate"/>
            </w:r>
            <w:r w:rsidR="00792B1F">
              <w:rPr>
                <w:noProof/>
                <w:webHidden/>
              </w:rPr>
              <w:t>6</w:t>
            </w:r>
            <w:r>
              <w:rPr>
                <w:noProof/>
                <w:webHidden/>
              </w:rPr>
              <w:fldChar w:fldCharType="end"/>
            </w:r>
          </w:hyperlink>
        </w:p>
        <w:p w:rsidR="00D922D3" w:rsidRDefault="00D922D3">
          <w:pPr>
            <w:pStyle w:val="Inhopg2"/>
            <w:rPr>
              <w:rFonts w:eastAsiaTheme="minorEastAsia"/>
              <w:noProof/>
              <w:szCs w:val="22"/>
              <w:lang w:val="nl-NL"/>
            </w:rPr>
          </w:pPr>
          <w:hyperlink w:anchor="_Toc419749879" w:history="1">
            <w:r w:rsidRPr="00F04EA6">
              <w:rPr>
                <w:rStyle w:val="Hyperlink"/>
                <w:noProof/>
              </w:rPr>
              <w:t>4.2</w:t>
            </w:r>
            <w:r>
              <w:rPr>
                <w:rFonts w:eastAsiaTheme="minorEastAsia"/>
                <w:noProof/>
                <w:szCs w:val="22"/>
                <w:lang w:val="nl-NL"/>
              </w:rPr>
              <w:tab/>
            </w:r>
            <w:r w:rsidRPr="00F04EA6">
              <w:rPr>
                <w:rStyle w:val="Hyperlink"/>
                <w:noProof/>
              </w:rPr>
              <w:t>Het WS2812 protocol</w:t>
            </w:r>
            <w:r>
              <w:rPr>
                <w:noProof/>
                <w:webHidden/>
              </w:rPr>
              <w:tab/>
            </w:r>
            <w:r>
              <w:rPr>
                <w:noProof/>
                <w:webHidden/>
              </w:rPr>
              <w:fldChar w:fldCharType="begin"/>
            </w:r>
            <w:r>
              <w:rPr>
                <w:noProof/>
                <w:webHidden/>
              </w:rPr>
              <w:instrText xml:space="preserve"> PAGEREF _Toc419749879 \h </w:instrText>
            </w:r>
            <w:r>
              <w:rPr>
                <w:noProof/>
                <w:webHidden/>
              </w:rPr>
            </w:r>
            <w:r>
              <w:rPr>
                <w:noProof/>
                <w:webHidden/>
              </w:rPr>
              <w:fldChar w:fldCharType="separate"/>
            </w:r>
            <w:r w:rsidR="00792B1F">
              <w:rPr>
                <w:noProof/>
                <w:webHidden/>
              </w:rPr>
              <w:t>7</w:t>
            </w:r>
            <w:r>
              <w:rPr>
                <w:noProof/>
                <w:webHidden/>
              </w:rPr>
              <w:fldChar w:fldCharType="end"/>
            </w:r>
          </w:hyperlink>
        </w:p>
        <w:p w:rsidR="00D922D3" w:rsidRDefault="00D922D3">
          <w:pPr>
            <w:pStyle w:val="Inhopg2"/>
            <w:rPr>
              <w:rFonts w:eastAsiaTheme="minorEastAsia"/>
              <w:noProof/>
              <w:szCs w:val="22"/>
              <w:lang w:val="nl-NL"/>
            </w:rPr>
          </w:pPr>
          <w:hyperlink w:anchor="_Toc419749880" w:history="1">
            <w:r w:rsidRPr="00F04EA6">
              <w:rPr>
                <w:rStyle w:val="Hyperlink"/>
                <w:noProof/>
              </w:rPr>
              <w:t>4.3</w:t>
            </w:r>
            <w:r>
              <w:rPr>
                <w:rFonts w:eastAsiaTheme="minorEastAsia"/>
                <w:noProof/>
                <w:szCs w:val="22"/>
                <w:lang w:val="nl-NL"/>
              </w:rPr>
              <w:tab/>
            </w:r>
            <w:r w:rsidRPr="00F04EA6">
              <w:rPr>
                <w:rStyle w:val="Hyperlink"/>
                <w:noProof/>
              </w:rPr>
              <w:t>De AVR software</w:t>
            </w:r>
            <w:r>
              <w:rPr>
                <w:noProof/>
                <w:webHidden/>
              </w:rPr>
              <w:tab/>
            </w:r>
            <w:r>
              <w:rPr>
                <w:noProof/>
                <w:webHidden/>
              </w:rPr>
              <w:fldChar w:fldCharType="begin"/>
            </w:r>
            <w:r>
              <w:rPr>
                <w:noProof/>
                <w:webHidden/>
              </w:rPr>
              <w:instrText xml:space="preserve"> PAGEREF _Toc419749880 \h </w:instrText>
            </w:r>
            <w:r>
              <w:rPr>
                <w:noProof/>
                <w:webHidden/>
              </w:rPr>
            </w:r>
            <w:r>
              <w:rPr>
                <w:noProof/>
                <w:webHidden/>
              </w:rPr>
              <w:fldChar w:fldCharType="separate"/>
            </w:r>
            <w:r w:rsidR="00792B1F">
              <w:rPr>
                <w:noProof/>
                <w:webHidden/>
              </w:rPr>
              <w:t>8</w:t>
            </w:r>
            <w:r>
              <w:rPr>
                <w:noProof/>
                <w:webHidden/>
              </w:rPr>
              <w:fldChar w:fldCharType="end"/>
            </w:r>
          </w:hyperlink>
        </w:p>
        <w:p w:rsidR="00D922D3" w:rsidRDefault="00D922D3">
          <w:pPr>
            <w:pStyle w:val="Inhopg3"/>
            <w:rPr>
              <w:rFonts w:eastAsiaTheme="minorEastAsia"/>
              <w:noProof/>
              <w:szCs w:val="22"/>
              <w:lang w:val="nl-NL"/>
            </w:rPr>
          </w:pPr>
          <w:hyperlink w:anchor="_Toc419749881" w:history="1">
            <w:r w:rsidRPr="00F04EA6">
              <w:rPr>
                <w:rStyle w:val="Hyperlink"/>
                <w:noProof/>
              </w:rPr>
              <w:t>4.3.1</w:t>
            </w:r>
            <w:r>
              <w:rPr>
                <w:rFonts w:eastAsiaTheme="minorEastAsia"/>
                <w:noProof/>
                <w:szCs w:val="22"/>
                <w:lang w:val="nl-NL"/>
              </w:rPr>
              <w:tab/>
            </w:r>
            <w:r w:rsidRPr="00F04EA6">
              <w:rPr>
                <w:rStyle w:val="Hyperlink"/>
                <w:noProof/>
              </w:rPr>
              <w:t>Het hoofdprogramma (main)</w:t>
            </w:r>
            <w:r>
              <w:rPr>
                <w:noProof/>
                <w:webHidden/>
              </w:rPr>
              <w:tab/>
            </w:r>
            <w:r>
              <w:rPr>
                <w:noProof/>
                <w:webHidden/>
              </w:rPr>
              <w:fldChar w:fldCharType="begin"/>
            </w:r>
            <w:r>
              <w:rPr>
                <w:noProof/>
                <w:webHidden/>
              </w:rPr>
              <w:instrText xml:space="preserve"> PAGEREF _Toc419749881 \h </w:instrText>
            </w:r>
            <w:r>
              <w:rPr>
                <w:noProof/>
                <w:webHidden/>
              </w:rPr>
            </w:r>
            <w:r>
              <w:rPr>
                <w:noProof/>
                <w:webHidden/>
              </w:rPr>
              <w:fldChar w:fldCharType="separate"/>
            </w:r>
            <w:r w:rsidR="00792B1F">
              <w:rPr>
                <w:noProof/>
                <w:webHidden/>
              </w:rPr>
              <w:t>8</w:t>
            </w:r>
            <w:r>
              <w:rPr>
                <w:noProof/>
                <w:webHidden/>
              </w:rPr>
              <w:fldChar w:fldCharType="end"/>
            </w:r>
          </w:hyperlink>
        </w:p>
        <w:p w:rsidR="00D922D3" w:rsidRDefault="00D922D3">
          <w:pPr>
            <w:pStyle w:val="Inhopg3"/>
            <w:rPr>
              <w:rFonts w:eastAsiaTheme="minorEastAsia"/>
              <w:noProof/>
              <w:szCs w:val="22"/>
              <w:lang w:val="nl-NL"/>
            </w:rPr>
          </w:pPr>
          <w:hyperlink w:anchor="_Toc419749882" w:history="1">
            <w:r w:rsidRPr="00F04EA6">
              <w:rPr>
                <w:rStyle w:val="Hyperlink"/>
                <w:noProof/>
              </w:rPr>
              <w:t>4.3.2</w:t>
            </w:r>
            <w:r>
              <w:rPr>
                <w:rFonts w:eastAsiaTheme="minorEastAsia"/>
                <w:noProof/>
                <w:szCs w:val="22"/>
                <w:lang w:val="nl-NL"/>
              </w:rPr>
              <w:tab/>
            </w:r>
            <w:r w:rsidRPr="00F04EA6">
              <w:rPr>
                <w:rStyle w:val="Hyperlink"/>
                <w:noProof/>
              </w:rPr>
              <w:t>De interrupt routine</w:t>
            </w:r>
            <w:r>
              <w:rPr>
                <w:noProof/>
                <w:webHidden/>
              </w:rPr>
              <w:tab/>
            </w:r>
            <w:r>
              <w:rPr>
                <w:noProof/>
                <w:webHidden/>
              </w:rPr>
              <w:fldChar w:fldCharType="begin"/>
            </w:r>
            <w:r>
              <w:rPr>
                <w:noProof/>
                <w:webHidden/>
              </w:rPr>
              <w:instrText xml:space="preserve"> PAGEREF _Toc419749882 \h </w:instrText>
            </w:r>
            <w:r>
              <w:rPr>
                <w:noProof/>
                <w:webHidden/>
              </w:rPr>
            </w:r>
            <w:r>
              <w:rPr>
                <w:noProof/>
                <w:webHidden/>
              </w:rPr>
              <w:fldChar w:fldCharType="separate"/>
            </w:r>
            <w:r w:rsidR="00792B1F">
              <w:rPr>
                <w:noProof/>
                <w:webHidden/>
              </w:rPr>
              <w:t>9</w:t>
            </w:r>
            <w:r>
              <w:rPr>
                <w:noProof/>
                <w:webHidden/>
              </w:rPr>
              <w:fldChar w:fldCharType="end"/>
            </w:r>
          </w:hyperlink>
        </w:p>
        <w:p w:rsidR="00D922D3" w:rsidRDefault="00D922D3">
          <w:pPr>
            <w:pStyle w:val="Inhopg3"/>
            <w:rPr>
              <w:rFonts w:eastAsiaTheme="minorEastAsia"/>
              <w:noProof/>
              <w:szCs w:val="22"/>
              <w:lang w:val="nl-NL"/>
            </w:rPr>
          </w:pPr>
          <w:hyperlink w:anchor="_Toc419749883" w:history="1">
            <w:r w:rsidRPr="00F04EA6">
              <w:rPr>
                <w:rStyle w:val="Hyperlink"/>
                <w:noProof/>
              </w:rPr>
              <w:t>4.3.3</w:t>
            </w:r>
            <w:r>
              <w:rPr>
                <w:rFonts w:eastAsiaTheme="minorEastAsia"/>
                <w:noProof/>
                <w:szCs w:val="22"/>
                <w:lang w:val="nl-NL"/>
              </w:rPr>
              <w:tab/>
            </w:r>
            <w:r w:rsidRPr="00F04EA6">
              <w:rPr>
                <w:rStyle w:val="Hyperlink"/>
                <w:noProof/>
              </w:rPr>
              <w:t>De LCD driver</w:t>
            </w:r>
            <w:r>
              <w:rPr>
                <w:noProof/>
                <w:webHidden/>
              </w:rPr>
              <w:tab/>
            </w:r>
            <w:r>
              <w:rPr>
                <w:noProof/>
                <w:webHidden/>
              </w:rPr>
              <w:fldChar w:fldCharType="begin"/>
            </w:r>
            <w:r>
              <w:rPr>
                <w:noProof/>
                <w:webHidden/>
              </w:rPr>
              <w:instrText xml:space="preserve"> PAGEREF _Toc419749883 \h </w:instrText>
            </w:r>
            <w:r>
              <w:rPr>
                <w:noProof/>
                <w:webHidden/>
              </w:rPr>
            </w:r>
            <w:r>
              <w:rPr>
                <w:noProof/>
                <w:webHidden/>
              </w:rPr>
              <w:fldChar w:fldCharType="separate"/>
            </w:r>
            <w:r w:rsidR="00792B1F">
              <w:rPr>
                <w:noProof/>
                <w:webHidden/>
              </w:rPr>
              <w:t>10</w:t>
            </w:r>
            <w:r>
              <w:rPr>
                <w:noProof/>
                <w:webHidden/>
              </w:rPr>
              <w:fldChar w:fldCharType="end"/>
            </w:r>
          </w:hyperlink>
        </w:p>
        <w:p w:rsidR="00D922D3" w:rsidRDefault="00D922D3">
          <w:pPr>
            <w:pStyle w:val="Inhopg3"/>
            <w:rPr>
              <w:rFonts w:eastAsiaTheme="minorEastAsia"/>
              <w:noProof/>
              <w:szCs w:val="22"/>
              <w:lang w:val="nl-NL"/>
            </w:rPr>
          </w:pPr>
          <w:hyperlink w:anchor="_Toc419749884" w:history="1">
            <w:r w:rsidRPr="00F04EA6">
              <w:rPr>
                <w:rStyle w:val="Hyperlink"/>
                <w:noProof/>
              </w:rPr>
              <w:t>4.3.4</w:t>
            </w:r>
            <w:r>
              <w:rPr>
                <w:rFonts w:eastAsiaTheme="minorEastAsia"/>
                <w:noProof/>
                <w:szCs w:val="22"/>
                <w:lang w:val="nl-NL"/>
              </w:rPr>
              <w:tab/>
            </w:r>
            <w:r w:rsidRPr="00F04EA6">
              <w:rPr>
                <w:rStyle w:val="Hyperlink"/>
                <w:noProof/>
              </w:rPr>
              <w:t>Debug code</w:t>
            </w:r>
            <w:r>
              <w:rPr>
                <w:noProof/>
                <w:webHidden/>
              </w:rPr>
              <w:tab/>
            </w:r>
            <w:r>
              <w:rPr>
                <w:noProof/>
                <w:webHidden/>
              </w:rPr>
              <w:fldChar w:fldCharType="begin"/>
            </w:r>
            <w:r>
              <w:rPr>
                <w:noProof/>
                <w:webHidden/>
              </w:rPr>
              <w:instrText xml:space="preserve"> PAGEREF _Toc419749884 \h </w:instrText>
            </w:r>
            <w:r>
              <w:rPr>
                <w:noProof/>
                <w:webHidden/>
              </w:rPr>
            </w:r>
            <w:r>
              <w:rPr>
                <w:noProof/>
                <w:webHidden/>
              </w:rPr>
              <w:fldChar w:fldCharType="separate"/>
            </w:r>
            <w:r w:rsidR="00792B1F">
              <w:rPr>
                <w:noProof/>
                <w:webHidden/>
              </w:rPr>
              <w:t>10</w:t>
            </w:r>
            <w:r>
              <w:rPr>
                <w:noProof/>
                <w:webHidden/>
              </w:rPr>
              <w:fldChar w:fldCharType="end"/>
            </w:r>
          </w:hyperlink>
        </w:p>
        <w:p w:rsidR="00D922D3" w:rsidRDefault="00D922D3">
          <w:pPr>
            <w:pStyle w:val="Inhopg3"/>
            <w:rPr>
              <w:rFonts w:eastAsiaTheme="minorEastAsia"/>
              <w:noProof/>
              <w:szCs w:val="22"/>
              <w:lang w:val="nl-NL"/>
            </w:rPr>
          </w:pPr>
          <w:hyperlink w:anchor="_Toc419749885" w:history="1">
            <w:r w:rsidRPr="00F04EA6">
              <w:rPr>
                <w:rStyle w:val="Hyperlink"/>
                <w:noProof/>
              </w:rPr>
              <w:t>4.3.5</w:t>
            </w:r>
            <w:r>
              <w:rPr>
                <w:rFonts w:eastAsiaTheme="minorEastAsia"/>
                <w:noProof/>
                <w:szCs w:val="22"/>
                <w:lang w:val="nl-NL"/>
              </w:rPr>
              <w:tab/>
            </w:r>
            <w:r w:rsidRPr="00F04EA6">
              <w:rPr>
                <w:rStyle w:val="Hyperlink"/>
                <w:noProof/>
              </w:rPr>
              <w:t>De WS2812 driver</w:t>
            </w:r>
            <w:r>
              <w:rPr>
                <w:noProof/>
                <w:webHidden/>
              </w:rPr>
              <w:tab/>
            </w:r>
            <w:r>
              <w:rPr>
                <w:noProof/>
                <w:webHidden/>
              </w:rPr>
              <w:fldChar w:fldCharType="begin"/>
            </w:r>
            <w:r>
              <w:rPr>
                <w:noProof/>
                <w:webHidden/>
              </w:rPr>
              <w:instrText xml:space="preserve"> PAGEREF _Toc419749885 \h </w:instrText>
            </w:r>
            <w:r>
              <w:rPr>
                <w:noProof/>
                <w:webHidden/>
              </w:rPr>
            </w:r>
            <w:r>
              <w:rPr>
                <w:noProof/>
                <w:webHidden/>
              </w:rPr>
              <w:fldChar w:fldCharType="separate"/>
            </w:r>
            <w:r w:rsidR="00792B1F">
              <w:rPr>
                <w:noProof/>
                <w:webHidden/>
              </w:rPr>
              <w:t>11</w:t>
            </w:r>
            <w:r>
              <w:rPr>
                <w:noProof/>
                <w:webHidden/>
              </w:rPr>
              <w:fldChar w:fldCharType="end"/>
            </w:r>
          </w:hyperlink>
        </w:p>
        <w:p w:rsidR="00D922D3" w:rsidRDefault="00D922D3">
          <w:pPr>
            <w:pStyle w:val="Inhopg2"/>
            <w:rPr>
              <w:rFonts w:eastAsiaTheme="minorEastAsia"/>
              <w:noProof/>
              <w:szCs w:val="22"/>
              <w:lang w:val="nl-NL"/>
            </w:rPr>
          </w:pPr>
          <w:hyperlink w:anchor="_Toc419749886" w:history="1">
            <w:r w:rsidRPr="00F04EA6">
              <w:rPr>
                <w:rStyle w:val="Hyperlink"/>
                <w:noProof/>
              </w:rPr>
              <w:t>4.4</w:t>
            </w:r>
            <w:r>
              <w:rPr>
                <w:rFonts w:eastAsiaTheme="minorEastAsia"/>
                <w:noProof/>
                <w:szCs w:val="22"/>
                <w:lang w:val="nl-NL"/>
              </w:rPr>
              <w:tab/>
            </w:r>
            <w:r w:rsidRPr="00F04EA6">
              <w:rPr>
                <w:rStyle w:val="Hyperlink"/>
                <w:noProof/>
              </w:rPr>
              <w:t>De SC12 Software</w:t>
            </w:r>
            <w:r>
              <w:rPr>
                <w:noProof/>
                <w:webHidden/>
              </w:rPr>
              <w:tab/>
            </w:r>
            <w:r>
              <w:rPr>
                <w:noProof/>
                <w:webHidden/>
              </w:rPr>
              <w:fldChar w:fldCharType="begin"/>
            </w:r>
            <w:r>
              <w:rPr>
                <w:noProof/>
                <w:webHidden/>
              </w:rPr>
              <w:instrText xml:space="preserve"> PAGEREF _Toc419749886 \h </w:instrText>
            </w:r>
            <w:r>
              <w:rPr>
                <w:noProof/>
                <w:webHidden/>
              </w:rPr>
            </w:r>
            <w:r>
              <w:rPr>
                <w:noProof/>
                <w:webHidden/>
              </w:rPr>
              <w:fldChar w:fldCharType="separate"/>
            </w:r>
            <w:r w:rsidR="00792B1F">
              <w:rPr>
                <w:noProof/>
                <w:webHidden/>
              </w:rPr>
              <w:t>12</w:t>
            </w:r>
            <w:r>
              <w:rPr>
                <w:noProof/>
                <w:webHidden/>
              </w:rPr>
              <w:fldChar w:fldCharType="end"/>
            </w:r>
          </w:hyperlink>
        </w:p>
        <w:p w:rsidR="00D922D3" w:rsidRDefault="00D922D3">
          <w:pPr>
            <w:pStyle w:val="Inhopg3"/>
            <w:rPr>
              <w:rFonts w:eastAsiaTheme="minorEastAsia"/>
              <w:noProof/>
              <w:szCs w:val="22"/>
              <w:lang w:val="nl-NL"/>
            </w:rPr>
          </w:pPr>
          <w:hyperlink w:anchor="_Toc419749887" w:history="1">
            <w:r w:rsidRPr="00F04EA6">
              <w:rPr>
                <w:rStyle w:val="Hyperlink"/>
                <w:noProof/>
              </w:rPr>
              <w:t>4.4.1</w:t>
            </w:r>
            <w:r>
              <w:rPr>
                <w:rFonts w:eastAsiaTheme="minorEastAsia"/>
                <w:noProof/>
                <w:szCs w:val="22"/>
                <w:lang w:val="nl-NL"/>
              </w:rPr>
              <w:tab/>
            </w:r>
            <w:r w:rsidRPr="00F04EA6">
              <w:rPr>
                <w:rStyle w:val="Hyperlink"/>
                <w:noProof/>
              </w:rPr>
              <w:t>Het hoofdprogramma</w:t>
            </w:r>
            <w:r>
              <w:rPr>
                <w:noProof/>
                <w:webHidden/>
              </w:rPr>
              <w:tab/>
            </w:r>
            <w:r>
              <w:rPr>
                <w:noProof/>
                <w:webHidden/>
              </w:rPr>
              <w:fldChar w:fldCharType="begin"/>
            </w:r>
            <w:r>
              <w:rPr>
                <w:noProof/>
                <w:webHidden/>
              </w:rPr>
              <w:instrText xml:space="preserve"> PAGEREF _Toc419749887 \h </w:instrText>
            </w:r>
            <w:r>
              <w:rPr>
                <w:noProof/>
                <w:webHidden/>
              </w:rPr>
            </w:r>
            <w:r>
              <w:rPr>
                <w:noProof/>
                <w:webHidden/>
              </w:rPr>
              <w:fldChar w:fldCharType="separate"/>
            </w:r>
            <w:r w:rsidR="00792B1F">
              <w:rPr>
                <w:noProof/>
                <w:webHidden/>
              </w:rPr>
              <w:t>14</w:t>
            </w:r>
            <w:r>
              <w:rPr>
                <w:noProof/>
                <w:webHidden/>
              </w:rPr>
              <w:fldChar w:fldCharType="end"/>
            </w:r>
          </w:hyperlink>
        </w:p>
        <w:p w:rsidR="00D922D3" w:rsidRDefault="00D922D3">
          <w:pPr>
            <w:pStyle w:val="Inhopg3"/>
            <w:rPr>
              <w:rFonts w:eastAsiaTheme="minorEastAsia"/>
              <w:noProof/>
              <w:szCs w:val="22"/>
              <w:lang w:val="nl-NL"/>
            </w:rPr>
          </w:pPr>
          <w:hyperlink w:anchor="_Toc419749888" w:history="1">
            <w:r w:rsidRPr="00F04EA6">
              <w:rPr>
                <w:rStyle w:val="Hyperlink"/>
                <w:noProof/>
              </w:rPr>
              <w:t>4.4.2</w:t>
            </w:r>
            <w:r>
              <w:rPr>
                <w:rFonts w:eastAsiaTheme="minorEastAsia"/>
                <w:noProof/>
                <w:szCs w:val="22"/>
                <w:lang w:val="nl-NL"/>
              </w:rPr>
              <w:tab/>
            </w:r>
            <w:r w:rsidRPr="00F04EA6">
              <w:rPr>
                <w:rStyle w:val="Hyperlink"/>
                <w:noProof/>
              </w:rPr>
              <w:t>IP2LCD</w:t>
            </w:r>
            <w:r>
              <w:rPr>
                <w:noProof/>
                <w:webHidden/>
              </w:rPr>
              <w:tab/>
            </w:r>
            <w:r>
              <w:rPr>
                <w:noProof/>
                <w:webHidden/>
              </w:rPr>
              <w:fldChar w:fldCharType="begin"/>
            </w:r>
            <w:r>
              <w:rPr>
                <w:noProof/>
                <w:webHidden/>
              </w:rPr>
              <w:instrText xml:space="preserve"> PAGEREF _Toc419749888 \h </w:instrText>
            </w:r>
            <w:r>
              <w:rPr>
                <w:noProof/>
                <w:webHidden/>
              </w:rPr>
            </w:r>
            <w:r>
              <w:rPr>
                <w:noProof/>
                <w:webHidden/>
              </w:rPr>
              <w:fldChar w:fldCharType="separate"/>
            </w:r>
            <w:r w:rsidR="00792B1F">
              <w:rPr>
                <w:noProof/>
                <w:webHidden/>
              </w:rPr>
              <w:t>14</w:t>
            </w:r>
            <w:r>
              <w:rPr>
                <w:noProof/>
                <w:webHidden/>
              </w:rPr>
              <w:fldChar w:fldCharType="end"/>
            </w:r>
          </w:hyperlink>
        </w:p>
        <w:p w:rsidR="00D922D3" w:rsidRDefault="00D922D3">
          <w:pPr>
            <w:pStyle w:val="Inhopg3"/>
            <w:rPr>
              <w:rFonts w:eastAsiaTheme="minorEastAsia"/>
              <w:noProof/>
              <w:szCs w:val="22"/>
              <w:lang w:val="nl-NL"/>
            </w:rPr>
          </w:pPr>
          <w:hyperlink w:anchor="_Toc419749889" w:history="1">
            <w:r w:rsidRPr="00F04EA6">
              <w:rPr>
                <w:rStyle w:val="Hyperlink"/>
                <w:noProof/>
              </w:rPr>
              <w:t>4.4.3</w:t>
            </w:r>
            <w:r>
              <w:rPr>
                <w:rFonts w:eastAsiaTheme="minorEastAsia"/>
                <w:noProof/>
                <w:szCs w:val="22"/>
                <w:lang w:val="nl-NL"/>
              </w:rPr>
              <w:tab/>
            </w:r>
            <w:r w:rsidRPr="00F04EA6">
              <w:rPr>
                <w:rStyle w:val="Hyperlink"/>
                <w:noProof/>
              </w:rPr>
              <w:t>De webpagina’s</w:t>
            </w:r>
            <w:r>
              <w:rPr>
                <w:noProof/>
                <w:webHidden/>
              </w:rPr>
              <w:tab/>
            </w:r>
            <w:r>
              <w:rPr>
                <w:noProof/>
                <w:webHidden/>
              </w:rPr>
              <w:fldChar w:fldCharType="begin"/>
            </w:r>
            <w:r>
              <w:rPr>
                <w:noProof/>
                <w:webHidden/>
              </w:rPr>
              <w:instrText xml:space="preserve"> PAGEREF _Toc419749889 \h </w:instrText>
            </w:r>
            <w:r>
              <w:rPr>
                <w:noProof/>
                <w:webHidden/>
              </w:rPr>
            </w:r>
            <w:r>
              <w:rPr>
                <w:noProof/>
                <w:webHidden/>
              </w:rPr>
              <w:fldChar w:fldCharType="separate"/>
            </w:r>
            <w:r w:rsidR="00792B1F">
              <w:rPr>
                <w:noProof/>
                <w:webHidden/>
              </w:rPr>
              <w:t>15</w:t>
            </w:r>
            <w:r>
              <w:rPr>
                <w:noProof/>
                <w:webHidden/>
              </w:rPr>
              <w:fldChar w:fldCharType="end"/>
            </w:r>
          </w:hyperlink>
        </w:p>
        <w:p w:rsidR="00D922D3" w:rsidRDefault="00D922D3">
          <w:pPr>
            <w:pStyle w:val="Inhopg1"/>
            <w:rPr>
              <w:rFonts w:eastAsiaTheme="minorEastAsia"/>
              <w:noProof/>
              <w:szCs w:val="22"/>
              <w:lang w:val="nl-NL"/>
            </w:rPr>
          </w:pPr>
          <w:hyperlink w:anchor="_Toc419749890" w:history="1">
            <w:r w:rsidRPr="00F04EA6">
              <w:rPr>
                <w:rStyle w:val="Hyperlink"/>
                <w:noProof/>
              </w:rPr>
              <w:t>5</w:t>
            </w:r>
            <w:r>
              <w:rPr>
                <w:rFonts w:eastAsiaTheme="minorEastAsia"/>
                <w:noProof/>
                <w:szCs w:val="22"/>
                <w:lang w:val="nl-NL"/>
              </w:rPr>
              <w:tab/>
            </w:r>
            <w:r w:rsidRPr="00F04EA6">
              <w:rPr>
                <w:rStyle w:val="Hyperlink"/>
                <w:noProof/>
              </w:rPr>
              <w:t>Budget</w:t>
            </w:r>
            <w:r>
              <w:rPr>
                <w:noProof/>
                <w:webHidden/>
              </w:rPr>
              <w:tab/>
            </w:r>
            <w:r>
              <w:rPr>
                <w:noProof/>
                <w:webHidden/>
              </w:rPr>
              <w:fldChar w:fldCharType="begin"/>
            </w:r>
            <w:r>
              <w:rPr>
                <w:noProof/>
                <w:webHidden/>
              </w:rPr>
              <w:instrText xml:space="preserve"> PAGEREF _Toc419749890 \h </w:instrText>
            </w:r>
            <w:r>
              <w:rPr>
                <w:noProof/>
                <w:webHidden/>
              </w:rPr>
            </w:r>
            <w:r>
              <w:rPr>
                <w:noProof/>
                <w:webHidden/>
              </w:rPr>
              <w:fldChar w:fldCharType="separate"/>
            </w:r>
            <w:r w:rsidR="00792B1F">
              <w:rPr>
                <w:noProof/>
                <w:webHidden/>
              </w:rPr>
              <w:t>18</w:t>
            </w:r>
            <w:r>
              <w:rPr>
                <w:noProof/>
                <w:webHidden/>
              </w:rPr>
              <w:fldChar w:fldCharType="end"/>
            </w:r>
          </w:hyperlink>
        </w:p>
        <w:p w:rsidR="00D922D3" w:rsidRDefault="00D922D3">
          <w:pPr>
            <w:pStyle w:val="Inhopg1"/>
            <w:rPr>
              <w:rFonts w:eastAsiaTheme="minorEastAsia"/>
              <w:noProof/>
              <w:szCs w:val="22"/>
              <w:lang w:val="nl-NL"/>
            </w:rPr>
          </w:pPr>
          <w:hyperlink w:anchor="_Toc419749891" w:history="1">
            <w:r w:rsidRPr="00F04EA6">
              <w:rPr>
                <w:rStyle w:val="Hyperlink"/>
                <w:noProof/>
              </w:rPr>
              <w:t>6</w:t>
            </w:r>
            <w:r>
              <w:rPr>
                <w:rFonts w:eastAsiaTheme="minorEastAsia"/>
                <w:noProof/>
                <w:szCs w:val="22"/>
                <w:lang w:val="nl-NL"/>
              </w:rPr>
              <w:tab/>
            </w:r>
            <w:r w:rsidRPr="00F04EA6">
              <w:rPr>
                <w:rStyle w:val="Hyperlink"/>
                <w:noProof/>
              </w:rPr>
              <w:t>Besluit</w:t>
            </w:r>
            <w:r>
              <w:rPr>
                <w:noProof/>
                <w:webHidden/>
              </w:rPr>
              <w:tab/>
            </w:r>
            <w:r>
              <w:rPr>
                <w:noProof/>
                <w:webHidden/>
              </w:rPr>
              <w:fldChar w:fldCharType="begin"/>
            </w:r>
            <w:r>
              <w:rPr>
                <w:noProof/>
                <w:webHidden/>
              </w:rPr>
              <w:instrText xml:space="preserve"> PAGEREF _Toc419749891 \h </w:instrText>
            </w:r>
            <w:r>
              <w:rPr>
                <w:noProof/>
                <w:webHidden/>
              </w:rPr>
            </w:r>
            <w:r>
              <w:rPr>
                <w:noProof/>
                <w:webHidden/>
              </w:rPr>
              <w:fldChar w:fldCharType="separate"/>
            </w:r>
            <w:r w:rsidR="00792B1F">
              <w:rPr>
                <w:noProof/>
                <w:webHidden/>
              </w:rPr>
              <w:t>19</w:t>
            </w:r>
            <w:r>
              <w:rPr>
                <w:noProof/>
                <w:webHidden/>
              </w:rPr>
              <w:fldChar w:fldCharType="end"/>
            </w:r>
          </w:hyperlink>
        </w:p>
        <w:p w:rsidR="00D922D3" w:rsidRDefault="00D922D3">
          <w:pPr>
            <w:pStyle w:val="Inhopg1"/>
            <w:rPr>
              <w:rFonts w:eastAsiaTheme="minorEastAsia"/>
              <w:noProof/>
              <w:szCs w:val="22"/>
              <w:lang w:val="nl-NL"/>
            </w:rPr>
          </w:pPr>
          <w:hyperlink w:anchor="_Toc419749892" w:history="1">
            <w:r w:rsidRPr="00F04EA6">
              <w:rPr>
                <w:rStyle w:val="Hyperlink"/>
                <w:noProof/>
              </w:rPr>
              <w:t>7</w:t>
            </w:r>
            <w:r>
              <w:rPr>
                <w:rFonts w:eastAsiaTheme="minorEastAsia"/>
                <w:noProof/>
                <w:szCs w:val="22"/>
                <w:lang w:val="nl-NL"/>
              </w:rPr>
              <w:tab/>
            </w:r>
            <w:r w:rsidRPr="00F04EA6">
              <w:rPr>
                <w:rStyle w:val="Hyperlink"/>
                <w:noProof/>
              </w:rPr>
              <w:t>Bijlagen</w:t>
            </w:r>
            <w:r>
              <w:rPr>
                <w:noProof/>
                <w:webHidden/>
              </w:rPr>
              <w:tab/>
            </w:r>
            <w:r>
              <w:rPr>
                <w:noProof/>
                <w:webHidden/>
              </w:rPr>
              <w:fldChar w:fldCharType="begin"/>
            </w:r>
            <w:r>
              <w:rPr>
                <w:noProof/>
                <w:webHidden/>
              </w:rPr>
              <w:instrText xml:space="preserve"> PAGEREF _Toc419749892 \h </w:instrText>
            </w:r>
            <w:r>
              <w:rPr>
                <w:noProof/>
                <w:webHidden/>
              </w:rPr>
            </w:r>
            <w:r>
              <w:rPr>
                <w:noProof/>
                <w:webHidden/>
              </w:rPr>
              <w:fldChar w:fldCharType="separate"/>
            </w:r>
            <w:r w:rsidR="00792B1F">
              <w:rPr>
                <w:noProof/>
                <w:webHidden/>
              </w:rPr>
              <w:t>20</w:t>
            </w:r>
            <w:r>
              <w:rPr>
                <w:noProof/>
                <w:webHidden/>
              </w:rPr>
              <w:fldChar w:fldCharType="end"/>
            </w:r>
          </w:hyperlink>
        </w:p>
        <w:p w:rsidR="00D922D3" w:rsidRDefault="00D922D3">
          <w:pPr>
            <w:pStyle w:val="Inhopg2"/>
            <w:rPr>
              <w:rFonts w:eastAsiaTheme="minorEastAsia"/>
              <w:noProof/>
              <w:szCs w:val="22"/>
              <w:lang w:val="nl-NL"/>
            </w:rPr>
          </w:pPr>
          <w:hyperlink w:anchor="_Toc419749893" w:history="1">
            <w:r w:rsidRPr="00F04EA6">
              <w:rPr>
                <w:rStyle w:val="Hyperlink"/>
                <w:noProof/>
              </w:rPr>
              <w:t>7.1</w:t>
            </w:r>
            <w:r>
              <w:rPr>
                <w:rFonts w:eastAsiaTheme="minorEastAsia"/>
                <w:noProof/>
                <w:szCs w:val="22"/>
                <w:lang w:val="nl-NL"/>
              </w:rPr>
              <w:tab/>
            </w:r>
            <w:r w:rsidRPr="00F04EA6">
              <w:rPr>
                <w:rStyle w:val="Hyperlink"/>
                <w:noProof/>
              </w:rPr>
              <w:t>PCB Schema’s &amp; Layout</w:t>
            </w:r>
            <w:r>
              <w:rPr>
                <w:noProof/>
                <w:webHidden/>
              </w:rPr>
              <w:tab/>
            </w:r>
            <w:r>
              <w:rPr>
                <w:noProof/>
                <w:webHidden/>
              </w:rPr>
              <w:fldChar w:fldCharType="begin"/>
            </w:r>
            <w:r>
              <w:rPr>
                <w:noProof/>
                <w:webHidden/>
              </w:rPr>
              <w:instrText xml:space="preserve"> PAGEREF _Toc419749893 \h </w:instrText>
            </w:r>
            <w:r>
              <w:rPr>
                <w:noProof/>
                <w:webHidden/>
              </w:rPr>
            </w:r>
            <w:r>
              <w:rPr>
                <w:noProof/>
                <w:webHidden/>
              </w:rPr>
              <w:fldChar w:fldCharType="separate"/>
            </w:r>
            <w:r w:rsidR="00792B1F">
              <w:rPr>
                <w:noProof/>
                <w:webHidden/>
              </w:rPr>
              <w:t>20</w:t>
            </w:r>
            <w:r>
              <w:rPr>
                <w:noProof/>
                <w:webHidden/>
              </w:rPr>
              <w:fldChar w:fldCharType="end"/>
            </w:r>
          </w:hyperlink>
        </w:p>
        <w:p w:rsidR="00D922D3" w:rsidRDefault="00D922D3">
          <w:pPr>
            <w:pStyle w:val="Inhopg2"/>
            <w:rPr>
              <w:rFonts w:eastAsiaTheme="minorEastAsia"/>
              <w:noProof/>
              <w:szCs w:val="22"/>
              <w:lang w:val="nl-NL"/>
            </w:rPr>
          </w:pPr>
          <w:hyperlink w:anchor="_Toc419749894" w:history="1">
            <w:r w:rsidRPr="00F04EA6">
              <w:rPr>
                <w:rStyle w:val="Hyperlink"/>
                <w:noProof/>
              </w:rPr>
              <w:t>7.2</w:t>
            </w:r>
            <w:r>
              <w:rPr>
                <w:rFonts w:eastAsiaTheme="minorEastAsia"/>
                <w:noProof/>
                <w:szCs w:val="22"/>
                <w:lang w:val="nl-NL"/>
              </w:rPr>
              <w:tab/>
            </w:r>
            <w:r w:rsidRPr="00F04EA6">
              <w:rPr>
                <w:rStyle w:val="Hyperlink"/>
                <w:noProof/>
              </w:rPr>
              <w:t>Scripts</w:t>
            </w:r>
            <w:r>
              <w:rPr>
                <w:noProof/>
                <w:webHidden/>
              </w:rPr>
              <w:tab/>
            </w:r>
            <w:r>
              <w:rPr>
                <w:noProof/>
                <w:webHidden/>
              </w:rPr>
              <w:fldChar w:fldCharType="begin"/>
            </w:r>
            <w:r>
              <w:rPr>
                <w:noProof/>
                <w:webHidden/>
              </w:rPr>
              <w:instrText xml:space="preserve"> PAGEREF _Toc419749894 \h </w:instrText>
            </w:r>
            <w:r>
              <w:rPr>
                <w:noProof/>
                <w:webHidden/>
              </w:rPr>
            </w:r>
            <w:r>
              <w:rPr>
                <w:noProof/>
                <w:webHidden/>
              </w:rPr>
              <w:fldChar w:fldCharType="separate"/>
            </w:r>
            <w:r w:rsidR="00792B1F">
              <w:rPr>
                <w:noProof/>
                <w:webHidden/>
              </w:rPr>
              <w:t>23</w:t>
            </w:r>
            <w:r>
              <w:rPr>
                <w:noProof/>
                <w:webHidden/>
              </w:rPr>
              <w:fldChar w:fldCharType="end"/>
            </w:r>
          </w:hyperlink>
        </w:p>
        <w:p w:rsidR="00D922D3" w:rsidRDefault="00D922D3">
          <w:pPr>
            <w:pStyle w:val="Inhopg3"/>
            <w:rPr>
              <w:rFonts w:eastAsiaTheme="minorEastAsia"/>
              <w:noProof/>
              <w:szCs w:val="22"/>
              <w:lang w:val="nl-NL"/>
            </w:rPr>
          </w:pPr>
          <w:hyperlink w:anchor="_Toc419749895" w:history="1">
            <w:r w:rsidRPr="00F04EA6">
              <w:rPr>
                <w:rStyle w:val="Hyperlink"/>
                <w:noProof/>
              </w:rPr>
              <w:t>7.2.1</w:t>
            </w:r>
            <w:r>
              <w:rPr>
                <w:rFonts w:eastAsiaTheme="minorEastAsia"/>
                <w:noProof/>
                <w:szCs w:val="22"/>
                <w:lang w:val="nl-NL"/>
              </w:rPr>
              <w:tab/>
            </w:r>
            <w:r w:rsidRPr="00F04EA6">
              <w:rPr>
                <w:rStyle w:val="Hyperlink"/>
                <w:noProof/>
              </w:rPr>
              <w:t>make.bat</w:t>
            </w:r>
            <w:r>
              <w:rPr>
                <w:noProof/>
                <w:webHidden/>
              </w:rPr>
              <w:tab/>
            </w:r>
            <w:r>
              <w:rPr>
                <w:noProof/>
                <w:webHidden/>
              </w:rPr>
              <w:fldChar w:fldCharType="begin"/>
            </w:r>
            <w:r>
              <w:rPr>
                <w:noProof/>
                <w:webHidden/>
              </w:rPr>
              <w:instrText xml:space="preserve"> PAGEREF _Toc419749895 \h </w:instrText>
            </w:r>
            <w:r>
              <w:rPr>
                <w:noProof/>
                <w:webHidden/>
              </w:rPr>
            </w:r>
            <w:r>
              <w:rPr>
                <w:noProof/>
                <w:webHidden/>
              </w:rPr>
              <w:fldChar w:fldCharType="separate"/>
            </w:r>
            <w:r w:rsidR="00792B1F">
              <w:rPr>
                <w:noProof/>
                <w:webHidden/>
              </w:rPr>
              <w:t>23</w:t>
            </w:r>
            <w:r>
              <w:rPr>
                <w:noProof/>
                <w:webHidden/>
              </w:rPr>
              <w:fldChar w:fldCharType="end"/>
            </w:r>
          </w:hyperlink>
        </w:p>
        <w:p w:rsidR="00D922D3" w:rsidRDefault="00D922D3">
          <w:pPr>
            <w:pStyle w:val="Inhopg3"/>
            <w:rPr>
              <w:rFonts w:eastAsiaTheme="minorEastAsia"/>
              <w:noProof/>
              <w:szCs w:val="22"/>
              <w:lang w:val="nl-NL"/>
            </w:rPr>
          </w:pPr>
          <w:hyperlink w:anchor="_Toc419749896" w:history="1">
            <w:r w:rsidRPr="00F04EA6">
              <w:rPr>
                <w:rStyle w:val="Hyperlink"/>
                <w:noProof/>
              </w:rPr>
              <w:t>7.2.2</w:t>
            </w:r>
            <w:r>
              <w:rPr>
                <w:rFonts w:eastAsiaTheme="minorEastAsia"/>
                <w:noProof/>
                <w:szCs w:val="22"/>
                <w:lang w:val="nl-NL"/>
              </w:rPr>
              <w:tab/>
            </w:r>
            <w:r w:rsidRPr="00F04EA6">
              <w:rPr>
                <w:rStyle w:val="Hyperlink"/>
                <w:noProof/>
              </w:rPr>
              <w:t>compile.sh</w:t>
            </w:r>
            <w:r>
              <w:rPr>
                <w:noProof/>
                <w:webHidden/>
              </w:rPr>
              <w:tab/>
            </w:r>
            <w:r>
              <w:rPr>
                <w:noProof/>
                <w:webHidden/>
              </w:rPr>
              <w:fldChar w:fldCharType="begin"/>
            </w:r>
            <w:r>
              <w:rPr>
                <w:noProof/>
                <w:webHidden/>
              </w:rPr>
              <w:instrText xml:space="preserve"> PAGEREF _Toc419749896 \h </w:instrText>
            </w:r>
            <w:r>
              <w:rPr>
                <w:noProof/>
                <w:webHidden/>
              </w:rPr>
            </w:r>
            <w:r>
              <w:rPr>
                <w:noProof/>
                <w:webHidden/>
              </w:rPr>
              <w:fldChar w:fldCharType="separate"/>
            </w:r>
            <w:r w:rsidR="00792B1F">
              <w:rPr>
                <w:noProof/>
                <w:webHidden/>
              </w:rPr>
              <w:t>24</w:t>
            </w:r>
            <w:r>
              <w:rPr>
                <w:noProof/>
                <w:webHidden/>
              </w:rPr>
              <w:fldChar w:fldCharType="end"/>
            </w:r>
          </w:hyperlink>
        </w:p>
        <w:p w:rsidR="00D922D3" w:rsidRDefault="00D922D3">
          <w:pPr>
            <w:pStyle w:val="Inhopg2"/>
            <w:rPr>
              <w:rFonts w:eastAsiaTheme="minorEastAsia"/>
              <w:noProof/>
              <w:szCs w:val="22"/>
              <w:lang w:val="nl-NL"/>
            </w:rPr>
          </w:pPr>
          <w:hyperlink w:anchor="_Toc419749897" w:history="1">
            <w:r w:rsidRPr="00F04EA6">
              <w:rPr>
                <w:rStyle w:val="Hyperlink"/>
                <w:noProof/>
              </w:rPr>
              <w:t>7.3</w:t>
            </w:r>
            <w:r>
              <w:rPr>
                <w:rFonts w:eastAsiaTheme="minorEastAsia"/>
                <w:noProof/>
                <w:szCs w:val="22"/>
                <w:lang w:val="nl-NL"/>
              </w:rPr>
              <w:tab/>
            </w:r>
            <w:r w:rsidRPr="00F04EA6">
              <w:rPr>
                <w:rStyle w:val="Hyperlink"/>
                <w:noProof/>
              </w:rPr>
              <w:t>Broncode</w:t>
            </w:r>
            <w:r>
              <w:rPr>
                <w:noProof/>
                <w:webHidden/>
              </w:rPr>
              <w:tab/>
            </w:r>
            <w:r>
              <w:rPr>
                <w:noProof/>
                <w:webHidden/>
              </w:rPr>
              <w:fldChar w:fldCharType="begin"/>
            </w:r>
            <w:r>
              <w:rPr>
                <w:noProof/>
                <w:webHidden/>
              </w:rPr>
              <w:instrText xml:space="preserve"> PAGEREF _Toc419749897 \h </w:instrText>
            </w:r>
            <w:r>
              <w:rPr>
                <w:noProof/>
                <w:webHidden/>
              </w:rPr>
            </w:r>
            <w:r>
              <w:rPr>
                <w:noProof/>
                <w:webHidden/>
              </w:rPr>
              <w:fldChar w:fldCharType="separate"/>
            </w:r>
            <w:r w:rsidR="00792B1F">
              <w:rPr>
                <w:noProof/>
                <w:webHidden/>
              </w:rPr>
              <w:t>25</w:t>
            </w:r>
            <w:r>
              <w:rPr>
                <w:noProof/>
                <w:webHidden/>
              </w:rPr>
              <w:fldChar w:fldCharType="end"/>
            </w:r>
          </w:hyperlink>
        </w:p>
        <w:p w:rsidR="00D922D3" w:rsidRDefault="00D922D3">
          <w:pPr>
            <w:pStyle w:val="Inhopg3"/>
            <w:rPr>
              <w:rFonts w:eastAsiaTheme="minorEastAsia"/>
              <w:noProof/>
              <w:szCs w:val="22"/>
              <w:lang w:val="nl-NL"/>
            </w:rPr>
          </w:pPr>
          <w:hyperlink w:anchor="_Toc419749898" w:history="1">
            <w:r w:rsidRPr="00F04EA6">
              <w:rPr>
                <w:rStyle w:val="Hyperlink"/>
                <w:noProof/>
              </w:rPr>
              <w:t>7.3.1</w:t>
            </w:r>
            <w:r>
              <w:rPr>
                <w:rFonts w:eastAsiaTheme="minorEastAsia"/>
                <w:noProof/>
                <w:szCs w:val="22"/>
                <w:lang w:val="nl-NL"/>
              </w:rPr>
              <w:tab/>
            </w:r>
            <w:r w:rsidRPr="00F04EA6">
              <w:rPr>
                <w:rStyle w:val="Hyperlink"/>
                <w:noProof/>
              </w:rPr>
              <w:t>mastermind.h</w:t>
            </w:r>
            <w:r>
              <w:rPr>
                <w:noProof/>
                <w:webHidden/>
              </w:rPr>
              <w:tab/>
            </w:r>
            <w:r>
              <w:rPr>
                <w:noProof/>
                <w:webHidden/>
              </w:rPr>
              <w:fldChar w:fldCharType="begin"/>
            </w:r>
            <w:r>
              <w:rPr>
                <w:noProof/>
                <w:webHidden/>
              </w:rPr>
              <w:instrText xml:space="preserve"> PAGEREF _Toc419749898 \h </w:instrText>
            </w:r>
            <w:r>
              <w:rPr>
                <w:noProof/>
                <w:webHidden/>
              </w:rPr>
            </w:r>
            <w:r>
              <w:rPr>
                <w:noProof/>
                <w:webHidden/>
              </w:rPr>
              <w:fldChar w:fldCharType="separate"/>
            </w:r>
            <w:r w:rsidR="00792B1F">
              <w:rPr>
                <w:noProof/>
                <w:webHidden/>
              </w:rPr>
              <w:t>25</w:t>
            </w:r>
            <w:r>
              <w:rPr>
                <w:noProof/>
                <w:webHidden/>
              </w:rPr>
              <w:fldChar w:fldCharType="end"/>
            </w:r>
          </w:hyperlink>
        </w:p>
        <w:p w:rsidR="00D922D3" w:rsidRDefault="00D922D3">
          <w:pPr>
            <w:pStyle w:val="Inhopg3"/>
            <w:rPr>
              <w:rFonts w:eastAsiaTheme="minorEastAsia"/>
              <w:noProof/>
              <w:szCs w:val="22"/>
              <w:lang w:val="nl-NL"/>
            </w:rPr>
          </w:pPr>
          <w:hyperlink w:anchor="_Toc419749899" w:history="1">
            <w:r w:rsidRPr="00F04EA6">
              <w:rPr>
                <w:rStyle w:val="Hyperlink"/>
                <w:noProof/>
              </w:rPr>
              <w:t>7.3.2</w:t>
            </w:r>
            <w:r>
              <w:rPr>
                <w:rFonts w:eastAsiaTheme="minorEastAsia"/>
                <w:noProof/>
                <w:szCs w:val="22"/>
                <w:lang w:val="nl-NL"/>
              </w:rPr>
              <w:tab/>
            </w:r>
            <w:r w:rsidRPr="00F04EA6">
              <w:rPr>
                <w:rStyle w:val="Hyperlink"/>
                <w:noProof/>
              </w:rPr>
              <w:t>mastermind.c</w:t>
            </w:r>
            <w:r>
              <w:rPr>
                <w:noProof/>
                <w:webHidden/>
              </w:rPr>
              <w:tab/>
            </w:r>
            <w:r>
              <w:rPr>
                <w:noProof/>
                <w:webHidden/>
              </w:rPr>
              <w:fldChar w:fldCharType="begin"/>
            </w:r>
            <w:r>
              <w:rPr>
                <w:noProof/>
                <w:webHidden/>
              </w:rPr>
              <w:instrText xml:space="preserve"> PAGEREF _Toc419749899 \h </w:instrText>
            </w:r>
            <w:r>
              <w:rPr>
                <w:noProof/>
                <w:webHidden/>
              </w:rPr>
            </w:r>
            <w:r>
              <w:rPr>
                <w:noProof/>
                <w:webHidden/>
              </w:rPr>
              <w:fldChar w:fldCharType="separate"/>
            </w:r>
            <w:r w:rsidR="00792B1F">
              <w:rPr>
                <w:noProof/>
                <w:webHidden/>
              </w:rPr>
              <w:t>28</w:t>
            </w:r>
            <w:r>
              <w:rPr>
                <w:noProof/>
                <w:webHidden/>
              </w:rPr>
              <w:fldChar w:fldCharType="end"/>
            </w:r>
          </w:hyperlink>
        </w:p>
        <w:p w:rsidR="00D922D3" w:rsidRDefault="00D922D3">
          <w:pPr>
            <w:pStyle w:val="Inhopg3"/>
            <w:rPr>
              <w:rFonts w:eastAsiaTheme="minorEastAsia"/>
              <w:noProof/>
              <w:szCs w:val="22"/>
              <w:lang w:val="nl-NL"/>
            </w:rPr>
          </w:pPr>
          <w:hyperlink w:anchor="_Toc419749900" w:history="1">
            <w:r w:rsidRPr="00F04EA6">
              <w:rPr>
                <w:rStyle w:val="Hyperlink"/>
                <w:noProof/>
              </w:rPr>
              <w:t>7.3.3</w:t>
            </w:r>
            <w:r>
              <w:rPr>
                <w:rFonts w:eastAsiaTheme="minorEastAsia"/>
                <w:noProof/>
                <w:szCs w:val="22"/>
                <w:lang w:val="nl-NL"/>
              </w:rPr>
              <w:tab/>
            </w:r>
            <w:r w:rsidRPr="00F04EA6">
              <w:rPr>
                <w:rStyle w:val="Hyperlink"/>
                <w:noProof/>
              </w:rPr>
              <w:t>ramdump.h</w:t>
            </w:r>
            <w:r>
              <w:rPr>
                <w:noProof/>
                <w:webHidden/>
              </w:rPr>
              <w:tab/>
            </w:r>
            <w:r>
              <w:rPr>
                <w:noProof/>
                <w:webHidden/>
              </w:rPr>
              <w:fldChar w:fldCharType="begin"/>
            </w:r>
            <w:r>
              <w:rPr>
                <w:noProof/>
                <w:webHidden/>
              </w:rPr>
              <w:instrText xml:space="preserve"> PAGEREF _Toc419749900 \h </w:instrText>
            </w:r>
            <w:r>
              <w:rPr>
                <w:noProof/>
                <w:webHidden/>
              </w:rPr>
            </w:r>
            <w:r>
              <w:rPr>
                <w:noProof/>
                <w:webHidden/>
              </w:rPr>
              <w:fldChar w:fldCharType="separate"/>
            </w:r>
            <w:r w:rsidR="00792B1F">
              <w:rPr>
                <w:noProof/>
                <w:webHidden/>
              </w:rPr>
              <w:t>44</w:t>
            </w:r>
            <w:r>
              <w:rPr>
                <w:noProof/>
                <w:webHidden/>
              </w:rPr>
              <w:fldChar w:fldCharType="end"/>
            </w:r>
          </w:hyperlink>
        </w:p>
        <w:p w:rsidR="00D922D3" w:rsidRDefault="00D922D3">
          <w:pPr>
            <w:pStyle w:val="Inhopg3"/>
            <w:rPr>
              <w:rFonts w:eastAsiaTheme="minorEastAsia"/>
              <w:noProof/>
              <w:szCs w:val="22"/>
              <w:lang w:val="nl-NL"/>
            </w:rPr>
          </w:pPr>
          <w:hyperlink w:anchor="_Toc419749901" w:history="1">
            <w:r w:rsidRPr="00F04EA6">
              <w:rPr>
                <w:rStyle w:val="Hyperlink"/>
                <w:noProof/>
              </w:rPr>
              <w:t>7.3.4</w:t>
            </w:r>
            <w:r>
              <w:rPr>
                <w:rFonts w:eastAsiaTheme="minorEastAsia"/>
                <w:noProof/>
                <w:szCs w:val="22"/>
                <w:lang w:val="nl-NL"/>
              </w:rPr>
              <w:tab/>
            </w:r>
            <w:r w:rsidRPr="00F04EA6">
              <w:rPr>
                <w:rStyle w:val="Hyperlink"/>
                <w:noProof/>
              </w:rPr>
              <w:t>ramdump.c</w:t>
            </w:r>
            <w:r>
              <w:rPr>
                <w:noProof/>
                <w:webHidden/>
              </w:rPr>
              <w:tab/>
            </w:r>
            <w:r>
              <w:rPr>
                <w:noProof/>
                <w:webHidden/>
              </w:rPr>
              <w:fldChar w:fldCharType="begin"/>
            </w:r>
            <w:r>
              <w:rPr>
                <w:noProof/>
                <w:webHidden/>
              </w:rPr>
              <w:instrText xml:space="preserve"> PAGEREF _Toc419749901 \h </w:instrText>
            </w:r>
            <w:r>
              <w:rPr>
                <w:noProof/>
                <w:webHidden/>
              </w:rPr>
            </w:r>
            <w:r>
              <w:rPr>
                <w:noProof/>
                <w:webHidden/>
              </w:rPr>
              <w:fldChar w:fldCharType="separate"/>
            </w:r>
            <w:r w:rsidR="00792B1F">
              <w:rPr>
                <w:noProof/>
                <w:webHidden/>
              </w:rPr>
              <w:t>45</w:t>
            </w:r>
            <w:r>
              <w:rPr>
                <w:noProof/>
                <w:webHidden/>
              </w:rPr>
              <w:fldChar w:fldCharType="end"/>
            </w:r>
          </w:hyperlink>
        </w:p>
        <w:p w:rsidR="00D922D3" w:rsidRDefault="00D922D3">
          <w:pPr>
            <w:pStyle w:val="Inhopg3"/>
            <w:rPr>
              <w:rFonts w:eastAsiaTheme="minorEastAsia"/>
              <w:noProof/>
              <w:szCs w:val="22"/>
              <w:lang w:val="nl-NL"/>
            </w:rPr>
          </w:pPr>
          <w:hyperlink w:anchor="_Toc419749902" w:history="1">
            <w:r w:rsidRPr="00F04EA6">
              <w:rPr>
                <w:rStyle w:val="Hyperlink"/>
                <w:noProof/>
              </w:rPr>
              <w:t>7.3.5</w:t>
            </w:r>
            <w:r>
              <w:rPr>
                <w:rFonts w:eastAsiaTheme="minorEastAsia"/>
                <w:noProof/>
                <w:szCs w:val="22"/>
                <w:lang w:val="nl-NL"/>
              </w:rPr>
              <w:tab/>
            </w:r>
            <w:r w:rsidRPr="00F04EA6">
              <w:rPr>
                <w:rStyle w:val="Hyperlink"/>
                <w:noProof/>
              </w:rPr>
              <w:t>HTML template</w:t>
            </w:r>
            <w:r>
              <w:rPr>
                <w:noProof/>
                <w:webHidden/>
              </w:rPr>
              <w:tab/>
            </w:r>
            <w:r>
              <w:rPr>
                <w:noProof/>
                <w:webHidden/>
              </w:rPr>
              <w:fldChar w:fldCharType="begin"/>
            </w:r>
            <w:r>
              <w:rPr>
                <w:noProof/>
                <w:webHidden/>
              </w:rPr>
              <w:instrText xml:space="preserve"> PAGEREF _Toc419749902 \h </w:instrText>
            </w:r>
            <w:r>
              <w:rPr>
                <w:noProof/>
                <w:webHidden/>
              </w:rPr>
            </w:r>
            <w:r>
              <w:rPr>
                <w:noProof/>
                <w:webHidden/>
              </w:rPr>
              <w:fldChar w:fldCharType="separate"/>
            </w:r>
            <w:r w:rsidR="00792B1F">
              <w:rPr>
                <w:noProof/>
                <w:webHidden/>
              </w:rPr>
              <w:t>46</w:t>
            </w:r>
            <w:r>
              <w:rPr>
                <w:noProof/>
                <w:webHidden/>
              </w:rPr>
              <w:fldChar w:fldCharType="end"/>
            </w:r>
          </w:hyperlink>
        </w:p>
        <w:p w:rsidR="00D922D3" w:rsidRDefault="00D922D3">
          <w:pPr>
            <w:pStyle w:val="Inhopg3"/>
            <w:rPr>
              <w:rFonts w:eastAsiaTheme="minorEastAsia"/>
              <w:noProof/>
              <w:szCs w:val="22"/>
              <w:lang w:val="nl-NL"/>
            </w:rPr>
          </w:pPr>
          <w:hyperlink w:anchor="_Toc419749903" w:history="1">
            <w:r w:rsidRPr="00F04EA6">
              <w:rPr>
                <w:rStyle w:val="Hyperlink"/>
                <w:noProof/>
              </w:rPr>
              <w:t>7.3.6</w:t>
            </w:r>
            <w:r>
              <w:rPr>
                <w:rFonts w:eastAsiaTheme="minorEastAsia"/>
                <w:noProof/>
                <w:szCs w:val="22"/>
                <w:lang w:val="nl-NL"/>
              </w:rPr>
              <w:tab/>
            </w:r>
            <w:r w:rsidRPr="00F04EA6">
              <w:rPr>
                <w:rStyle w:val="Hyperlink"/>
                <w:noProof/>
              </w:rPr>
              <w:t>AVR.h</w:t>
            </w:r>
            <w:r>
              <w:rPr>
                <w:noProof/>
                <w:webHidden/>
              </w:rPr>
              <w:tab/>
            </w:r>
            <w:r>
              <w:rPr>
                <w:noProof/>
                <w:webHidden/>
              </w:rPr>
              <w:fldChar w:fldCharType="begin"/>
            </w:r>
            <w:r>
              <w:rPr>
                <w:noProof/>
                <w:webHidden/>
              </w:rPr>
              <w:instrText xml:space="preserve"> PAGEREF _Toc419749903 \h </w:instrText>
            </w:r>
            <w:r>
              <w:rPr>
                <w:noProof/>
                <w:webHidden/>
              </w:rPr>
            </w:r>
            <w:r>
              <w:rPr>
                <w:noProof/>
                <w:webHidden/>
              </w:rPr>
              <w:fldChar w:fldCharType="separate"/>
            </w:r>
            <w:r w:rsidR="00792B1F">
              <w:rPr>
                <w:noProof/>
                <w:webHidden/>
              </w:rPr>
              <w:t>48</w:t>
            </w:r>
            <w:r>
              <w:rPr>
                <w:noProof/>
                <w:webHidden/>
              </w:rPr>
              <w:fldChar w:fldCharType="end"/>
            </w:r>
          </w:hyperlink>
        </w:p>
        <w:p w:rsidR="00D922D3" w:rsidRDefault="00D922D3">
          <w:pPr>
            <w:pStyle w:val="Inhopg3"/>
            <w:rPr>
              <w:rFonts w:eastAsiaTheme="minorEastAsia"/>
              <w:noProof/>
              <w:szCs w:val="22"/>
              <w:lang w:val="nl-NL"/>
            </w:rPr>
          </w:pPr>
          <w:hyperlink w:anchor="_Toc419749904" w:history="1">
            <w:r w:rsidRPr="00F04EA6">
              <w:rPr>
                <w:rStyle w:val="Hyperlink"/>
                <w:noProof/>
              </w:rPr>
              <w:t>7.3.7</w:t>
            </w:r>
            <w:r>
              <w:rPr>
                <w:rFonts w:eastAsiaTheme="minorEastAsia"/>
                <w:noProof/>
                <w:szCs w:val="22"/>
                <w:lang w:val="nl-NL"/>
              </w:rPr>
              <w:tab/>
            </w:r>
            <w:r w:rsidRPr="00F04EA6">
              <w:rPr>
                <w:rStyle w:val="Hyperlink"/>
                <w:noProof/>
              </w:rPr>
              <w:t>AVR.c</w:t>
            </w:r>
            <w:r>
              <w:rPr>
                <w:noProof/>
                <w:webHidden/>
              </w:rPr>
              <w:tab/>
            </w:r>
            <w:r>
              <w:rPr>
                <w:noProof/>
                <w:webHidden/>
              </w:rPr>
              <w:fldChar w:fldCharType="begin"/>
            </w:r>
            <w:r>
              <w:rPr>
                <w:noProof/>
                <w:webHidden/>
              </w:rPr>
              <w:instrText xml:space="preserve"> PAGEREF _Toc419749904 \h </w:instrText>
            </w:r>
            <w:r>
              <w:rPr>
                <w:noProof/>
                <w:webHidden/>
              </w:rPr>
            </w:r>
            <w:r>
              <w:rPr>
                <w:noProof/>
                <w:webHidden/>
              </w:rPr>
              <w:fldChar w:fldCharType="separate"/>
            </w:r>
            <w:r w:rsidR="00792B1F">
              <w:rPr>
                <w:noProof/>
                <w:webHidden/>
              </w:rPr>
              <w:t>51</w:t>
            </w:r>
            <w:r>
              <w:rPr>
                <w:noProof/>
                <w:webHidden/>
              </w:rPr>
              <w:fldChar w:fldCharType="end"/>
            </w:r>
          </w:hyperlink>
        </w:p>
        <w:p w:rsidR="003C25D6" w:rsidRPr="00B06501" w:rsidRDefault="003C25D6">
          <w:pPr>
            <w:rPr>
              <w:b/>
              <w:bCs/>
            </w:rPr>
            <w:sectPr w:rsidR="003C25D6" w:rsidRPr="00B06501" w:rsidSect="003C25D6">
              <w:footerReference w:type="first" r:id="rId13"/>
              <w:pgSz w:w="11907" w:h="16839" w:code="9"/>
              <w:pgMar w:top="1836" w:right="1751" w:bottom="1418" w:left="1751" w:header="709" w:footer="709" w:gutter="0"/>
              <w:pgNumType w:start="0"/>
              <w:cols w:space="720"/>
              <w:docGrid w:linePitch="360"/>
            </w:sectPr>
          </w:pPr>
          <w:r>
            <w:rPr>
              <w:b/>
              <w:bCs/>
            </w:rPr>
            <w:fldChar w:fldCharType="end"/>
          </w:r>
        </w:p>
        <w:bookmarkStart w:id="8" w:name="_GoBack" w:displacedByCustomXml="next"/>
        <w:bookmarkEnd w:id="8" w:displacedByCustomXml="next"/>
      </w:sdtContent>
    </w:sdt>
    <w:p w:rsidR="001F141F" w:rsidRDefault="00411EC0" w:rsidP="006C2A3A">
      <w:pPr>
        <w:pStyle w:val="Kop1"/>
      </w:pPr>
      <w:bookmarkStart w:id="9" w:name="_Toc419749872"/>
      <w:r>
        <w:lastRenderedPageBreak/>
        <w:t>Hardware</w:t>
      </w:r>
      <w:bookmarkEnd w:id="9"/>
    </w:p>
    <w:p w:rsidR="00FD1478" w:rsidRDefault="00FD1478" w:rsidP="00FD1478">
      <w:pPr>
        <w:pStyle w:val="Kop2"/>
      </w:pPr>
      <w:bookmarkStart w:id="10" w:name="_Toc419749873"/>
      <w:r>
        <w:t>RIOT</w:t>
      </w:r>
      <w:bookmarkEnd w:id="10"/>
    </w:p>
    <w:p w:rsidR="00FD1478" w:rsidRDefault="00FD1478" w:rsidP="00FD1478">
      <w:r>
        <w:t xml:space="preserve">RIOT staat voor </w:t>
      </w:r>
      <w:r w:rsidRPr="00FD1478">
        <w:t xml:space="preserve">Remote Internet </w:t>
      </w:r>
      <w:proofErr w:type="spellStart"/>
      <w:r w:rsidRPr="00FD1478">
        <w:t>Operated</w:t>
      </w:r>
      <w:proofErr w:type="spellEnd"/>
      <w:r w:rsidRPr="00FD1478">
        <w:t xml:space="preserve"> Terminal</w:t>
      </w:r>
      <w:r>
        <w:t xml:space="preserve">, en is een ontwerp van </w:t>
      </w:r>
      <w:r w:rsidRPr="00FD1478">
        <w:t>M. Roggemans en D. Pauwels</w:t>
      </w:r>
      <w:r>
        <w:t xml:space="preserve">. RIOT werd ontworpen als educatief platform </w:t>
      </w:r>
      <w:r w:rsidR="004D594E">
        <w:t>in 2002, maar is eigenlijk nooit gebruikt. Meneer Roggemans heeft tijdens de lessen interfacetechnieken dit platform wel aangehaald, en zo kreeg ik interesse om dit te gebruiken. Ik kreeg toegang tot de bordjes na de examens na de kerstvakantie, zodat ik hiermee kon experimenteren, en zien of ze bruikbaar zouden zijn als basis voor mijn project.</w:t>
      </w:r>
      <w:r w:rsidR="00451207">
        <w:t xml:space="preserve"> Het gebruiken van een 10+ jaar oud platform zorgt voor een aantal hindernissen, meer hierover in het hoofdstuk</w:t>
      </w:r>
      <w:r w:rsidR="001F6151">
        <w:rPr>
          <w:i/>
        </w:rPr>
        <w:t xml:space="preserve"> ‘De SC12 Software’</w:t>
      </w:r>
      <w:r w:rsidR="00E74CF5">
        <w:t>.</w:t>
      </w:r>
    </w:p>
    <w:p w:rsidR="00B43D2D" w:rsidRPr="00E74CF5" w:rsidRDefault="00B43D2D" w:rsidP="00FD1478">
      <w:r>
        <w:t>Meer inform</w:t>
      </w:r>
      <w:r w:rsidR="001A6A89">
        <w:t>atie over RIOT is beschikbaar</w:t>
      </w:r>
      <w:r>
        <w:t xml:space="preserve"> op </w:t>
      </w:r>
      <w:proofErr w:type="spellStart"/>
      <w:r>
        <w:t>Telescript</w:t>
      </w:r>
      <w:proofErr w:type="spellEnd"/>
      <w:r>
        <w:rPr>
          <w:rStyle w:val="Voetnootmarkering"/>
        </w:rPr>
        <w:footnoteReference w:id="1"/>
      </w:r>
      <w:r>
        <w:t>.</w:t>
      </w:r>
    </w:p>
    <w:p w:rsidR="004D594E" w:rsidRDefault="004D594E" w:rsidP="004D594E">
      <w:pPr>
        <w:pStyle w:val="Kop2"/>
      </w:pPr>
      <w:bookmarkStart w:id="11" w:name="_Toc419749874"/>
      <w:r>
        <w:t>Het basisprincipe</w:t>
      </w:r>
      <w:bookmarkEnd w:id="11"/>
    </w:p>
    <w:p w:rsidR="004D594E" w:rsidRDefault="004D594E" w:rsidP="004D594E">
      <w:r>
        <w:t>Het basisprincipe van RIOT (en dus ook mijn project) is dat 2 controllers met elkaar communiceren via een gedeeld geheugen (een Dual Port RAM, voortaan DP</w:t>
      </w:r>
      <w:r w:rsidR="00370C0F">
        <w:t>-</w:t>
      </w:r>
      <w:r>
        <w:t>RAM). Dit geheugen heeft een aantal ‘gewone’ adressen die vrij kunnen worden gebruikt, en 2 interrupt adressen. De interrupt adressen worden gebruikt om, zoals de naam al doet raden, van de ene controller naar de andere een interrupt te genereren.</w:t>
      </w:r>
      <w:r w:rsidR="00370C0F">
        <w:t xml:space="preserve"> De controllers zijn een </w:t>
      </w:r>
      <w:r w:rsidR="00370C0F" w:rsidRPr="000F0066">
        <w:t>Beck SC12</w:t>
      </w:r>
      <w:r w:rsidR="00370C0F">
        <w:t xml:space="preserve"> en een </w:t>
      </w:r>
      <w:r w:rsidR="00370C0F" w:rsidRPr="000F0066">
        <w:t>AVR ATMega128A</w:t>
      </w:r>
      <w:r w:rsidR="00370C0F">
        <w:t>.</w:t>
      </w:r>
    </w:p>
    <w:p w:rsidR="004D594E" w:rsidRDefault="004D594E" w:rsidP="004D594E">
      <w:r>
        <w:t xml:space="preserve">De reden voor het gebruiken van </w:t>
      </w:r>
      <w:r w:rsidR="00370C0F">
        <w:t xml:space="preserve">een dergelijk systeem is in dit geval de hoeveelheid IO verhogen. De </w:t>
      </w:r>
      <w:r w:rsidR="00C96451">
        <w:t>SC12 heeft namelijk een zeer beperkte hoeveelheid IO, die vooral op pinnen zit die al door andere functies in gebruikt zijn (bijvoorbeeld UART of I²C). De SC12 heeft echter wel een gemultiplexte 8 bit data/adres bus</w:t>
      </w:r>
      <w:r w:rsidR="00A76D90">
        <w:t>, waarmee een extern geheugen van 25</w:t>
      </w:r>
      <w:r w:rsidR="00B43D2D">
        <w:t>6</w:t>
      </w:r>
      <w:r w:rsidR="00A76D90">
        <w:t xml:space="preserve"> bytes kan worden aangesproken. </w:t>
      </w:r>
      <w:r w:rsidR="00B43D2D">
        <w:t>Door 2 IO pinnen te gebruiken als adres lijnen 8 en 9 kan het aanspreekbare geheugen worden uitgebreid tot 1kb (4 pages van 256 bytes).</w:t>
      </w:r>
    </w:p>
    <w:p w:rsidR="0015183A" w:rsidRDefault="00602C30" w:rsidP="004D594E">
      <w:r>
        <w:t>A</w:t>
      </w:r>
      <w:r w:rsidR="00B43D2D">
        <w:t xml:space="preserve">angezien een </w:t>
      </w:r>
      <w:r>
        <w:t>Mastermind</w:t>
      </w:r>
      <w:r w:rsidR="00B43D2D">
        <w:t xml:space="preserve"> spelbord 12 rijen heeft van 8 gekleurde (RGB)</w:t>
      </w:r>
      <w:r w:rsidR="0015183A">
        <w:t xml:space="preserve"> pionnen, d</w:t>
      </w:r>
      <w:r w:rsidR="00B43D2D">
        <w:t xml:space="preserve">it zijn in totaal dus 12 x 8 x 3 = 288 </w:t>
      </w:r>
      <w:r w:rsidR="0015183A">
        <w:t>bytes is dit trucje geen overbodige luxe.</w:t>
      </w:r>
      <w:r w:rsidR="00B43D2D">
        <w:t xml:space="preserve"> Als men dan nog op een eenvoudige manier een LCD wil aansturen (20 karakters x 4 lijnen) he</w:t>
      </w:r>
      <w:r w:rsidR="0015183A">
        <w:t>eft men nog eens 80 bytes nodig. Uiteindelijk zou 512 bytes genoeg zijn geweest, maar een DP-RAM chip met 1kb is commercieel beschikbaar, 512 bytes niet.</w:t>
      </w:r>
    </w:p>
    <w:p w:rsidR="008660A4" w:rsidRDefault="008660A4" w:rsidP="004D594E">
      <w:r>
        <w:t xml:space="preserve">Aangezien de adres- en databus van beide controllers gemultiplext zijn, is het nodig om een adres latch te gebruiken. Ik gebruik </w:t>
      </w:r>
      <w:r w:rsidRPr="008660A4">
        <w:t>74AHC</w:t>
      </w:r>
      <w:r>
        <w:t xml:space="preserve">573 chips </w:t>
      </w:r>
      <w:r w:rsidR="007655CB">
        <w:t>aangezien die aan de timingsspecificaties van de ATMega128A voldoen.</w:t>
      </w:r>
    </w:p>
    <w:p w:rsidR="007655CB" w:rsidRDefault="008636D1" w:rsidP="0073157C">
      <w:r>
        <w:t>Voor de LEDs gebruik ik WS2812</w:t>
      </w:r>
      <w:r w:rsidR="0073157C">
        <w:t xml:space="preserve"> LEDs. Deze LEDs zijn ideaal voor dit project omdat ze, ongeacht de hoeveelheid LEDs, maar 1 pin op een (relatief snelle) controller nodig hebben.</w:t>
      </w:r>
      <w:r w:rsidR="00B471C8">
        <w:t xml:space="preserve"> Ze worden namelijk allemaal in serie geschakeld. De werking van het protocol word</w:t>
      </w:r>
      <w:r w:rsidR="00DD7814">
        <w:t>t</w:t>
      </w:r>
      <w:r w:rsidR="00B471C8">
        <w:t xml:space="preserve"> uitgelegd in het hoofdstuk ‘</w:t>
      </w:r>
      <w:r w:rsidR="001F6151">
        <w:rPr>
          <w:i/>
        </w:rPr>
        <w:t>Het WS2812 protocol’</w:t>
      </w:r>
      <w:r w:rsidR="00B471C8">
        <w:t>.</w:t>
      </w:r>
    </w:p>
    <w:p w:rsidR="00E063D1" w:rsidRDefault="00E063D1" w:rsidP="00E063D1">
      <w:pPr>
        <w:pStyle w:val="Kop2"/>
      </w:pPr>
      <w:bookmarkStart w:id="12" w:name="_Toc419749875"/>
      <w:r>
        <w:lastRenderedPageBreak/>
        <w:t>De PCBs</w:t>
      </w:r>
      <w:bookmarkEnd w:id="12"/>
    </w:p>
    <w:p w:rsidR="00E063D1" w:rsidRPr="00B43D2D" w:rsidRDefault="00E063D1" w:rsidP="00E063D1">
      <w:r>
        <w:t xml:space="preserve">Op mijn versie van het bord </w:t>
      </w:r>
      <w:r w:rsidRPr="000F0066">
        <w:t xml:space="preserve">zijn onnodige onderdelen weggelaten. Onder andere de UART naar RS232, de Real Time </w:t>
      </w:r>
      <w:proofErr w:type="spellStart"/>
      <w:r w:rsidRPr="000F0066">
        <w:t>Clock</w:t>
      </w:r>
      <w:proofErr w:type="spellEnd"/>
      <w:r w:rsidRPr="000F0066">
        <w:t xml:space="preserve"> en het voedingscircuit moesten er aan geloven.</w:t>
      </w:r>
    </w:p>
    <w:p w:rsidR="000F0066" w:rsidRDefault="000F0066" w:rsidP="000F0066">
      <w:pPr>
        <w:keepNext/>
        <w:jc w:val="center"/>
      </w:pPr>
      <w:r>
        <w:rPr>
          <w:noProof/>
          <w:lang w:val="nl-NL"/>
        </w:rPr>
        <w:drawing>
          <wp:inline distT="0" distB="0" distL="0" distR="0" wp14:anchorId="39D5CE36" wp14:editId="5A54AF07">
            <wp:extent cx="5336369" cy="185265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rds.jpg"/>
                    <pic:cNvPicPr/>
                  </pic:nvPicPr>
                  <pic:blipFill rotWithShape="1">
                    <a:blip r:embed="rId14">
                      <a:extLst>
                        <a:ext uri="{28A0092B-C50C-407E-A947-70E740481C1C}">
                          <a14:useLocalDpi xmlns:a14="http://schemas.microsoft.com/office/drawing/2010/main" val="0"/>
                        </a:ext>
                      </a:extLst>
                    </a:blip>
                    <a:srcRect t="8663" b="7221"/>
                    <a:stretch/>
                  </pic:blipFill>
                  <pic:spPr bwMode="auto">
                    <a:xfrm>
                      <a:off x="0" y="0"/>
                      <a:ext cx="5337175" cy="1852934"/>
                    </a:xfrm>
                    <a:prstGeom prst="rect">
                      <a:avLst/>
                    </a:prstGeom>
                    <a:ln>
                      <a:noFill/>
                    </a:ln>
                    <a:extLst>
                      <a:ext uri="{53640926-AAD7-44D8-BBD7-CCE9431645EC}">
                        <a14:shadowObscured xmlns:a14="http://schemas.microsoft.com/office/drawing/2010/main"/>
                      </a:ext>
                    </a:extLst>
                  </pic:spPr>
                </pic:pic>
              </a:graphicData>
            </a:graphic>
          </wp:inline>
        </w:drawing>
      </w:r>
    </w:p>
    <w:p w:rsidR="000F0066" w:rsidRDefault="000F0066" w:rsidP="000F0066">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3</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1</w:t>
      </w:r>
      <w:r w:rsidR="0058306B">
        <w:fldChar w:fldCharType="end"/>
      </w:r>
      <w:r>
        <w:t xml:space="preserve"> RIOT links, Eigen PCB rechts</w:t>
      </w:r>
    </w:p>
    <w:p w:rsidR="00FD1478" w:rsidRDefault="004B39AB" w:rsidP="00411EC0">
      <w:r>
        <w:t xml:space="preserve">De PCBs zijn getekend met Altium. Het </w:t>
      </w:r>
      <w:proofErr w:type="spellStart"/>
      <w:r>
        <w:t>main</w:t>
      </w:r>
      <w:proofErr w:type="spellEnd"/>
      <w:r>
        <w:t xml:space="preserve"> bord en de LCD breakout zijn besteld bij Seedstudio, het LED panel bij </w:t>
      </w:r>
      <w:proofErr w:type="spellStart"/>
      <w:r>
        <w:t>multi-cb</w:t>
      </w:r>
      <w:proofErr w:type="spellEnd"/>
      <w:r>
        <w:t>.</w:t>
      </w:r>
      <w:r w:rsidR="00FD1478">
        <w:t xml:space="preserve"> De </w:t>
      </w:r>
      <w:proofErr w:type="spellStart"/>
      <w:r w:rsidR="00FD1478">
        <w:t>bestukking</w:t>
      </w:r>
      <w:proofErr w:type="spellEnd"/>
      <w:r w:rsidR="00FD1478">
        <w:t xml:space="preserve"> was manueel. De volgende fouten heb ik achteraf (tijdens het testen of solderen) ontdekt: </w:t>
      </w:r>
    </w:p>
    <w:p w:rsidR="00FD1478" w:rsidRDefault="00FD1478" w:rsidP="00FD1478">
      <w:pPr>
        <w:pStyle w:val="Lijstalinea"/>
        <w:numPr>
          <w:ilvl w:val="0"/>
          <w:numId w:val="21"/>
        </w:numPr>
      </w:pPr>
      <w:r>
        <w:t xml:space="preserve">De databus van het DP-RAM naar de AVR is in omgekeerde volgorde (de bits zitten omgekeerd). </w:t>
      </w:r>
    </w:p>
    <w:p w:rsidR="008D30CA" w:rsidRDefault="00FD1478" w:rsidP="008D30CA">
      <w:pPr>
        <w:pStyle w:val="Lijstalinea"/>
        <w:numPr>
          <w:ilvl w:val="0"/>
          <w:numId w:val="21"/>
        </w:numPr>
      </w:pPr>
      <w:r>
        <w:t>De WS2812 LEDs passen maar net op de getekende footprint, wat wil zeggen dat ze bijna onmogelijk met een gewone soldeerbout soldeerbaar zijn. Gelukkig heb ik op school hulp gekregen, en mocht ik een warme lucht soldeerstation gebruiken.</w:t>
      </w:r>
    </w:p>
    <w:p w:rsidR="00FD1478" w:rsidRDefault="004B39AB" w:rsidP="00FD1478">
      <w:r>
        <w:t>Het volledige schema en de layo</w:t>
      </w:r>
      <w:r w:rsidR="00451207">
        <w:t>ut van de PCBs is beschikbaar in de bijlage</w:t>
      </w:r>
      <w:r w:rsidR="00B14873">
        <w:t xml:space="preserve"> ‘</w:t>
      </w:r>
      <w:r w:rsidR="00B14873" w:rsidRPr="00B14873">
        <w:rPr>
          <w:i/>
        </w:rPr>
        <w:t>PCB Schema’s &amp; Layout</w:t>
      </w:r>
      <w:r w:rsidR="00B14873">
        <w:t>’.</w:t>
      </w:r>
    </w:p>
    <w:p w:rsidR="008D30CA" w:rsidRDefault="008D30CA" w:rsidP="008D30CA">
      <w:pPr>
        <w:keepNext/>
        <w:jc w:val="center"/>
      </w:pPr>
      <w:r>
        <w:rPr>
          <w:noProof/>
          <w:lang w:val="nl-NL"/>
        </w:rPr>
        <w:drawing>
          <wp:inline distT="0" distB="0" distL="0" distR="0" wp14:anchorId="7DCB8F55" wp14:editId="0546B063">
            <wp:extent cx="5187752" cy="326078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dpanel.jpg"/>
                    <pic:cNvPicPr/>
                  </pic:nvPicPr>
                  <pic:blipFill rotWithShape="1">
                    <a:blip r:embed="rId15">
                      <a:extLst>
                        <a:ext uri="{28A0092B-C50C-407E-A947-70E740481C1C}">
                          <a14:useLocalDpi xmlns:a14="http://schemas.microsoft.com/office/drawing/2010/main" val="0"/>
                        </a:ext>
                      </a:extLst>
                    </a:blip>
                    <a:srcRect t="12514" r="2109" b="5449"/>
                    <a:stretch/>
                  </pic:blipFill>
                  <pic:spPr bwMode="auto">
                    <a:xfrm>
                      <a:off x="0" y="0"/>
                      <a:ext cx="5216093" cy="3278599"/>
                    </a:xfrm>
                    <a:prstGeom prst="rect">
                      <a:avLst/>
                    </a:prstGeom>
                    <a:ln>
                      <a:noFill/>
                    </a:ln>
                    <a:extLst>
                      <a:ext uri="{53640926-AAD7-44D8-BBD7-CCE9431645EC}">
                        <a14:shadowObscured xmlns:a14="http://schemas.microsoft.com/office/drawing/2010/main"/>
                      </a:ext>
                    </a:extLst>
                  </pic:spPr>
                </pic:pic>
              </a:graphicData>
            </a:graphic>
          </wp:inline>
        </w:drawing>
      </w:r>
    </w:p>
    <w:p w:rsidR="008D30CA" w:rsidRDefault="008D30CA" w:rsidP="008D30CA">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3</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2</w:t>
      </w:r>
      <w:r w:rsidR="0058306B">
        <w:fldChar w:fldCharType="end"/>
      </w:r>
      <w:r>
        <w:t xml:space="preserve"> Het LED panel</w:t>
      </w:r>
    </w:p>
    <w:p w:rsidR="0055258D" w:rsidRDefault="0055258D" w:rsidP="0055258D">
      <w:pPr>
        <w:pStyle w:val="Kop2"/>
      </w:pPr>
      <w:bookmarkStart w:id="13" w:name="_Toc419749876"/>
      <w:r>
        <w:lastRenderedPageBreak/>
        <w:t>Overige onderdelen</w:t>
      </w:r>
      <w:bookmarkEnd w:id="13"/>
    </w:p>
    <w:p w:rsidR="0055258D" w:rsidRDefault="0055258D" w:rsidP="0055258D">
      <w:r>
        <w:t xml:space="preserve">Omdat de LEDs in totaal 96 x 60mA = 5,7 A verbruiken heb ik gekozen voor een </w:t>
      </w:r>
      <w:r>
        <w:t>commercieel</w:t>
      </w:r>
      <w:r>
        <w:t xml:space="preserve"> verkrijgbare voeding </w:t>
      </w:r>
      <w:r>
        <w:t>van 35W.</w:t>
      </w:r>
    </w:p>
    <w:p w:rsidR="0055258D" w:rsidRDefault="0055258D" w:rsidP="0055258D">
      <w:r>
        <w:t xml:space="preserve">De LCD module is een blauw alfanumeriek model, met een </w:t>
      </w:r>
      <w:r w:rsidRPr="0055258D">
        <w:t>Hitachi HD44780</w:t>
      </w:r>
      <w:r>
        <w:t xml:space="preserve"> compatibele controller. De module zit op een zelf ontworpen printplaat die een 8 pin poort omzet naar de juiste </w:t>
      </w:r>
      <w:proofErr w:type="spellStart"/>
      <w:r>
        <w:t>pinout</w:t>
      </w:r>
      <w:proofErr w:type="spellEnd"/>
      <w:r>
        <w:t xml:space="preserve"> voor de LCD en nog </w:t>
      </w:r>
      <w:r w:rsidR="00A738FB">
        <w:t>wat extra plaats heeft voor het aansluiten van de achtergrondverlichting.</w:t>
      </w:r>
    </w:p>
    <w:p w:rsidR="00A738FB" w:rsidRDefault="00A738FB" w:rsidP="00A738FB">
      <w:pPr>
        <w:keepNext/>
      </w:pPr>
      <w:r>
        <w:rPr>
          <w:noProof/>
          <w:lang w:val="nl-NL"/>
        </w:rPr>
        <w:drawing>
          <wp:inline distT="0" distB="0" distL="0" distR="0" wp14:anchorId="3BC299EC" wp14:editId="3397CC6D">
            <wp:extent cx="5761355" cy="3504565"/>
            <wp:effectExtent l="0" t="0" r="0" b="63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bs1.jpg"/>
                    <pic:cNvPicPr/>
                  </pic:nvPicPr>
                  <pic:blipFill>
                    <a:blip r:embed="rId16">
                      <a:extLst>
                        <a:ext uri="{28A0092B-C50C-407E-A947-70E740481C1C}">
                          <a14:useLocalDpi xmlns:a14="http://schemas.microsoft.com/office/drawing/2010/main" val="0"/>
                        </a:ext>
                      </a:extLst>
                    </a:blip>
                    <a:stretch>
                      <a:fillRect/>
                    </a:stretch>
                  </pic:blipFill>
                  <pic:spPr>
                    <a:xfrm>
                      <a:off x="0" y="0"/>
                      <a:ext cx="5761355" cy="3504565"/>
                    </a:xfrm>
                    <a:prstGeom prst="rect">
                      <a:avLst/>
                    </a:prstGeom>
                  </pic:spPr>
                </pic:pic>
              </a:graphicData>
            </a:graphic>
          </wp:inline>
        </w:drawing>
      </w:r>
    </w:p>
    <w:p w:rsidR="00A738FB" w:rsidRDefault="00A738FB" w:rsidP="00A738FB">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3</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3</w:t>
      </w:r>
      <w:r w:rsidR="0058306B">
        <w:fldChar w:fldCharType="end"/>
      </w:r>
      <w:r>
        <w:t xml:space="preserve"> Links: De hoofd printplaten. Rechts = De lcd printplaten</w:t>
      </w:r>
    </w:p>
    <w:p w:rsidR="0055258D" w:rsidRPr="0055258D" w:rsidRDefault="0055258D" w:rsidP="0055258D"/>
    <w:p w:rsidR="00411EC0" w:rsidRDefault="00411EC0" w:rsidP="001F141F">
      <w:pPr>
        <w:pStyle w:val="Kop1"/>
      </w:pPr>
      <w:bookmarkStart w:id="14" w:name="_Ref419570056"/>
      <w:bookmarkStart w:id="15" w:name="_Ref419570065"/>
      <w:bookmarkStart w:id="16" w:name="_Toc419749877"/>
      <w:r>
        <w:lastRenderedPageBreak/>
        <w:t>Software</w:t>
      </w:r>
      <w:bookmarkEnd w:id="14"/>
      <w:bookmarkEnd w:id="15"/>
      <w:bookmarkEnd w:id="16"/>
    </w:p>
    <w:p w:rsidR="00B74CA8" w:rsidRDefault="00B74CA8" w:rsidP="00B74CA8">
      <w:pPr>
        <w:pStyle w:val="Kop2"/>
      </w:pPr>
      <w:bookmarkStart w:id="17" w:name="_Toc419749878"/>
      <w:r>
        <w:t>De memory map</w:t>
      </w:r>
      <w:bookmarkEnd w:id="17"/>
    </w:p>
    <w:p w:rsidR="00B74CA8" w:rsidRDefault="00E91624" w:rsidP="00B74CA8">
      <w:r>
        <w:t xml:space="preserve">Dit is de verdeling van het DP-RAM. </w:t>
      </w:r>
      <w:r w:rsidR="00B74CA8">
        <w:t xml:space="preserve">De 2 interrupt adressen liggen vast, namelijk </w:t>
      </w:r>
      <w:r w:rsidR="00B74CA8" w:rsidRPr="0008688D">
        <w:rPr>
          <w:rFonts w:ascii="Anonymous Pro" w:hAnsi="Anonymous Pro"/>
        </w:rPr>
        <w:t>0x3FE</w:t>
      </w:r>
      <w:r w:rsidR="00B74CA8">
        <w:t xml:space="preserve"> en </w:t>
      </w:r>
      <w:r w:rsidR="00B74CA8" w:rsidRPr="0008688D">
        <w:rPr>
          <w:rFonts w:ascii="Anonymous Pro" w:hAnsi="Anonymous Pro"/>
        </w:rPr>
        <w:t>0x3FF</w:t>
      </w:r>
      <w:r w:rsidR="00B74CA8">
        <w:t>.</w:t>
      </w:r>
      <w:r w:rsidR="0097000F">
        <w:t xml:space="preserve"> Alle andere locaties zijn vrij gekozen.</w:t>
      </w:r>
    </w:p>
    <w:p w:rsidR="00803BBF" w:rsidRPr="0008688D" w:rsidRDefault="00803BBF" w:rsidP="00B74CA8">
      <w:r>
        <w:t>Er is extra plaats voorzien bij de LED data en bij de LCD buffer om te vermijden dat die verplaatst zouden moeten worden indien er zich kleine veranderingen voordoen in de specificaties.</w:t>
      </w:r>
    </w:p>
    <w:tbl>
      <w:tblPr>
        <w:tblStyle w:val="Tabelrapport"/>
        <w:tblW w:w="0" w:type="auto"/>
        <w:jc w:val="center"/>
        <w:tblLook w:val="04A0" w:firstRow="1" w:lastRow="0" w:firstColumn="1" w:lastColumn="0" w:noHBand="0" w:noVBand="1"/>
      </w:tblPr>
      <w:tblGrid>
        <w:gridCol w:w="1934"/>
        <w:gridCol w:w="4587"/>
      </w:tblGrid>
      <w:tr w:rsidR="00B74CA8" w:rsidTr="007E58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Default="00B74CA8" w:rsidP="007E5883">
            <w:pPr>
              <w:jc w:val="right"/>
            </w:pPr>
            <w:r>
              <w:t>Adres</w:t>
            </w:r>
          </w:p>
        </w:tc>
        <w:tc>
          <w:tcPr>
            <w:tcW w:w="4587" w:type="dxa"/>
            <w:vAlign w:val="center"/>
          </w:tcPr>
          <w:p w:rsidR="00B74CA8" w:rsidRDefault="00B74CA8" w:rsidP="007E5883">
            <w:pPr>
              <w:jc w:val="left"/>
              <w:cnfStyle w:val="100000000000" w:firstRow="1" w:lastRow="0" w:firstColumn="0" w:lastColumn="0" w:oddVBand="0" w:evenVBand="0" w:oddHBand="0" w:evenHBand="0" w:firstRowFirstColumn="0" w:firstRowLastColumn="0" w:lastRowFirstColumn="0" w:lastRowLastColumn="0"/>
            </w:pPr>
            <w:r>
              <w:t>Functie</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 xml:space="preserve">0x000 </w:t>
            </w:r>
            <w:r>
              <w:rPr>
                <w:rFonts w:ascii="Anonymous Pro" w:hAnsi="Anonymous Pro"/>
              </w:rPr>
              <w:t>-&gt;</w:t>
            </w:r>
            <w:r w:rsidRPr="009715E9">
              <w:rPr>
                <w:rFonts w:ascii="Anonymous Pro" w:hAnsi="Anonymous Pro"/>
              </w:rPr>
              <w:t xml:space="preserve"> 0x1FE</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RGB data voor maximaal 170 LEDs</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0x1FF</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Aantal LEDs</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 xml:space="preserve">0x200 </w:t>
            </w:r>
            <w:r>
              <w:rPr>
                <w:rFonts w:ascii="Anonymous Pro" w:hAnsi="Anonymous Pro"/>
              </w:rPr>
              <w:t xml:space="preserve">-&gt; </w:t>
            </w:r>
            <w:r w:rsidRPr="009715E9">
              <w:rPr>
                <w:rFonts w:ascii="Anonymous Pro" w:hAnsi="Anonymous Pro"/>
              </w:rPr>
              <w:t>0x250</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LCD buffer (80 karakters)</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0x251</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LCD commando</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0x252</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 xml:space="preserve">LEDs dim </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0x253</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Laatst ingedrukte toets op keypad</w:t>
            </w:r>
            <w:r w:rsidR="00780F50" w:rsidRPr="00780F50">
              <w:rPr>
                <w:vertAlign w:val="superscript"/>
              </w:rPr>
              <w:t>†</w:t>
            </w:r>
          </w:p>
        </w:tc>
      </w:tr>
      <w:tr w:rsidR="00803BBF"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803BBF" w:rsidRDefault="00803BBF" w:rsidP="007E5883">
            <w:pPr>
              <w:jc w:val="right"/>
              <w:rPr>
                <w:rFonts w:ascii="Anonymous Pro" w:hAnsi="Anonymous Pro"/>
              </w:rPr>
            </w:pPr>
            <w:r>
              <w:rPr>
                <w:rFonts w:ascii="Anonymous Pro" w:hAnsi="Anonymous Pro"/>
              </w:rPr>
              <w:t>0x254 -&gt; 0x</w:t>
            </w:r>
            <w:r w:rsidR="00F30E09">
              <w:rPr>
                <w:rFonts w:ascii="Anonymous Pro" w:hAnsi="Anonymous Pro"/>
              </w:rPr>
              <w:t>299</w:t>
            </w:r>
          </w:p>
        </w:tc>
        <w:tc>
          <w:tcPr>
            <w:tcW w:w="4587" w:type="dxa"/>
            <w:vAlign w:val="center"/>
          </w:tcPr>
          <w:p w:rsidR="00803BBF" w:rsidRDefault="00F30E09" w:rsidP="00F30E09">
            <w:pPr>
              <w:jc w:val="left"/>
              <w:cnfStyle w:val="000000000000" w:firstRow="0" w:lastRow="0" w:firstColumn="0" w:lastColumn="0" w:oddVBand="0" w:evenVBand="0" w:oddHBand="0" w:evenHBand="0" w:firstRowFirstColumn="0" w:firstRowLastColumn="0" w:lastRowFirstColumn="0" w:lastRowLastColumn="0"/>
            </w:pPr>
            <w:r w:rsidRPr="00F30E09">
              <w:rPr>
                <w:i/>
              </w:rPr>
              <w:t>Beschikbaar</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A2362F" w:rsidP="007E5883">
            <w:pPr>
              <w:jc w:val="right"/>
              <w:rPr>
                <w:rFonts w:ascii="Anonymous Pro" w:hAnsi="Anonymous Pro"/>
              </w:rPr>
            </w:pPr>
            <w:r>
              <w:rPr>
                <w:rFonts w:ascii="Anonymous Pro" w:hAnsi="Anonymous Pro"/>
              </w:rPr>
              <w:t>0x300 &amp; 0x301</w:t>
            </w:r>
          </w:p>
        </w:tc>
        <w:tc>
          <w:tcPr>
            <w:tcW w:w="4587" w:type="dxa"/>
            <w:vAlign w:val="center"/>
          </w:tcPr>
          <w:p w:rsidR="00B74CA8" w:rsidRDefault="00A2362F" w:rsidP="00122BC5">
            <w:pPr>
              <w:jc w:val="left"/>
              <w:cnfStyle w:val="000000000000" w:firstRow="0" w:lastRow="0" w:firstColumn="0" w:lastColumn="0" w:oddVBand="0" w:evenVBand="0" w:oddHBand="0" w:evenHBand="0" w:firstRowFirstColumn="0" w:firstRowLastColumn="0" w:lastRowFirstColumn="0" w:lastRowLastColumn="0"/>
            </w:pPr>
            <w:r>
              <w:t xml:space="preserve">Firmware </w:t>
            </w:r>
            <w:proofErr w:type="spellStart"/>
            <w:r w:rsidR="00122BC5">
              <w:t>id</w:t>
            </w:r>
            <w:proofErr w:type="spellEnd"/>
            <w:r>
              <w:t xml:space="preserve"> (</w:t>
            </w:r>
            <w:r w:rsidRPr="00A2362F">
              <w:rPr>
                <w:rStyle w:val="CodeChar"/>
              </w:rPr>
              <w:t>42</w:t>
            </w:r>
            <w:r>
              <w:t xml:space="preserve"> en </w:t>
            </w:r>
            <w:r w:rsidRPr="00A2362F">
              <w:rPr>
                <w:rStyle w:val="CodeChar"/>
              </w:rPr>
              <w:t>0x42</w:t>
            </w:r>
            <w:r w:rsidR="00122BC5" w:rsidRPr="00122BC5">
              <w:t xml:space="preserve"> respectievelijk</w:t>
            </w:r>
            <w:r>
              <w:t>)</w:t>
            </w:r>
          </w:p>
        </w:tc>
      </w:tr>
      <w:tr w:rsidR="00803BBF"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803BBF" w:rsidRDefault="00F30E09" w:rsidP="007E5883">
            <w:pPr>
              <w:jc w:val="right"/>
              <w:rPr>
                <w:rFonts w:ascii="Anonymous Pro" w:hAnsi="Anonymous Pro"/>
              </w:rPr>
            </w:pPr>
            <w:r>
              <w:rPr>
                <w:rFonts w:ascii="Anonymous Pro" w:hAnsi="Anonymous Pro"/>
              </w:rPr>
              <w:t>0x302 -&gt; 0x3FD</w:t>
            </w:r>
          </w:p>
        </w:tc>
        <w:tc>
          <w:tcPr>
            <w:tcW w:w="4587" w:type="dxa"/>
            <w:vAlign w:val="center"/>
          </w:tcPr>
          <w:p w:rsidR="00803BBF" w:rsidRPr="00F30E09" w:rsidRDefault="00F30E09" w:rsidP="00F30E09">
            <w:pPr>
              <w:jc w:val="left"/>
              <w:cnfStyle w:val="000000000000" w:firstRow="0" w:lastRow="0" w:firstColumn="0" w:lastColumn="0" w:oddVBand="0" w:evenVBand="0" w:oddHBand="0" w:evenHBand="0" w:firstRowFirstColumn="0" w:firstRowLastColumn="0" w:lastRowFirstColumn="0" w:lastRowLastColumn="0"/>
              <w:rPr>
                <w:i/>
              </w:rPr>
            </w:pPr>
            <w:r w:rsidRPr="00F30E09">
              <w:rPr>
                <w:i/>
              </w:rPr>
              <w:t>Beschikbaar</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0x3FE</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rsidRPr="009715E9">
              <w:t>Interrupt SC12 -&gt; AVR</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0x3FF</w:t>
            </w:r>
          </w:p>
        </w:tc>
        <w:tc>
          <w:tcPr>
            <w:tcW w:w="4587" w:type="dxa"/>
            <w:vAlign w:val="center"/>
          </w:tcPr>
          <w:p w:rsidR="00B74CA8" w:rsidRPr="009715E9" w:rsidRDefault="00B74CA8" w:rsidP="007E5883">
            <w:pPr>
              <w:jc w:val="left"/>
              <w:cnfStyle w:val="000000000000" w:firstRow="0" w:lastRow="0" w:firstColumn="0" w:lastColumn="0" w:oddVBand="0" w:evenVBand="0" w:oddHBand="0" w:evenHBand="0" w:firstRowFirstColumn="0" w:firstRowLastColumn="0" w:lastRowFirstColumn="0" w:lastRowLastColumn="0"/>
            </w:pPr>
            <w:r>
              <w:t>Interrupt AVR -&gt; SC12</w:t>
            </w:r>
            <w:r w:rsidR="00780F50" w:rsidRPr="00780F50">
              <w:rPr>
                <w:vertAlign w:val="superscript"/>
              </w:rPr>
              <w:t>†</w:t>
            </w:r>
          </w:p>
        </w:tc>
      </w:tr>
    </w:tbl>
    <w:p w:rsidR="00780F50" w:rsidRPr="00780F50" w:rsidRDefault="00B74CA8" w:rsidP="00780F50">
      <w:pPr>
        <w:pStyle w:val="Bijschrift0"/>
        <w:jc w:val="center"/>
      </w:pPr>
      <w:r>
        <w:t xml:space="preserve">Tabel </w:t>
      </w:r>
      <w:r>
        <w:fldChar w:fldCharType="begin"/>
      </w:r>
      <w:r>
        <w:instrText xml:space="preserve"> STYLEREF 1 \s </w:instrText>
      </w:r>
      <w:r>
        <w:fldChar w:fldCharType="separate"/>
      </w:r>
      <w:r w:rsidR="00792B1F">
        <w:rPr>
          <w:noProof/>
        </w:rPr>
        <w:t>4</w:t>
      </w:r>
      <w:r>
        <w:fldChar w:fldCharType="end"/>
      </w:r>
      <w:r>
        <w:t>.</w:t>
      </w:r>
      <w:r>
        <w:fldChar w:fldCharType="begin"/>
      </w:r>
      <w:r>
        <w:instrText xml:space="preserve"> SEQ Tabel \* ARABIC \s 1 </w:instrText>
      </w:r>
      <w:r>
        <w:fldChar w:fldCharType="separate"/>
      </w:r>
      <w:r w:rsidR="00792B1F">
        <w:rPr>
          <w:noProof/>
        </w:rPr>
        <w:t>1</w:t>
      </w:r>
      <w:r>
        <w:fldChar w:fldCharType="end"/>
      </w:r>
      <w:r>
        <w:t xml:space="preserve"> De geheugenallocatie van het DP-RAM</w:t>
      </w:r>
      <w:r w:rsidR="00780F50">
        <w:br/>
      </w:r>
      <w:r w:rsidR="00780F50" w:rsidRPr="00780F50">
        <w:t>†</w:t>
      </w:r>
      <w:r w:rsidR="00780F50">
        <w:t>: enkel gebruikt voor debug</w:t>
      </w:r>
    </w:p>
    <w:p w:rsidR="0097000F" w:rsidRDefault="0097000F">
      <w:pPr>
        <w:rPr>
          <w:rFonts w:asciiTheme="majorHAnsi" w:eastAsiaTheme="majorEastAsia" w:hAnsiTheme="majorHAnsi" w:cstheme="majorBidi"/>
          <w:color w:val="007789" w:themeColor="accent1" w:themeShade="BF"/>
          <w:sz w:val="26"/>
          <w:szCs w:val="26"/>
        </w:rPr>
      </w:pPr>
      <w:bookmarkStart w:id="18" w:name="_Ref419582963"/>
      <w:r>
        <w:br w:type="page"/>
      </w:r>
    </w:p>
    <w:p w:rsidR="00B471C8" w:rsidRDefault="001943FB" w:rsidP="00577E6C">
      <w:pPr>
        <w:pStyle w:val="Kop2"/>
        <w:pageBreakBefore/>
        <w:ind w:left="578" w:hanging="578"/>
      </w:pPr>
      <w:bookmarkStart w:id="19" w:name="_Toc419749879"/>
      <w:r>
        <w:lastRenderedPageBreak/>
        <w:t>Het WS2812</w:t>
      </w:r>
      <w:r w:rsidR="00B471C8">
        <w:t xml:space="preserve"> protocol</w:t>
      </w:r>
      <w:bookmarkEnd w:id="18"/>
      <w:bookmarkEnd w:id="19"/>
    </w:p>
    <w:p w:rsidR="005242F5" w:rsidRPr="005242F5" w:rsidRDefault="001943FB" w:rsidP="005242F5">
      <w:r>
        <w:t>De WS2812</w:t>
      </w:r>
      <w:r w:rsidR="005242F5">
        <w:t xml:space="preserve"> LEDs werken als een lange serie schakeling, waarbij elke led de eerste 24 bits gebruikt om zijn kleur in te stellen. De andere bits worden doorgegeven, zie </w:t>
      </w:r>
      <w:r w:rsidR="005242F5" w:rsidRPr="005242F5">
        <w:rPr>
          <w:i/>
        </w:rPr>
        <w:fldChar w:fldCharType="begin"/>
      </w:r>
      <w:r w:rsidR="005242F5" w:rsidRPr="005242F5">
        <w:rPr>
          <w:i/>
        </w:rPr>
        <w:instrText xml:space="preserve"> REF _Ref419584461 \h </w:instrText>
      </w:r>
      <w:r w:rsidR="005242F5">
        <w:rPr>
          <w:i/>
        </w:rPr>
        <w:instrText xml:space="preserve"> \* MERGEFORMAT </w:instrText>
      </w:r>
      <w:r w:rsidR="005242F5" w:rsidRPr="005242F5">
        <w:rPr>
          <w:i/>
        </w:rPr>
      </w:r>
      <w:r w:rsidR="005242F5" w:rsidRPr="005242F5">
        <w:rPr>
          <w:i/>
        </w:rPr>
        <w:fldChar w:fldCharType="separate"/>
      </w:r>
      <w:r w:rsidR="00792B1F" w:rsidRPr="00792B1F">
        <w:rPr>
          <w:i/>
        </w:rPr>
        <w:t xml:space="preserve">Figuur </w:t>
      </w:r>
      <w:r w:rsidR="00792B1F" w:rsidRPr="00792B1F">
        <w:rPr>
          <w:i/>
          <w:noProof/>
        </w:rPr>
        <w:t>4.1</w:t>
      </w:r>
      <w:r w:rsidR="005242F5" w:rsidRPr="005242F5">
        <w:rPr>
          <w:i/>
        </w:rPr>
        <w:fldChar w:fldCharType="end"/>
      </w:r>
      <w:r w:rsidR="005242F5">
        <w:t>.</w:t>
      </w:r>
      <w:r w:rsidR="0035616C">
        <w:t xml:space="preserve"> </w:t>
      </w:r>
      <w:r w:rsidR="00910F07">
        <w:t>De volgorde van de bits is niet RGB, maar GRB, met hoogste bit eerst.</w:t>
      </w:r>
    </w:p>
    <w:p w:rsidR="005242F5" w:rsidRDefault="005242F5" w:rsidP="005242F5">
      <w:pPr>
        <w:keepNext/>
        <w:jc w:val="center"/>
      </w:pPr>
      <w:r>
        <w:rPr>
          <w:noProof/>
          <w:lang w:val="nl-NL"/>
        </w:rPr>
        <w:drawing>
          <wp:inline distT="0" distB="0" distL="0" distR="0" wp14:anchorId="03E966DD" wp14:editId="2C1BD5CC">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17">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sidR="001B54AE">
        <w:rPr>
          <w:noProof/>
          <w:lang w:val="nl-NL"/>
        </w:rPr>
        <w:drawing>
          <wp:inline distT="0" distB="0" distL="0" distR="0" wp14:anchorId="42E5BEB6" wp14:editId="02D23086">
            <wp:extent cx="1803629" cy="16379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18">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p w:rsidR="00E715F5" w:rsidRPr="0035616C" w:rsidRDefault="005242F5" w:rsidP="00E715F5">
      <w:pPr>
        <w:pStyle w:val="Bijschrift0"/>
        <w:jc w:val="center"/>
      </w:pPr>
      <w:bookmarkStart w:id="20" w:name="_Ref419584461"/>
      <w:r>
        <w:t xml:space="preserve">Figuur </w:t>
      </w:r>
      <w:r w:rsidR="0058306B">
        <w:fldChar w:fldCharType="begin"/>
      </w:r>
      <w:r w:rsidR="0058306B">
        <w:instrText xml:space="preserve"> STYLEREF 1 \s </w:instrText>
      </w:r>
      <w:r w:rsidR="0058306B">
        <w:fldChar w:fldCharType="separate"/>
      </w:r>
      <w:r w:rsidR="00792B1F">
        <w:rPr>
          <w:noProof/>
        </w:rPr>
        <w:t>4</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1</w:t>
      </w:r>
      <w:r w:rsidR="0058306B">
        <w:fldChar w:fldCharType="end"/>
      </w:r>
      <w:bookmarkEnd w:id="20"/>
      <w:r>
        <w:t xml:space="preserve"> LED </w:t>
      </w:r>
      <w:proofErr w:type="spellStart"/>
      <w:r>
        <w:t>cascading</w:t>
      </w:r>
      <w:proofErr w:type="spellEnd"/>
      <w:r w:rsidR="000340F6">
        <w:t xml:space="preserve"> &amp; timing diagram</w:t>
      </w:r>
      <w:r w:rsidR="00E715F5" w:rsidRPr="00E715F5">
        <w:t xml:space="preserve"> </w:t>
      </w:r>
    </w:p>
    <w:tbl>
      <w:tblPr>
        <w:tblStyle w:val="Tabelrapport"/>
        <w:tblW w:w="5000" w:type="pct"/>
        <w:tblLook w:val="04A0" w:firstRow="1" w:lastRow="0" w:firstColumn="1" w:lastColumn="0" w:noHBand="0" w:noVBand="1"/>
      </w:tblPr>
      <w:tblGrid>
        <w:gridCol w:w="920"/>
        <w:gridCol w:w="3059"/>
        <w:gridCol w:w="1836"/>
        <w:gridCol w:w="1071"/>
        <w:gridCol w:w="1071"/>
        <w:gridCol w:w="1116"/>
      </w:tblGrid>
      <w:tr w:rsidR="00E715F5" w:rsidTr="007E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pPr>
            <w:r>
              <w:t>Code</w:t>
            </w:r>
          </w:p>
        </w:tc>
        <w:tc>
          <w:tcPr>
            <w:tcW w:w="1686" w:type="pct"/>
            <w:vAlign w:val="center"/>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Max</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T0H</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500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T1H</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850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T0L</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950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T1L</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750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Reset</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Default="00E715F5" w:rsidP="007E5883">
            <w:pPr>
              <w:pStyle w:val="Code"/>
            </w:pPr>
            <w:r>
              <w:t>TH+TL</w:t>
            </w:r>
          </w:p>
        </w:tc>
        <w:tc>
          <w:tcPr>
            <w:tcW w:w="1686"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1850 ns</w:t>
            </w:r>
          </w:p>
        </w:tc>
      </w:tr>
    </w:tbl>
    <w:p w:rsidR="0035616C" w:rsidRDefault="00E715F5" w:rsidP="00E715F5">
      <w:pPr>
        <w:pStyle w:val="Bijschrift0"/>
        <w:jc w:val="center"/>
      </w:pPr>
      <w:bookmarkStart w:id="21" w:name="_Ref419585302"/>
      <w:r>
        <w:t xml:space="preserve">Tabel </w:t>
      </w:r>
      <w:r>
        <w:fldChar w:fldCharType="begin"/>
      </w:r>
      <w:r>
        <w:instrText xml:space="preserve"> STYLEREF 1 \s </w:instrText>
      </w:r>
      <w:r>
        <w:fldChar w:fldCharType="separate"/>
      </w:r>
      <w:r w:rsidR="00792B1F">
        <w:rPr>
          <w:noProof/>
        </w:rPr>
        <w:t>4</w:t>
      </w:r>
      <w:r>
        <w:fldChar w:fldCharType="end"/>
      </w:r>
      <w:r>
        <w:t>.</w:t>
      </w:r>
      <w:r>
        <w:fldChar w:fldCharType="begin"/>
      </w:r>
      <w:r>
        <w:instrText xml:space="preserve"> SEQ Tabel \* ARABIC \s 1 </w:instrText>
      </w:r>
      <w:r>
        <w:fldChar w:fldCharType="separate"/>
      </w:r>
      <w:r w:rsidR="00792B1F">
        <w:rPr>
          <w:noProof/>
        </w:rPr>
        <w:t>2</w:t>
      </w:r>
      <w:r>
        <w:fldChar w:fldCharType="end"/>
      </w:r>
      <w:bookmarkEnd w:id="21"/>
      <w:r>
        <w:t xml:space="preserve"> De timing tabel uit de datasheet, met genormaliseerde waarden</w:t>
      </w:r>
    </w:p>
    <w:p w:rsidR="003E51C7" w:rsidRDefault="00D026F8" w:rsidP="000340F6">
      <w:r>
        <w:t>De software driver die vaak voor de ze LEDs word gebruikt (</w:t>
      </w:r>
      <w:proofErr w:type="spellStart"/>
      <w:r>
        <w:t>Adafruit</w:t>
      </w:r>
      <w:proofErr w:type="spellEnd"/>
      <w:r>
        <w:t xml:space="preserve"> </w:t>
      </w:r>
      <w:proofErr w:type="spellStart"/>
      <w:r>
        <w:t>NeoPixel</w:t>
      </w:r>
      <w:proofErr w:type="spellEnd"/>
      <w:r>
        <w:t xml:space="preserve"> Library</w:t>
      </w:r>
      <w:r>
        <w:rPr>
          <w:rStyle w:val="Voetnootmarkering"/>
        </w:rPr>
        <w:footnoteReference w:id="2"/>
      </w:r>
      <w:r>
        <w:t>)</w:t>
      </w:r>
      <w:r w:rsidR="00552F5D">
        <w:t xml:space="preserve"> is ingewikkeld, geschreven in C++ en geschikt voor zowel 8, 12 als 16 MHz </w:t>
      </w:r>
      <w:proofErr w:type="spellStart"/>
      <w:r w:rsidR="00552F5D">
        <w:t>Arduino’s</w:t>
      </w:r>
      <w:proofErr w:type="spellEnd"/>
      <w:r w:rsidR="00552F5D">
        <w:t>. Na verder zoeken vond ik een aantal interessante artikels</w:t>
      </w:r>
      <w:r w:rsidR="00552F5D">
        <w:rPr>
          <w:rStyle w:val="Voetnootmarkering"/>
        </w:rPr>
        <w:footnoteReference w:id="3"/>
      </w:r>
      <w:r w:rsidR="00552F5D">
        <w:t xml:space="preserve"> </w:t>
      </w:r>
      <w:r w:rsidR="003E51C7">
        <w:t>die</w:t>
      </w:r>
      <w:r w:rsidR="00552F5D">
        <w:t xml:space="preserve"> de timing van de LEDs analyseren. </w:t>
      </w:r>
    </w:p>
    <w:p w:rsidR="000340F6" w:rsidRDefault="00146C98" w:rsidP="000340F6">
      <w:r>
        <w:t xml:space="preserve">Uit hun analyse blijkt dat </w:t>
      </w:r>
      <w:r w:rsidR="00FD6476">
        <w:t xml:space="preserve">de timing eigenlijk niet zo restrictief is als lijkt uit de datasheet. De enige kritieke tijd blijkt </w:t>
      </w:r>
      <w:r w:rsidR="00FD6476" w:rsidRPr="00FD6476">
        <w:rPr>
          <w:rStyle w:val="CodeChar"/>
        </w:rPr>
        <w:t>T0H</w:t>
      </w:r>
      <w:r w:rsidR="00FD6476">
        <w:t xml:space="preserve"> te zijn, en die is net haalbaar op 4MHz (500ns * 4MHz = 2 klokcycli)</w:t>
      </w:r>
      <w:r w:rsidR="00E715F5">
        <w:t xml:space="preserve">. Alle andere timing restricties zijn langer, en kunnen dus met </w:t>
      </w:r>
      <w:proofErr w:type="spellStart"/>
      <w:r w:rsidR="00E715F5">
        <w:t>nops</w:t>
      </w:r>
      <w:proofErr w:type="spellEnd"/>
      <w:r w:rsidR="00E715F5">
        <w:t xml:space="preserve"> worden ingevuld.</w:t>
      </w:r>
    </w:p>
    <w:p w:rsidR="00E715F5" w:rsidRPr="00984933" w:rsidRDefault="003E51C7" w:rsidP="000340F6">
      <w:r>
        <w:t xml:space="preserve">Uiteindelijk heb ik ervoor gekozen een aangepaste versie van de </w:t>
      </w:r>
      <w:r w:rsidRPr="003E51C7">
        <w:rPr>
          <w:i/>
        </w:rPr>
        <w:t>light_ws2812 library</w:t>
      </w:r>
      <w:r>
        <w:rPr>
          <w:rStyle w:val="Voetnootmarkering"/>
          <w:i/>
        </w:rPr>
        <w:footnoteReference w:id="4"/>
      </w:r>
      <w:r>
        <w:t xml:space="preserve"> te gebruiken. Dit is de code die word beschreven in een van de artikels. Ze is simpel en  eenvoudig te begrijpen.</w:t>
      </w:r>
      <w:r w:rsidR="00984933">
        <w:t xml:space="preserve"> De driver word verder beschreven in</w:t>
      </w:r>
      <w:r w:rsidR="0064495A">
        <w:t xml:space="preserve"> </w:t>
      </w:r>
      <w:r w:rsidR="0064495A" w:rsidRPr="0064495A">
        <w:rPr>
          <w:i/>
        </w:rPr>
        <w:fldChar w:fldCharType="begin"/>
      </w:r>
      <w:r w:rsidR="0064495A" w:rsidRPr="0064495A">
        <w:rPr>
          <w:i/>
        </w:rPr>
        <w:instrText xml:space="preserve"> REF _Ref419644299 \h </w:instrText>
      </w:r>
      <w:r w:rsidR="0064495A">
        <w:rPr>
          <w:i/>
        </w:rPr>
        <w:instrText xml:space="preserve"> \* MERGEFORMAT </w:instrText>
      </w:r>
      <w:r w:rsidR="0064495A" w:rsidRPr="0064495A">
        <w:rPr>
          <w:i/>
        </w:rPr>
      </w:r>
      <w:r w:rsidR="0064495A" w:rsidRPr="0064495A">
        <w:rPr>
          <w:i/>
        </w:rPr>
        <w:fldChar w:fldCharType="separate"/>
      </w:r>
      <w:r w:rsidR="00792B1F" w:rsidRPr="00792B1F">
        <w:rPr>
          <w:i/>
        </w:rPr>
        <w:t>De WS2812 driver</w:t>
      </w:r>
      <w:r w:rsidR="0064495A" w:rsidRPr="0064495A">
        <w:rPr>
          <w:i/>
        </w:rPr>
        <w:fldChar w:fldCharType="end"/>
      </w:r>
      <w:r w:rsidR="00984933">
        <w:t>.</w:t>
      </w:r>
    </w:p>
    <w:p w:rsidR="008636D1" w:rsidRDefault="007E5883" w:rsidP="00577E6C">
      <w:pPr>
        <w:pStyle w:val="Kop2"/>
        <w:pageBreakBefore/>
        <w:ind w:left="578" w:hanging="578"/>
      </w:pPr>
      <w:bookmarkStart w:id="22" w:name="_Toc419749880"/>
      <w:r>
        <w:lastRenderedPageBreak/>
        <w:t xml:space="preserve">De </w:t>
      </w:r>
      <w:r w:rsidR="00AA2B32">
        <w:t>AVR software</w:t>
      </w:r>
      <w:bookmarkEnd w:id="22"/>
    </w:p>
    <w:p w:rsidR="004E03F5" w:rsidRDefault="004E03F5" w:rsidP="004E03F5">
      <w:r>
        <w:t>De software in de AVR is geschreven</w:t>
      </w:r>
      <w:r w:rsidR="00240F98">
        <w:t xml:space="preserve"> in C, met uitzondering van de WS2812 driver die in </w:t>
      </w:r>
      <w:r w:rsidR="00240F98" w:rsidRPr="00240F98">
        <w:t>inline assembly</w:t>
      </w:r>
      <w:r w:rsidR="00240F98">
        <w:t xml:space="preserve"> is geschreven.</w:t>
      </w:r>
      <w:r w:rsidR="00B11DF0">
        <w:t xml:space="preserve"> </w:t>
      </w:r>
      <w:r>
        <w:t xml:space="preserve"> </w:t>
      </w:r>
      <w:r w:rsidR="00B11DF0">
        <w:t>Voor de gebruiksvriendelijkheid zijn</w:t>
      </w:r>
      <w:r>
        <w:t xml:space="preserve"> alle configuratie opties bovenaan in de header file als macro’s gedefinieerd. De code is voorzien van commentaar en sectie aanduidingen om groepen van bij elkaar </w:t>
      </w:r>
      <w:r w:rsidR="002F0513">
        <w:t>horende</w:t>
      </w:r>
      <w:r>
        <w:t xml:space="preserve"> functies te groeperen. De volledige </w:t>
      </w:r>
      <w:r w:rsidR="0011707F">
        <w:t xml:space="preserve">header- en codebestanden zijn terug te vinden in de bijlage als respectievelijk </w:t>
      </w:r>
      <w:r w:rsidR="009D0C6D">
        <w:t>‘</w:t>
      </w:r>
      <w:proofErr w:type="spellStart"/>
      <w:r w:rsidR="004E58E5">
        <w:rPr>
          <w:i/>
        </w:rPr>
        <w:t>AVR.h</w:t>
      </w:r>
      <w:proofErr w:type="spellEnd"/>
      <w:r w:rsidR="009D0C6D">
        <w:rPr>
          <w:i/>
        </w:rPr>
        <w:t>’</w:t>
      </w:r>
      <w:r w:rsidR="0011707F">
        <w:t xml:space="preserve"> en </w:t>
      </w:r>
      <w:r w:rsidR="009D0C6D">
        <w:t>‘</w:t>
      </w:r>
      <w:proofErr w:type="spellStart"/>
      <w:r w:rsidR="004E58E5">
        <w:rPr>
          <w:i/>
        </w:rPr>
        <w:t>AVR.c</w:t>
      </w:r>
      <w:proofErr w:type="spellEnd"/>
      <w:r w:rsidR="009D0C6D">
        <w:rPr>
          <w:i/>
        </w:rPr>
        <w:t>’</w:t>
      </w:r>
      <w:r w:rsidR="0011707F" w:rsidRPr="0011707F">
        <w:t>.</w:t>
      </w:r>
      <w:r w:rsidR="00533F6D">
        <w:t xml:space="preserve"> De regelnummers hieronder zijn, tenzij anders aangegeven, deel van </w:t>
      </w:r>
      <w:r w:rsidR="009D0C6D">
        <w:t>‘</w:t>
      </w:r>
      <w:proofErr w:type="spellStart"/>
      <w:r w:rsidR="004E58E5">
        <w:rPr>
          <w:i/>
        </w:rPr>
        <w:t>AVR.c</w:t>
      </w:r>
      <w:proofErr w:type="spellEnd"/>
      <w:r w:rsidR="009D0C6D">
        <w:rPr>
          <w:i/>
        </w:rPr>
        <w:t>’</w:t>
      </w:r>
      <w:r w:rsidR="00533F6D" w:rsidRPr="00533F6D">
        <w:t>.</w:t>
      </w:r>
    </w:p>
    <w:p w:rsidR="00184298" w:rsidRDefault="004E03F5" w:rsidP="00184298">
      <w:pPr>
        <w:keepNext/>
      </w:pPr>
      <w:r>
        <w:rPr>
          <w:noProof/>
          <w:lang w:val="nl-NL"/>
        </w:rPr>
        <w:drawing>
          <wp:inline distT="0" distB="0" distL="0" distR="0" wp14:anchorId="05FAEE49" wp14:editId="069428D6">
            <wp:extent cx="5763711" cy="3631721"/>
            <wp:effectExtent l="0" t="0" r="889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Rflowchart.png"/>
                    <pic:cNvPicPr/>
                  </pic:nvPicPr>
                  <pic:blipFill>
                    <a:blip r:embed="rId19">
                      <a:extLst>
                        <a:ext uri="{28A0092B-C50C-407E-A947-70E740481C1C}">
                          <a14:useLocalDpi xmlns:a14="http://schemas.microsoft.com/office/drawing/2010/main" val="0"/>
                        </a:ext>
                      </a:extLst>
                    </a:blip>
                    <a:stretch>
                      <a:fillRect/>
                    </a:stretch>
                  </pic:blipFill>
                  <pic:spPr>
                    <a:xfrm>
                      <a:off x="0" y="0"/>
                      <a:ext cx="5778316" cy="3640924"/>
                    </a:xfrm>
                    <a:prstGeom prst="rect">
                      <a:avLst/>
                    </a:prstGeom>
                  </pic:spPr>
                </pic:pic>
              </a:graphicData>
            </a:graphic>
          </wp:inline>
        </w:drawing>
      </w:r>
    </w:p>
    <w:p w:rsidR="00AA2B32" w:rsidRDefault="00184298" w:rsidP="00184298">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4</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2</w:t>
      </w:r>
      <w:r w:rsidR="0058306B">
        <w:fldChar w:fldCharType="end"/>
      </w:r>
      <w:r>
        <w:t xml:space="preserve"> De AVR flowchart</w:t>
      </w:r>
    </w:p>
    <w:p w:rsidR="00184298" w:rsidRDefault="00184298" w:rsidP="00184298">
      <w:pPr>
        <w:pStyle w:val="Kop30"/>
      </w:pPr>
      <w:bookmarkStart w:id="23" w:name="_Toc419749881"/>
      <w:r>
        <w:t>Het hoofdprogramma (</w:t>
      </w:r>
      <w:proofErr w:type="spellStart"/>
      <w:r>
        <w:t>main</w:t>
      </w:r>
      <w:proofErr w:type="spellEnd"/>
      <w:r>
        <w:t>)</w:t>
      </w:r>
      <w:bookmarkEnd w:id="23"/>
    </w:p>
    <w:p w:rsidR="00184298" w:rsidRDefault="00184298" w:rsidP="00184298">
      <w:r>
        <w:t>Het hoofdprogramma in de AVR doet niet veel meer dan een aantal initialisaties en wacht dan om een interrupt van het DP-RAM.</w:t>
      </w:r>
    </w:p>
    <w:p w:rsidR="00184298" w:rsidRDefault="00184298" w:rsidP="00121545">
      <w:pPr>
        <w:pStyle w:val="Lijstalinea"/>
        <w:numPr>
          <w:ilvl w:val="0"/>
          <w:numId w:val="24"/>
        </w:numPr>
      </w:pPr>
      <w:r>
        <w:t>De externe memory interface (adres- en databus) word</w:t>
      </w:r>
      <w:r w:rsidR="002F0513">
        <w:t>t</w:t>
      </w:r>
      <w:r>
        <w:t xml:space="preserve"> ingeschakeld.</w:t>
      </w:r>
      <w:r w:rsidR="00121545">
        <w:t xml:space="preserve"> </w:t>
      </w:r>
      <w:r w:rsidR="008E7819" w:rsidRPr="00121545">
        <w:rPr>
          <w:i/>
        </w:rPr>
        <w:t>R259</w:t>
      </w:r>
    </w:p>
    <w:p w:rsidR="00184298" w:rsidRDefault="008E7819" w:rsidP="00121545">
      <w:pPr>
        <w:pStyle w:val="Lijstalinea"/>
        <w:numPr>
          <w:ilvl w:val="0"/>
          <w:numId w:val="24"/>
        </w:numPr>
      </w:pPr>
      <w:r>
        <w:t xml:space="preserve">De Firmware ID adressen in het DP-RAM worden op </w:t>
      </w:r>
      <w:r w:rsidRPr="008E7819">
        <w:rPr>
          <w:rStyle w:val="CodeChar"/>
        </w:rPr>
        <w:t>42</w:t>
      </w:r>
      <w:r>
        <w:t xml:space="preserve"> en </w:t>
      </w:r>
      <w:r w:rsidRPr="008E7819">
        <w:rPr>
          <w:rStyle w:val="CodeChar"/>
        </w:rPr>
        <w:t>0x42</w:t>
      </w:r>
      <w:r>
        <w:t xml:space="preserve"> gezet.</w:t>
      </w:r>
      <w:r w:rsidR="00121545">
        <w:t xml:space="preserve"> </w:t>
      </w:r>
      <w:r w:rsidR="00121545" w:rsidRPr="00121545">
        <w:rPr>
          <w:i/>
        </w:rPr>
        <w:t>R262-263</w:t>
      </w:r>
    </w:p>
    <w:p w:rsidR="008E7819" w:rsidRDefault="008E7819" w:rsidP="00121545">
      <w:pPr>
        <w:pStyle w:val="Lijstalinea"/>
        <w:numPr>
          <w:ilvl w:val="0"/>
          <w:numId w:val="24"/>
        </w:numPr>
      </w:pPr>
      <w:r>
        <w:t xml:space="preserve">De LCD poort </w:t>
      </w:r>
      <w:r w:rsidR="00121545">
        <w:t xml:space="preserve">word ingesteld als uitgang. </w:t>
      </w:r>
      <w:r w:rsidR="00121545" w:rsidRPr="00121545">
        <w:rPr>
          <w:i/>
        </w:rPr>
        <w:t>R266</w:t>
      </w:r>
    </w:p>
    <w:p w:rsidR="00121545" w:rsidRDefault="002F0513" w:rsidP="00121545">
      <w:pPr>
        <w:pStyle w:val="Lijstalinea"/>
        <w:numPr>
          <w:ilvl w:val="0"/>
          <w:numId w:val="24"/>
        </w:numPr>
      </w:pPr>
      <w:r>
        <w:t>De LED pin</w:t>
      </w:r>
      <w:r w:rsidR="00121545">
        <w:t xml:space="preserve"> word ingesteld als uitgang. </w:t>
      </w:r>
      <w:r w:rsidR="00121545" w:rsidRPr="00121545">
        <w:rPr>
          <w:i/>
        </w:rPr>
        <w:t>R272-273</w:t>
      </w:r>
    </w:p>
    <w:p w:rsidR="00121545" w:rsidRDefault="00121545" w:rsidP="00121545">
      <w:pPr>
        <w:pStyle w:val="Lijstalinea"/>
        <w:numPr>
          <w:ilvl w:val="0"/>
          <w:numId w:val="24"/>
        </w:numPr>
      </w:pPr>
      <w:r>
        <w:t xml:space="preserve">Externe interrupt 4 word geconfigureerd. </w:t>
      </w:r>
      <w:r w:rsidRPr="00121545">
        <w:rPr>
          <w:i/>
        </w:rPr>
        <w:t>R276-277</w:t>
      </w:r>
    </w:p>
    <w:p w:rsidR="00121545" w:rsidRDefault="00121545" w:rsidP="00121545">
      <w:pPr>
        <w:pStyle w:val="Lijstalinea"/>
        <w:numPr>
          <w:ilvl w:val="0"/>
          <w:numId w:val="24"/>
        </w:numPr>
      </w:pPr>
      <w:r>
        <w:t>De LCD word ge</w:t>
      </w:r>
      <w:r w:rsidR="002F0513">
        <w:t>ïnitialiseerd</w:t>
      </w:r>
      <w:r>
        <w:t xml:space="preserve"> in 4 bit mode. </w:t>
      </w:r>
      <w:r w:rsidRPr="00121545">
        <w:rPr>
          <w:i/>
        </w:rPr>
        <w:t>R279-294</w:t>
      </w:r>
    </w:p>
    <w:p w:rsidR="00121545" w:rsidRDefault="00121545" w:rsidP="00121545">
      <w:pPr>
        <w:pStyle w:val="Lijstalinea"/>
        <w:numPr>
          <w:ilvl w:val="0"/>
          <w:numId w:val="24"/>
        </w:numPr>
      </w:pPr>
      <w:r>
        <w:t>Lees DP-</w:t>
      </w:r>
      <w:r w:rsidR="002F0513">
        <w:t>RAM</w:t>
      </w:r>
      <w:r>
        <w:t xml:space="preserve"> </w:t>
      </w:r>
      <w:r w:rsidRPr="00121545">
        <w:rPr>
          <w:rStyle w:val="CodeChar"/>
        </w:rPr>
        <w:t>0x3FE</w:t>
      </w:r>
      <w:r>
        <w:t xml:space="preserve"> om mogelijke interrupt te resetten. </w:t>
      </w:r>
      <w:r w:rsidRPr="00121545">
        <w:rPr>
          <w:i/>
        </w:rPr>
        <w:t>R297</w:t>
      </w:r>
    </w:p>
    <w:p w:rsidR="00121545" w:rsidRDefault="00BC1B41" w:rsidP="00121545">
      <w:pPr>
        <w:pStyle w:val="Lijstalinea"/>
        <w:numPr>
          <w:ilvl w:val="0"/>
          <w:numId w:val="24"/>
        </w:numPr>
      </w:pPr>
      <w:r>
        <w:t>Schakel interrupts in.</w:t>
      </w:r>
    </w:p>
    <w:p w:rsidR="00E50698" w:rsidRDefault="00E50698" w:rsidP="00E50698">
      <w:r>
        <w:t>Dan gaat het programma in een lus, wachtend op een interrupt.</w:t>
      </w:r>
    </w:p>
    <w:p w:rsidR="00E50698" w:rsidRDefault="00E50698" w:rsidP="00E50698">
      <w:pPr>
        <w:pStyle w:val="Kop30"/>
      </w:pPr>
      <w:bookmarkStart w:id="24" w:name="_Toc419749882"/>
      <w:r>
        <w:lastRenderedPageBreak/>
        <w:t>De interrupt routine</w:t>
      </w:r>
      <w:bookmarkEnd w:id="24"/>
    </w:p>
    <w:p w:rsidR="00BB6B12" w:rsidRDefault="00E50698" w:rsidP="00E50698">
      <w:r>
        <w:t xml:space="preserve">Deze interrupt routine voert uit wanneer de DP-RAM een schrijf instructie heeft verwerkt naar het adres </w:t>
      </w:r>
      <w:r w:rsidRPr="00121545">
        <w:rPr>
          <w:rStyle w:val="CodeChar"/>
        </w:rPr>
        <w:t>0x3FE</w:t>
      </w:r>
      <w:r w:rsidRPr="00E50698">
        <w:t xml:space="preserve"> vanuit de SC12</w:t>
      </w:r>
      <w:r>
        <w:t xml:space="preserve">. Hoe de AVR juist reageert is afhankelijk van wat er naar dit </w:t>
      </w:r>
      <w:r w:rsidR="002F0513">
        <w:t>adres</w:t>
      </w:r>
      <w:r>
        <w:t xml:space="preserve"> geschreven word</w:t>
      </w:r>
      <w:r w:rsidR="002F0513">
        <w:t>t</w:t>
      </w:r>
      <w:r>
        <w:t>.</w:t>
      </w:r>
      <w:r w:rsidR="00ED245D">
        <w:t xml:space="preserve"> Aangezien het hoofdprogramma niets doet in dit project, is het geen enkel probleem om in de interrupt routine software </w:t>
      </w:r>
      <w:proofErr w:type="spellStart"/>
      <w:r w:rsidR="00ED245D">
        <w:t>delays</w:t>
      </w:r>
      <w:proofErr w:type="spellEnd"/>
      <w:r w:rsidR="00ED245D">
        <w:t xml:space="preserve"> te gebruiken.</w:t>
      </w:r>
    </w:p>
    <w:tbl>
      <w:tblPr>
        <w:tblStyle w:val="Tabelrapport"/>
        <w:tblW w:w="0" w:type="auto"/>
        <w:jc w:val="center"/>
        <w:tblLook w:val="04A0" w:firstRow="1" w:lastRow="0" w:firstColumn="1" w:lastColumn="0" w:noHBand="0" w:noVBand="1"/>
      </w:tblPr>
      <w:tblGrid>
        <w:gridCol w:w="1018"/>
        <w:gridCol w:w="5503"/>
      </w:tblGrid>
      <w:tr w:rsidR="002C34F9" w:rsidTr="00C03A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Default="002C34F9" w:rsidP="00C03A68">
            <w:pPr>
              <w:jc w:val="right"/>
            </w:pPr>
            <w:r>
              <w:t>Waarde</w:t>
            </w:r>
          </w:p>
        </w:tc>
        <w:tc>
          <w:tcPr>
            <w:tcW w:w="5503" w:type="dxa"/>
            <w:vAlign w:val="center"/>
          </w:tcPr>
          <w:p w:rsidR="002C34F9" w:rsidRDefault="002C34F9" w:rsidP="00C03A68">
            <w:pPr>
              <w:jc w:val="left"/>
              <w:cnfStyle w:val="100000000000" w:firstRow="1" w:lastRow="0" w:firstColumn="0" w:lastColumn="0" w:oddVBand="0" w:evenVBand="0" w:oddHBand="0" w:evenHBand="0" w:firstRowFirstColumn="0" w:firstRowLastColumn="0" w:lastRowFirstColumn="0" w:lastRowLastColumn="0"/>
            </w:pPr>
            <w:r>
              <w:t>Functie</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Pr>
                <w:rFonts w:ascii="Anonymous Pro" w:hAnsi="Anonymous Pro"/>
              </w:rPr>
              <w:t>0x0</w:t>
            </w:r>
            <w:r w:rsidRPr="009715E9">
              <w:rPr>
                <w:rFonts w:ascii="Anonymous Pro" w:hAnsi="Anonymous Pro"/>
              </w:rPr>
              <w:t>0</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Geen functie</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sidRPr="009715E9">
              <w:rPr>
                <w:rFonts w:ascii="Anonymous Pro" w:hAnsi="Anonymous Pro"/>
              </w:rPr>
              <w:t>0x</w:t>
            </w:r>
            <w:r>
              <w:rPr>
                <w:rFonts w:ascii="Anonymous Pro" w:hAnsi="Anonymous Pro"/>
              </w:rPr>
              <w:t>0</w:t>
            </w:r>
            <w:r w:rsidRPr="009715E9">
              <w:rPr>
                <w:rFonts w:ascii="Anonymous Pro" w:hAnsi="Anonymous Pro"/>
              </w:rPr>
              <w:t>1</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Update LEDs</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sidRPr="009715E9">
              <w:rPr>
                <w:rFonts w:ascii="Anonymous Pro" w:hAnsi="Anonymous Pro"/>
              </w:rPr>
              <w:t>0x</w:t>
            </w:r>
            <w:r>
              <w:rPr>
                <w:rFonts w:ascii="Anonymous Pro" w:hAnsi="Anonymous Pro"/>
              </w:rPr>
              <w:t>02</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 xml:space="preserve">Print LCD karakter buffer (tot max of </w:t>
            </w:r>
            <w:r w:rsidRPr="00C77050">
              <w:rPr>
                <w:rFonts w:ascii="Anonymous Pro" w:hAnsi="Anonymous Pro"/>
              </w:rPr>
              <w:t>0x00</w:t>
            </w:r>
            <w:r>
              <w:t>)</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sidRPr="009715E9">
              <w:rPr>
                <w:rFonts w:ascii="Anonymous Pro" w:hAnsi="Anonymous Pro"/>
              </w:rPr>
              <w:t>0x</w:t>
            </w:r>
            <w:r>
              <w:rPr>
                <w:rFonts w:ascii="Anonymous Pro" w:hAnsi="Anonymous Pro"/>
              </w:rPr>
              <w:t>03</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Stuur LCD instructie</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Pr>
                <w:rFonts w:ascii="Anonymous Pro" w:hAnsi="Anonymous Pro"/>
              </w:rPr>
              <w:t>0x04</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 xml:space="preserve">Stuur </w:t>
            </w:r>
            <w:proofErr w:type="spellStart"/>
            <w:r>
              <w:t>clear</w:t>
            </w:r>
            <w:proofErr w:type="spellEnd"/>
            <w:r>
              <w:t xml:space="preserve"> instructie en print LCD karakter buffer</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sidRPr="009715E9">
              <w:rPr>
                <w:rFonts w:ascii="Anonymous Pro" w:hAnsi="Anonymous Pro"/>
              </w:rPr>
              <w:t>0x</w:t>
            </w:r>
            <w:r>
              <w:rPr>
                <w:rFonts w:ascii="Anonymous Pro" w:hAnsi="Anonymous Pro"/>
              </w:rPr>
              <w:t>0</w:t>
            </w:r>
            <w:r w:rsidRPr="009715E9">
              <w:rPr>
                <w:rFonts w:ascii="Anonymous Pro" w:hAnsi="Anonymous Pro"/>
              </w:rPr>
              <w:t>5</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Zet LCD cursor positie op LCD commando</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Pr>
                <w:rFonts w:ascii="Anonymous Pro" w:hAnsi="Anonymous Pro"/>
              </w:rPr>
              <w:t>0x06</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LCD backlight aan</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Pr>
                <w:rFonts w:ascii="Anonymous Pro" w:hAnsi="Anonymous Pro"/>
              </w:rPr>
              <w:t>0x07</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LCD backlight uit</w:t>
            </w:r>
          </w:p>
        </w:tc>
      </w:tr>
    </w:tbl>
    <w:p w:rsidR="002C34F9" w:rsidRDefault="002C34F9" w:rsidP="002C34F9">
      <w:pPr>
        <w:pStyle w:val="Bijschrift0"/>
        <w:jc w:val="center"/>
      </w:pPr>
      <w:r>
        <w:t xml:space="preserve">Tabel </w:t>
      </w:r>
      <w:r>
        <w:fldChar w:fldCharType="begin"/>
      </w:r>
      <w:r>
        <w:instrText xml:space="preserve"> STYLEREF 1 \s </w:instrText>
      </w:r>
      <w:r>
        <w:fldChar w:fldCharType="separate"/>
      </w:r>
      <w:r w:rsidR="00792B1F">
        <w:rPr>
          <w:noProof/>
        </w:rPr>
        <w:t>4</w:t>
      </w:r>
      <w:r>
        <w:fldChar w:fldCharType="end"/>
      </w:r>
      <w:r>
        <w:t>.</w:t>
      </w:r>
      <w:r>
        <w:fldChar w:fldCharType="begin"/>
      </w:r>
      <w:r>
        <w:instrText xml:space="preserve"> SEQ Tabel \* ARABIC \s 1 </w:instrText>
      </w:r>
      <w:r>
        <w:fldChar w:fldCharType="separate"/>
      </w:r>
      <w:r w:rsidR="00792B1F">
        <w:rPr>
          <w:noProof/>
        </w:rPr>
        <w:t>3</w:t>
      </w:r>
      <w:r>
        <w:fldChar w:fldCharType="end"/>
      </w:r>
      <w:r>
        <w:t xml:space="preserve"> De commando’s van de SC12 naar de AVR</w:t>
      </w:r>
    </w:p>
    <w:p w:rsidR="007122A8" w:rsidRDefault="007122A8" w:rsidP="007122A8">
      <w:pPr>
        <w:pStyle w:val="Kop4"/>
      </w:pPr>
      <w:r w:rsidRPr="00BA26A4">
        <w:rPr>
          <w:rFonts w:ascii="Anonymous Pro" w:hAnsi="Anonymous Pro"/>
        </w:rPr>
        <w:t>0x0</w:t>
      </w:r>
      <w:r>
        <w:rPr>
          <w:rFonts w:ascii="Anonymous Pro" w:hAnsi="Anonymous Pro"/>
        </w:rPr>
        <w:t>0</w:t>
      </w:r>
      <w:r>
        <w:t xml:space="preserve"> of een waarde die niet voorkomt in de tabel– Geen functie</w:t>
      </w:r>
    </w:p>
    <w:p w:rsidR="007122A8" w:rsidRPr="007122A8" w:rsidRDefault="007122A8" w:rsidP="007122A8">
      <w:r>
        <w:t xml:space="preserve">De </w:t>
      </w:r>
      <w:proofErr w:type="spellStart"/>
      <w:r>
        <w:t>null</w:t>
      </w:r>
      <w:proofErr w:type="spellEnd"/>
      <w:r>
        <w:t xml:space="preserve"> byte (</w:t>
      </w:r>
      <w:r w:rsidRPr="007122A8">
        <w:rPr>
          <w:rStyle w:val="CodeChar"/>
        </w:rPr>
        <w:t>0x00</w:t>
      </w:r>
      <w:r>
        <w:t>) is expliciet gereserveerd om niets te doen (buiten het activeren van mogelijke debug code). Alle andere combinaties kunnen worden gebruikt voor extra functies.</w:t>
      </w:r>
    </w:p>
    <w:p w:rsidR="00A034B9" w:rsidRDefault="00BA26A4" w:rsidP="002C34F9">
      <w:pPr>
        <w:pStyle w:val="Kop4"/>
      </w:pPr>
      <w:r w:rsidRPr="00BA26A4">
        <w:rPr>
          <w:rFonts w:ascii="Anonymous Pro" w:hAnsi="Anonymous Pro"/>
        </w:rPr>
        <w:t>0x01</w:t>
      </w:r>
      <w:r>
        <w:t xml:space="preserve"> – Update LEDs</w:t>
      </w:r>
    </w:p>
    <w:p w:rsidR="00BA26A4" w:rsidRDefault="00BA26A4" w:rsidP="00BA26A4">
      <w:pPr>
        <w:pStyle w:val="Lijstalinea"/>
        <w:numPr>
          <w:ilvl w:val="0"/>
          <w:numId w:val="24"/>
        </w:numPr>
      </w:pPr>
      <w:r>
        <w:t xml:space="preserve">Lees aantal LEDs. </w:t>
      </w:r>
      <w:r w:rsidRPr="00BA26A4">
        <w:rPr>
          <w:i/>
        </w:rPr>
        <w:t>R24</w:t>
      </w:r>
    </w:p>
    <w:p w:rsidR="00BA26A4" w:rsidRPr="00BA26A4" w:rsidRDefault="00BA26A4" w:rsidP="00BA26A4">
      <w:pPr>
        <w:pStyle w:val="Lijstalinea"/>
        <w:numPr>
          <w:ilvl w:val="0"/>
          <w:numId w:val="24"/>
        </w:numPr>
      </w:pPr>
      <w:r>
        <w:t>Lees LED dimmer waarde</w:t>
      </w:r>
      <w:r w:rsidR="00D90007">
        <w:t>.</w:t>
      </w:r>
      <w:r>
        <w:t xml:space="preserve"> (</w:t>
      </w:r>
      <w:r w:rsidRPr="00BA26A4">
        <w:rPr>
          <w:rStyle w:val="CodeChar"/>
        </w:rPr>
        <w:t>0xFF</w:t>
      </w:r>
      <w:r>
        <w:t xml:space="preserve"> </w:t>
      </w:r>
      <w:r w:rsidR="00D90007">
        <w:t xml:space="preserve">= </w:t>
      </w:r>
      <w:r>
        <w:t xml:space="preserve">volle sterkte) </w:t>
      </w:r>
      <w:r w:rsidRPr="00BA26A4">
        <w:rPr>
          <w:i/>
        </w:rPr>
        <w:t>R26</w:t>
      </w:r>
    </w:p>
    <w:p w:rsidR="00BA26A4" w:rsidRDefault="00BA26A4" w:rsidP="00BA26A4">
      <w:pPr>
        <w:pStyle w:val="Lijstalinea"/>
        <w:numPr>
          <w:ilvl w:val="0"/>
          <w:numId w:val="24"/>
        </w:numPr>
      </w:pPr>
      <w:r>
        <w:t xml:space="preserve">Check aantal LEDs met logisch maximum bepaald door geheugen allocatie. </w:t>
      </w:r>
      <w:r w:rsidRPr="00BA26A4">
        <w:rPr>
          <w:i/>
        </w:rPr>
        <w:t>R28</w:t>
      </w:r>
    </w:p>
    <w:p w:rsidR="00BA26A4" w:rsidRDefault="00BA26A4" w:rsidP="00BA26A4">
      <w:pPr>
        <w:pStyle w:val="Lijstalinea"/>
        <w:numPr>
          <w:ilvl w:val="0"/>
          <w:numId w:val="24"/>
        </w:numPr>
      </w:pPr>
      <w:r>
        <w:t>Loop over de volgende instructies voor elke LED:</w:t>
      </w:r>
      <w:r w:rsidR="00D90007">
        <w:t xml:space="preserve"> </w:t>
      </w:r>
      <w:r w:rsidR="00D90007" w:rsidRPr="00D90007">
        <w:rPr>
          <w:i/>
        </w:rPr>
        <w:t>R30-31</w:t>
      </w:r>
    </w:p>
    <w:p w:rsidR="00D90007" w:rsidRDefault="00D90007" w:rsidP="00BA26A4">
      <w:pPr>
        <w:pStyle w:val="Lijstalinea"/>
        <w:numPr>
          <w:ilvl w:val="1"/>
          <w:numId w:val="24"/>
        </w:numPr>
      </w:pPr>
      <w:r>
        <w:t>Voor 3 x LED kleur (rood, groen en b</w:t>
      </w:r>
      <w:r w:rsidR="002F0513">
        <w:t>lauw):</w:t>
      </w:r>
      <w:r>
        <w:t xml:space="preserve"> </w:t>
      </w:r>
      <w:r w:rsidRPr="00D90007">
        <w:rPr>
          <w:i/>
        </w:rPr>
        <w:t>R33 &amp; 34 &amp; 35</w:t>
      </w:r>
    </w:p>
    <w:p w:rsidR="00D90007" w:rsidRDefault="00D90007" w:rsidP="00D90007">
      <w:pPr>
        <w:pStyle w:val="Lijstalinea"/>
        <w:numPr>
          <w:ilvl w:val="2"/>
          <w:numId w:val="24"/>
        </w:numPr>
      </w:pPr>
      <w:r>
        <w:t xml:space="preserve">Lees volgende byte uit </w:t>
      </w:r>
      <w:r w:rsidR="00ED245D">
        <w:t xml:space="preserve">LED data in </w:t>
      </w:r>
      <w:r>
        <w:t>DP-RAM.</w:t>
      </w:r>
    </w:p>
    <w:p w:rsidR="00BA26A4" w:rsidRDefault="002F0513" w:rsidP="00D90007">
      <w:pPr>
        <w:pStyle w:val="Lijstalinea"/>
        <w:numPr>
          <w:ilvl w:val="2"/>
          <w:numId w:val="24"/>
        </w:numPr>
      </w:pPr>
      <w:r>
        <w:t>Voer</w:t>
      </w:r>
      <w:r w:rsidR="00D90007">
        <w:t xml:space="preserve"> logische</w:t>
      </w:r>
      <w:r>
        <w:t xml:space="preserve"> AND uit op</w:t>
      </w:r>
      <w:r w:rsidR="00D90007">
        <w:t xml:space="preserve"> die byte </w:t>
      </w:r>
      <w:r>
        <w:t>en</w:t>
      </w:r>
      <w:r w:rsidR="00D90007">
        <w:t xml:space="preserve"> LED dimmer waarde.</w:t>
      </w:r>
    </w:p>
    <w:p w:rsidR="002F0513" w:rsidRPr="00D90007" w:rsidRDefault="002F0513" w:rsidP="00D90007">
      <w:pPr>
        <w:pStyle w:val="Lijstalinea"/>
        <w:numPr>
          <w:ilvl w:val="2"/>
          <w:numId w:val="24"/>
        </w:numPr>
      </w:pPr>
      <w:r>
        <w:t>Sla waarde op in LED data array</w:t>
      </w:r>
    </w:p>
    <w:p w:rsidR="00D90007" w:rsidRDefault="002135AE" w:rsidP="00D90007">
      <w:pPr>
        <w:pStyle w:val="Lijstalinea"/>
        <w:numPr>
          <w:ilvl w:val="0"/>
          <w:numId w:val="24"/>
        </w:numPr>
      </w:pPr>
      <w:r>
        <w:t xml:space="preserve">Geef deze data door aan de WS2812 driver. </w:t>
      </w:r>
      <w:r w:rsidRPr="002135AE">
        <w:rPr>
          <w:i/>
        </w:rPr>
        <w:t>R38</w:t>
      </w:r>
    </w:p>
    <w:p w:rsidR="00964A55" w:rsidRDefault="00ED245D" w:rsidP="00964A55">
      <w:pPr>
        <w:pStyle w:val="Kop4"/>
      </w:pPr>
      <w:bookmarkStart w:id="25" w:name="_Ref419638651"/>
      <w:r>
        <w:rPr>
          <w:rFonts w:ascii="Anonymous Pro" w:hAnsi="Anonymous Pro"/>
        </w:rPr>
        <w:t>0x</w:t>
      </w:r>
      <w:r w:rsidR="00964A55" w:rsidRPr="00BA26A4">
        <w:rPr>
          <w:rFonts w:ascii="Anonymous Pro" w:hAnsi="Anonymous Pro"/>
        </w:rPr>
        <w:t>0</w:t>
      </w:r>
      <w:r w:rsidR="00964A55">
        <w:rPr>
          <w:rFonts w:ascii="Anonymous Pro" w:hAnsi="Anonymous Pro"/>
        </w:rPr>
        <w:t>2</w:t>
      </w:r>
      <w:r w:rsidR="00964A55">
        <w:t xml:space="preserve"> – Print LCD karakter buffer</w:t>
      </w:r>
      <w:bookmarkEnd w:id="25"/>
    </w:p>
    <w:p w:rsidR="00964A55" w:rsidRDefault="00D73114" w:rsidP="00D73114">
      <w:pPr>
        <w:pStyle w:val="Lijstalinea"/>
        <w:numPr>
          <w:ilvl w:val="0"/>
          <w:numId w:val="24"/>
        </w:numPr>
      </w:pPr>
      <w:r>
        <w:t>Loop over de volgende instructies tot het einde van de karakter buffer</w:t>
      </w:r>
      <w:r w:rsidR="00ED245D">
        <w:t>:</w:t>
      </w:r>
      <w:r>
        <w:t xml:space="preserve"> </w:t>
      </w:r>
      <w:r w:rsidRPr="00D73114">
        <w:rPr>
          <w:i/>
        </w:rPr>
        <w:t>R63</w:t>
      </w:r>
    </w:p>
    <w:p w:rsidR="00D73114" w:rsidRDefault="00ED245D" w:rsidP="00ED245D">
      <w:pPr>
        <w:pStyle w:val="Lijstalinea"/>
        <w:numPr>
          <w:ilvl w:val="1"/>
          <w:numId w:val="24"/>
        </w:numPr>
      </w:pPr>
      <w:r>
        <w:t xml:space="preserve">Lees volgende byte uit karakter buffer in DP-RAM. </w:t>
      </w:r>
      <w:r w:rsidRPr="00ED245D">
        <w:rPr>
          <w:i/>
        </w:rPr>
        <w:t>R65</w:t>
      </w:r>
    </w:p>
    <w:p w:rsidR="00ED245D" w:rsidRDefault="00ED245D" w:rsidP="00ED245D">
      <w:pPr>
        <w:pStyle w:val="Lijstalinea"/>
        <w:numPr>
          <w:ilvl w:val="1"/>
          <w:numId w:val="24"/>
        </w:numPr>
      </w:pPr>
      <w:r>
        <w:t xml:space="preserve">Als karakter een </w:t>
      </w:r>
      <w:r w:rsidRPr="00ED245D">
        <w:rPr>
          <w:rStyle w:val="CodeChar"/>
        </w:rPr>
        <w:t>0x00</w:t>
      </w:r>
      <w:r>
        <w:t xml:space="preserve"> byte is, beëindig de lus onmiddellijk. </w:t>
      </w:r>
      <w:r w:rsidRPr="00ED245D">
        <w:rPr>
          <w:i/>
        </w:rPr>
        <w:t>R66</w:t>
      </w:r>
    </w:p>
    <w:p w:rsidR="00ED245D" w:rsidRPr="00ED245D" w:rsidRDefault="00ED245D" w:rsidP="00ED245D">
      <w:pPr>
        <w:pStyle w:val="Lijstalinea"/>
        <w:numPr>
          <w:ilvl w:val="1"/>
          <w:numId w:val="24"/>
        </w:numPr>
      </w:pPr>
      <w:r>
        <w:t xml:space="preserve">Stuur de byte naar de LCD driver. </w:t>
      </w:r>
      <w:r w:rsidRPr="00ED245D">
        <w:rPr>
          <w:i/>
        </w:rPr>
        <w:t>R67</w:t>
      </w:r>
    </w:p>
    <w:p w:rsidR="00ED245D" w:rsidRDefault="00ED245D" w:rsidP="00ED245D">
      <w:pPr>
        <w:pStyle w:val="Kop4"/>
      </w:pPr>
      <w:r>
        <w:rPr>
          <w:rFonts w:ascii="Anonymous Pro" w:hAnsi="Anonymous Pro"/>
        </w:rPr>
        <w:t>0x03</w:t>
      </w:r>
      <w:r>
        <w:t xml:space="preserve"> – Stuur LCD instructie</w:t>
      </w:r>
    </w:p>
    <w:p w:rsidR="00ED245D" w:rsidRPr="00964A55" w:rsidRDefault="00ED245D" w:rsidP="00ED245D">
      <w:pPr>
        <w:pStyle w:val="Lijstalinea"/>
        <w:numPr>
          <w:ilvl w:val="0"/>
          <w:numId w:val="24"/>
        </w:numPr>
      </w:pPr>
      <w:r>
        <w:t xml:space="preserve">Lees LCD commando byte uit DP-RAM en stuur die naar de LCD driver. </w:t>
      </w:r>
      <w:r w:rsidRPr="00ED245D">
        <w:rPr>
          <w:i/>
        </w:rPr>
        <w:t>R50</w:t>
      </w:r>
    </w:p>
    <w:p w:rsidR="00964A55" w:rsidRDefault="006C107E" w:rsidP="006C107E">
      <w:pPr>
        <w:pStyle w:val="Kop4"/>
      </w:pPr>
      <w:r>
        <w:rPr>
          <w:rFonts w:ascii="Anonymous Pro" w:hAnsi="Anonymous Pro"/>
        </w:rPr>
        <w:t>0x0</w:t>
      </w:r>
      <w:r w:rsidR="009269BF">
        <w:rPr>
          <w:rFonts w:ascii="Anonymous Pro" w:hAnsi="Anonymous Pro"/>
        </w:rPr>
        <w:t>4</w:t>
      </w:r>
      <w:r>
        <w:t xml:space="preserve"> – </w:t>
      </w:r>
      <w:r w:rsidR="009269BF">
        <w:t xml:space="preserve">Stuur </w:t>
      </w:r>
      <w:proofErr w:type="spellStart"/>
      <w:r w:rsidR="009269BF">
        <w:t>clear</w:t>
      </w:r>
      <w:proofErr w:type="spellEnd"/>
      <w:r w:rsidR="009269BF">
        <w:t xml:space="preserve"> instructie en print LCD karakter buffer</w:t>
      </w:r>
    </w:p>
    <w:p w:rsidR="006C107E" w:rsidRPr="00D9553F" w:rsidRDefault="006C107E" w:rsidP="006C107E">
      <w:pPr>
        <w:pStyle w:val="Lijstalinea"/>
        <w:numPr>
          <w:ilvl w:val="0"/>
          <w:numId w:val="24"/>
        </w:numPr>
      </w:pPr>
      <w:r>
        <w:t xml:space="preserve">Stuur een </w:t>
      </w:r>
      <w:proofErr w:type="spellStart"/>
      <w:r>
        <w:t>clear</w:t>
      </w:r>
      <w:proofErr w:type="spellEnd"/>
      <w:r>
        <w:t xml:space="preserve"> &amp; home instructie (</w:t>
      </w:r>
      <w:r w:rsidRPr="006C107E">
        <w:rPr>
          <w:rStyle w:val="CodeChar"/>
        </w:rPr>
        <w:t>0x01</w:t>
      </w:r>
      <w:r>
        <w:t xml:space="preserve">) naar LCD driver. </w:t>
      </w:r>
      <w:r w:rsidRPr="00D9553F">
        <w:rPr>
          <w:i/>
        </w:rPr>
        <w:t>R</w:t>
      </w:r>
      <w:r w:rsidR="00D9553F" w:rsidRPr="00D9553F">
        <w:rPr>
          <w:i/>
        </w:rPr>
        <w:t>56</w:t>
      </w:r>
    </w:p>
    <w:p w:rsidR="00D9553F" w:rsidRPr="00D9553F" w:rsidRDefault="00D9553F" w:rsidP="006C107E">
      <w:pPr>
        <w:pStyle w:val="Lijstalinea"/>
        <w:numPr>
          <w:ilvl w:val="0"/>
          <w:numId w:val="24"/>
        </w:numPr>
      </w:pPr>
      <w:r>
        <w:t xml:space="preserve">Wacht 10ms. </w:t>
      </w:r>
      <w:r w:rsidRPr="00D9553F">
        <w:rPr>
          <w:i/>
        </w:rPr>
        <w:t>R57</w:t>
      </w:r>
    </w:p>
    <w:p w:rsidR="009269BF" w:rsidRPr="009269BF" w:rsidRDefault="00D9553F" w:rsidP="009269BF">
      <w:pPr>
        <w:pStyle w:val="Lijstalinea"/>
        <w:numPr>
          <w:ilvl w:val="0"/>
          <w:numId w:val="24"/>
        </w:numPr>
      </w:pPr>
      <w:r>
        <w:lastRenderedPageBreak/>
        <w:t xml:space="preserve">Voer de code uit die bij </w:t>
      </w:r>
      <w:r w:rsidRPr="00D9553F">
        <w:rPr>
          <w:i/>
        </w:rPr>
        <w:fldChar w:fldCharType="begin"/>
      </w:r>
      <w:r w:rsidRPr="00D9553F">
        <w:rPr>
          <w:i/>
        </w:rPr>
        <w:instrText xml:space="preserve"> REF _Ref419638651 \h </w:instrText>
      </w:r>
      <w:r>
        <w:rPr>
          <w:i/>
        </w:rPr>
        <w:instrText xml:space="preserve"> \* MERGEFORMAT </w:instrText>
      </w:r>
      <w:r w:rsidRPr="00D9553F">
        <w:rPr>
          <w:i/>
        </w:rPr>
      </w:r>
      <w:r w:rsidRPr="00D9553F">
        <w:rPr>
          <w:i/>
        </w:rPr>
        <w:fldChar w:fldCharType="separate"/>
      </w:r>
      <w:r w:rsidR="00792B1F" w:rsidRPr="00792B1F">
        <w:rPr>
          <w:rFonts w:ascii="Anonymous Pro" w:hAnsi="Anonymous Pro"/>
          <w:i/>
        </w:rPr>
        <w:t>0x02</w:t>
      </w:r>
      <w:r w:rsidR="00792B1F" w:rsidRPr="00792B1F">
        <w:rPr>
          <w:i/>
        </w:rPr>
        <w:t xml:space="preserve"> – Print LCD karakter buffer</w:t>
      </w:r>
      <w:r w:rsidRPr="00D9553F">
        <w:rPr>
          <w:i/>
        </w:rPr>
        <w:fldChar w:fldCharType="end"/>
      </w:r>
      <w:r>
        <w:t xml:space="preserve"> hoort. </w:t>
      </w:r>
      <w:r w:rsidRPr="00D9553F">
        <w:rPr>
          <w:i/>
        </w:rPr>
        <w:t>R59</w:t>
      </w:r>
    </w:p>
    <w:p w:rsidR="009269BF" w:rsidRDefault="009269BF" w:rsidP="009269BF">
      <w:pPr>
        <w:pStyle w:val="Kop4"/>
      </w:pPr>
      <w:r>
        <w:rPr>
          <w:rFonts w:ascii="Anonymous Pro" w:hAnsi="Anonymous Pro"/>
        </w:rPr>
        <w:t>0x05</w:t>
      </w:r>
      <w:r>
        <w:t xml:space="preserve"> – Zet LCD cursor positie op LCD commando</w:t>
      </w:r>
    </w:p>
    <w:p w:rsidR="007122A8" w:rsidRDefault="007122A8" w:rsidP="009269BF">
      <w:r>
        <w:t>Aangezien een positie instructie er zo uitziet: “</w:t>
      </w:r>
      <w:r w:rsidRPr="007122A8">
        <w:rPr>
          <w:rFonts w:ascii="Anonymous Pro" w:hAnsi="Anonymous Pro"/>
        </w:rPr>
        <w:t xml:space="preserve">1aaa </w:t>
      </w:r>
      <w:proofErr w:type="spellStart"/>
      <w:r w:rsidRPr="007122A8">
        <w:rPr>
          <w:rFonts w:ascii="Anonymous Pro" w:hAnsi="Anonymous Pro"/>
        </w:rPr>
        <w:t>aaaa</w:t>
      </w:r>
      <w:proofErr w:type="spellEnd"/>
      <w:r>
        <w:t>” Waarbij de a’s staan voor een positie op de LCD, kan men een positie byte met een logische OR omzetten naar de juiste instructie:</w:t>
      </w:r>
    </w:p>
    <w:p w:rsidR="007122A8" w:rsidRPr="007122A8" w:rsidRDefault="007122A8" w:rsidP="007122A8">
      <w:pPr>
        <w:pStyle w:val="Lijstalinea"/>
        <w:numPr>
          <w:ilvl w:val="0"/>
          <w:numId w:val="24"/>
        </w:numPr>
      </w:pPr>
      <w:r>
        <w:t xml:space="preserve">Lees LCD commando byte uit DP-RAM, OR met </w:t>
      </w:r>
      <w:r w:rsidRPr="007122A8">
        <w:rPr>
          <w:rFonts w:ascii="Anonymous Pro" w:hAnsi="Anonymous Pro"/>
        </w:rPr>
        <w:t>0x80</w:t>
      </w:r>
      <w:r>
        <w:t xml:space="preserve">, stuur naar LCD driver. </w:t>
      </w:r>
      <w:r w:rsidRPr="007122A8">
        <w:rPr>
          <w:i/>
        </w:rPr>
        <w:t>R44</w:t>
      </w:r>
    </w:p>
    <w:p w:rsidR="00030C70" w:rsidRDefault="00030C70" w:rsidP="00030C70">
      <w:pPr>
        <w:pStyle w:val="Kop4"/>
      </w:pPr>
      <w:r>
        <w:rPr>
          <w:rFonts w:ascii="Anonymous Pro" w:hAnsi="Anonymous Pro"/>
        </w:rPr>
        <w:t>0x06</w:t>
      </w:r>
      <w:r w:rsidR="006903C6">
        <w:t xml:space="preserve"> of </w:t>
      </w:r>
      <w:r w:rsidR="006903C6">
        <w:rPr>
          <w:rFonts w:ascii="Anonymous Pro" w:hAnsi="Anonymous Pro"/>
        </w:rPr>
        <w:t>0x07</w:t>
      </w:r>
      <w:r w:rsidR="006903C6">
        <w:t xml:space="preserve"> </w:t>
      </w:r>
      <w:r>
        <w:t>–</w:t>
      </w:r>
      <w:r w:rsidR="006903C6">
        <w:t>LCD backlight aan of uit</w:t>
      </w:r>
    </w:p>
    <w:p w:rsidR="006903C6" w:rsidRPr="006903C6" w:rsidRDefault="002F0513" w:rsidP="006903C6">
      <w:r>
        <w:t>Dit commando z</w:t>
      </w:r>
      <w:r w:rsidR="006903C6">
        <w:t>et een interne byte op 1 of 0,</w:t>
      </w:r>
      <w:r w:rsidRPr="002F0513">
        <w:t xml:space="preserve"> </w:t>
      </w:r>
      <w:r>
        <w:t>respectievelijk</w:t>
      </w:r>
      <w:r w:rsidR="006903C6">
        <w:t xml:space="preserve"> voor aan en uit. De volgende keer dat er iets met de LCD driver word gedaan, heeft de verandering effect.</w:t>
      </w:r>
    </w:p>
    <w:p w:rsidR="005A4ADD" w:rsidRDefault="005A4ADD" w:rsidP="005A4ADD">
      <w:pPr>
        <w:pStyle w:val="Kop30"/>
      </w:pPr>
      <w:bookmarkStart w:id="26" w:name="_Ref419640835"/>
      <w:bookmarkStart w:id="27" w:name="_Toc419749883"/>
      <w:r>
        <w:t>De LCD driver</w:t>
      </w:r>
      <w:bookmarkEnd w:id="27"/>
    </w:p>
    <w:p w:rsidR="00CF2E92" w:rsidRDefault="00CF2E92">
      <w:r>
        <w:t>De LCD driver bestaat uit een aantal subroutines, aangezien de LCD in 4 bit bus mode word</w:t>
      </w:r>
      <w:r w:rsidR="007A30B0">
        <w:t>t</w:t>
      </w:r>
      <w:r>
        <w:t xml:space="preserve"> gebruikt. De instructie of data bytes moeten dus in 2 x 4bit nibbles worden gesplitst en dan pas verzo</w:t>
      </w:r>
      <w:r w:rsidR="00481626">
        <w:t>n</w:t>
      </w:r>
      <w:r>
        <w:t>den.</w:t>
      </w:r>
    </w:p>
    <w:p w:rsidR="00CF2E92" w:rsidRDefault="00CF2E92">
      <w:r>
        <w:t>De volgende stappen worden doorlopen bij het versturen van 1 nibbel:</w:t>
      </w:r>
    </w:p>
    <w:p w:rsidR="00CF2E92" w:rsidRDefault="00CF2E92" w:rsidP="00CF2E92">
      <w:pPr>
        <w:pStyle w:val="Lijstalinea"/>
        <w:numPr>
          <w:ilvl w:val="0"/>
          <w:numId w:val="24"/>
        </w:numPr>
      </w:pPr>
      <w:r>
        <w:t xml:space="preserve">Filter de data zodat enkel de laatste 4 bits overblijven. </w:t>
      </w:r>
      <w:r w:rsidRPr="00CF2E92">
        <w:rPr>
          <w:i/>
        </w:rPr>
        <w:t>R440</w:t>
      </w:r>
    </w:p>
    <w:p w:rsidR="00CF2E92" w:rsidRDefault="00CF2E92" w:rsidP="00CF2E92">
      <w:pPr>
        <w:pStyle w:val="Lijstalinea"/>
        <w:numPr>
          <w:ilvl w:val="0"/>
          <w:numId w:val="24"/>
        </w:numPr>
      </w:pPr>
      <w:r>
        <w:t>Als het LCD backlight aan moet, set de 8</w:t>
      </w:r>
      <w:r w:rsidRPr="00CF2E92">
        <w:rPr>
          <w:vertAlign w:val="superscript"/>
        </w:rPr>
        <w:t>e</w:t>
      </w:r>
      <w:r>
        <w:t xml:space="preserve"> bit op 1. </w:t>
      </w:r>
      <w:r w:rsidRPr="00CF2E92">
        <w:rPr>
          <w:i/>
        </w:rPr>
        <w:t>R442</w:t>
      </w:r>
    </w:p>
    <w:p w:rsidR="00CF2E92" w:rsidRDefault="00CF2E92" w:rsidP="00CF2E92">
      <w:pPr>
        <w:pStyle w:val="Lijstalinea"/>
        <w:numPr>
          <w:ilvl w:val="0"/>
          <w:numId w:val="24"/>
        </w:numPr>
      </w:pPr>
      <w:r>
        <w:t>Als het een instructie is, zet de 6</w:t>
      </w:r>
      <w:r w:rsidRPr="00CF2E92">
        <w:rPr>
          <w:vertAlign w:val="superscript"/>
        </w:rPr>
        <w:t>e</w:t>
      </w:r>
      <w:r>
        <w:t xml:space="preserve"> bit op 1. </w:t>
      </w:r>
      <w:r w:rsidRPr="00CF2E92">
        <w:rPr>
          <w:i/>
        </w:rPr>
        <w:t>R444</w:t>
      </w:r>
    </w:p>
    <w:p w:rsidR="00CF2E92" w:rsidRDefault="00FD38F5" w:rsidP="00CF2E92">
      <w:pPr>
        <w:pStyle w:val="Lijstalinea"/>
        <w:numPr>
          <w:ilvl w:val="0"/>
          <w:numId w:val="24"/>
        </w:numPr>
      </w:pPr>
      <w:r>
        <w:t xml:space="preserve">Zet de data op de LCD port. </w:t>
      </w:r>
      <w:r w:rsidRPr="00FD38F5">
        <w:rPr>
          <w:i/>
        </w:rPr>
        <w:t>R448</w:t>
      </w:r>
    </w:p>
    <w:p w:rsidR="00CF2E92" w:rsidRDefault="00FD38F5" w:rsidP="00BE6E3A">
      <w:pPr>
        <w:pStyle w:val="Lijstalinea"/>
        <w:numPr>
          <w:ilvl w:val="0"/>
          <w:numId w:val="24"/>
        </w:numPr>
      </w:pPr>
      <w:r>
        <w:t xml:space="preserve">Wacht 800µs. </w:t>
      </w:r>
      <w:r w:rsidRPr="00FD38F5">
        <w:rPr>
          <w:i/>
        </w:rPr>
        <w:t>R45</w:t>
      </w:r>
      <w:r>
        <w:rPr>
          <w:i/>
        </w:rPr>
        <w:t>0</w:t>
      </w:r>
    </w:p>
    <w:p w:rsidR="00FD38F5" w:rsidRDefault="00FD38F5" w:rsidP="00BE6E3A">
      <w:pPr>
        <w:pStyle w:val="Lijstalinea"/>
        <w:numPr>
          <w:ilvl w:val="0"/>
          <w:numId w:val="24"/>
        </w:numPr>
      </w:pPr>
      <w:r>
        <w:t xml:space="preserve">Toggel de enable pin. </w:t>
      </w:r>
      <w:r w:rsidRPr="00FD38F5">
        <w:rPr>
          <w:i/>
        </w:rPr>
        <w:t>R452</w:t>
      </w:r>
    </w:p>
    <w:p w:rsidR="00CF2E92" w:rsidRDefault="00FD38F5" w:rsidP="00BB6B12">
      <w:pPr>
        <w:pStyle w:val="Lijstalinea"/>
        <w:numPr>
          <w:ilvl w:val="0"/>
          <w:numId w:val="24"/>
        </w:numPr>
      </w:pPr>
      <w:r>
        <w:t xml:space="preserve">Wacht 800µs. </w:t>
      </w:r>
      <w:r w:rsidRPr="00FD38F5">
        <w:rPr>
          <w:i/>
        </w:rPr>
        <w:t>R45</w:t>
      </w:r>
      <w:r>
        <w:rPr>
          <w:i/>
        </w:rPr>
        <w:t>4</w:t>
      </w:r>
    </w:p>
    <w:p w:rsidR="00BB6B12" w:rsidRDefault="00BB6B12" w:rsidP="00BB6B12">
      <w:pPr>
        <w:pStyle w:val="Kop30"/>
      </w:pPr>
      <w:bookmarkStart w:id="28" w:name="_Toc419749884"/>
      <w:r>
        <w:t>Debug code</w:t>
      </w:r>
      <w:bookmarkEnd w:id="28"/>
    </w:p>
    <w:p w:rsidR="00BB6B12" w:rsidRDefault="00BB6B12">
      <w:r>
        <w:t>In de broncode staan ook nog delen debug code die tijdens het opbouwen van dit project werden gebruikt om zonder de hulp van de SC12 de LED en LCD drivers te kunnen testen.</w:t>
      </w:r>
    </w:p>
    <w:p w:rsidR="00BB6B12" w:rsidRDefault="00BB6B12">
      <w:r>
        <w:t xml:space="preserve">Zo staat er onder ander een volledige matrix keypad met </w:t>
      </w:r>
      <w:r w:rsidR="00621043">
        <w:t xml:space="preserve">debounce </w:t>
      </w:r>
      <w:r>
        <w:t>subroutine</w:t>
      </w:r>
      <w:r w:rsidR="000B2803">
        <w:t>,</w:t>
      </w:r>
      <w:r>
        <w:t xml:space="preserve"> in die bedoeld is om als </w:t>
      </w:r>
      <w:proofErr w:type="spellStart"/>
      <w:r>
        <w:t>main</w:t>
      </w:r>
      <w:proofErr w:type="spellEnd"/>
      <w:r>
        <w:t xml:space="preserve"> programma te draaien.</w:t>
      </w:r>
    </w:p>
    <w:p w:rsidR="00BB6B12" w:rsidRDefault="00BB6B12">
      <w:r>
        <w:t>Aangezien die niet in gebruik is in het eindproduct, en de code voorzien is van commentaar, word</w:t>
      </w:r>
      <w:r w:rsidR="00586B71">
        <w:t>t</w:t>
      </w:r>
      <w:r>
        <w:t xml:space="preserve"> ze hier niet verder besproken.</w:t>
      </w:r>
    </w:p>
    <w:p w:rsidR="00BB6B12" w:rsidRDefault="00BB6B12">
      <w:r>
        <w:t>Meer details in onder andere:</w:t>
      </w:r>
    </w:p>
    <w:p w:rsidR="00BB6B12" w:rsidRDefault="00BB6B12" w:rsidP="00BB6B12">
      <w:pPr>
        <w:pStyle w:val="Lijstalinea"/>
        <w:numPr>
          <w:ilvl w:val="0"/>
          <w:numId w:val="24"/>
        </w:numPr>
      </w:pPr>
      <w:r w:rsidRPr="00BA36F8">
        <w:rPr>
          <w:i/>
        </w:rPr>
        <w:t>R83</w:t>
      </w:r>
      <w:r>
        <w:t xml:space="preserve"> tot </w:t>
      </w:r>
      <w:r w:rsidRPr="00BA36F8">
        <w:rPr>
          <w:i/>
        </w:rPr>
        <w:t>R184</w:t>
      </w:r>
      <w:r>
        <w:t xml:space="preserve"> voor een test aansturing van de LEDs,</w:t>
      </w:r>
    </w:p>
    <w:p w:rsidR="00BB6B12" w:rsidRDefault="00E66A99" w:rsidP="00BB6B12">
      <w:pPr>
        <w:pStyle w:val="Lijstalinea"/>
        <w:numPr>
          <w:ilvl w:val="0"/>
          <w:numId w:val="24"/>
        </w:numPr>
      </w:pPr>
      <w:r w:rsidRPr="00BA36F8">
        <w:rPr>
          <w:i/>
        </w:rPr>
        <w:t>R192</w:t>
      </w:r>
      <w:r>
        <w:t xml:space="preserve"> tot </w:t>
      </w:r>
      <w:r w:rsidRPr="00BA36F8">
        <w:rPr>
          <w:i/>
        </w:rPr>
        <w:t>R247</w:t>
      </w:r>
      <w:r>
        <w:t xml:space="preserve"> voor de matri</w:t>
      </w:r>
      <w:r w:rsidR="006F5FCA">
        <w:t>x keypad uitlezing met debounce,</w:t>
      </w:r>
    </w:p>
    <w:p w:rsidR="006F5FCA" w:rsidRDefault="006F5FCA" w:rsidP="00BB6B12">
      <w:pPr>
        <w:pStyle w:val="Lijstalinea"/>
        <w:numPr>
          <w:ilvl w:val="0"/>
          <w:numId w:val="24"/>
        </w:numPr>
      </w:pPr>
      <w:r w:rsidRPr="00BA36F8">
        <w:rPr>
          <w:i/>
        </w:rPr>
        <w:t>R302</w:t>
      </w:r>
      <w:r>
        <w:t xml:space="preserve"> tot </w:t>
      </w:r>
      <w:r w:rsidRPr="00BA36F8">
        <w:rPr>
          <w:i/>
        </w:rPr>
        <w:t>R328</w:t>
      </w:r>
      <w:r>
        <w:t xml:space="preserve"> voor de omzetting van matrix naar ASCII.</w:t>
      </w:r>
    </w:p>
    <w:p w:rsidR="007122A8" w:rsidRDefault="00984933" w:rsidP="00C215A0">
      <w:pPr>
        <w:pStyle w:val="Kop30"/>
        <w:pageBreakBefore/>
      </w:pPr>
      <w:bookmarkStart w:id="29" w:name="_Ref419644299"/>
      <w:bookmarkStart w:id="30" w:name="_Toc419749885"/>
      <w:r>
        <w:lastRenderedPageBreak/>
        <w:t>De WS2812 driver</w:t>
      </w:r>
      <w:bookmarkEnd w:id="26"/>
      <w:bookmarkEnd w:id="29"/>
      <w:bookmarkEnd w:id="30"/>
    </w:p>
    <w:p w:rsidR="00C03A68" w:rsidRDefault="00C03A68" w:rsidP="00C03A68">
      <w:r>
        <w:t xml:space="preserve">In de header file </w:t>
      </w:r>
      <w:r w:rsidRPr="00C03A68">
        <w:rPr>
          <w:i/>
        </w:rPr>
        <w:fldChar w:fldCharType="begin"/>
      </w:r>
      <w:r w:rsidRPr="00C03A68">
        <w:rPr>
          <w:i/>
        </w:rPr>
        <w:instrText xml:space="preserve"> REF _Ref419641900 \h </w:instrText>
      </w:r>
      <w:r>
        <w:rPr>
          <w:i/>
        </w:rPr>
        <w:instrText xml:space="preserve"> \* MERGEFORMAT </w:instrText>
      </w:r>
      <w:r w:rsidRPr="00C03A68">
        <w:rPr>
          <w:i/>
        </w:rPr>
      </w:r>
      <w:r w:rsidRPr="00C03A68">
        <w:rPr>
          <w:i/>
        </w:rPr>
        <w:fldChar w:fldCharType="separate"/>
      </w:r>
      <w:proofErr w:type="spellStart"/>
      <w:r w:rsidR="00792B1F" w:rsidRPr="00792B1F">
        <w:rPr>
          <w:i/>
        </w:rPr>
        <w:t>AVR.h</w:t>
      </w:r>
      <w:proofErr w:type="spellEnd"/>
      <w:r w:rsidRPr="00C03A68">
        <w:rPr>
          <w:i/>
        </w:rPr>
        <w:fldChar w:fldCharType="end"/>
      </w:r>
      <w:r>
        <w:t xml:space="preserve"> word</w:t>
      </w:r>
      <w:r w:rsidR="0028211D">
        <w:t>t</w:t>
      </w:r>
      <w:r>
        <w:t xml:space="preserve"> berekend hoeveel klokcycli de CPU niets zal moeten doen tussen het toggelen van de LED</w:t>
      </w:r>
      <w:r w:rsidR="00613905">
        <w:t xml:space="preserve"> pin. Deze berekening gebeurd in </w:t>
      </w:r>
      <w:proofErr w:type="spellStart"/>
      <w:r w:rsidR="00613905" w:rsidRPr="00613905">
        <w:rPr>
          <w:i/>
        </w:rPr>
        <w:t>AVR.h</w:t>
      </w:r>
      <w:proofErr w:type="spellEnd"/>
      <w:r>
        <w:t xml:space="preserve"> </w:t>
      </w:r>
      <w:r w:rsidRPr="00C03A68">
        <w:rPr>
          <w:i/>
        </w:rPr>
        <w:t>R</w:t>
      </w:r>
      <w:r w:rsidR="00613905">
        <w:rPr>
          <w:i/>
        </w:rPr>
        <w:t>88</w:t>
      </w:r>
      <w:r w:rsidR="000F6EB4">
        <w:t>-</w:t>
      </w:r>
      <w:r w:rsidR="00613905">
        <w:rPr>
          <w:i/>
        </w:rPr>
        <w:t>160</w:t>
      </w:r>
      <w:r w:rsidR="006574A9">
        <w:t xml:space="preserve"> en is afhankelijk van de klokfrequentie van de AVR. Daarom is het belangrijk dat deze correct word ingesteld in de compiler </w:t>
      </w:r>
      <w:proofErr w:type="spellStart"/>
      <w:r w:rsidR="006574A9">
        <w:t>settings</w:t>
      </w:r>
      <w:proofErr w:type="spellEnd"/>
      <w:r w:rsidR="006574A9">
        <w:t>.</w:t>
      </w:r>
      <w:r w:rsidRPr="006574A9">
        <w:t xml:space="preserve"> </w:t>
      </w:r>
      <w:r w:rsidRPr="00C03A68">
        <w:t>Deze vooraf berekende waarden worden w1_nops, w2_n</w:t>
      </w:r>
      <w:r w:rsidR="006574A9">
        <w:t>ops, w3_nops en w4_nops genoemd, hoewel het niet enkel NOP instructies bevat. Men kan namelijk 2 sequentiële NOP instructies verva</w:t>
      </w:r>
      <w:r w:rsidR="005B2784">
        <w:t>n</w:t>
      </w:r>
      <w:r w:rsidR="006574A9">
        <w:t>gen door 1 RJMP instructie met een offset van 0. Dit komt de programmagrootte te goed.</w:t>
      </w:r>
    </w:p>
    <w:p w:rsidR="003D22FE" w:rsidRPr="00C03A68" w:rsidRDefault="003D22FE" w:rsidP="00C03A68">
      <w:r>
        <w:t>De volgende stappen worden doorlopen bij het verzender van data naar de LEDs:</w:t>
      </w:r>
    </w:p>
    <w:p w:rsidR="00412FE4" w:rsidRPr="00412FE4" w:rsidRDefault="00412FE4" w:rsidP="00412FE4">
      <w:pPr>
        <w:pStyle w:val="Lijstalinea"/>
        <w:numPr>
          <w:ilvl w:val="0"/>
          <w:numId w:val="24"/>
        </w:numPr>
      </w:pPr>
      <w:r>
        <w:t xml:space="preserve">Bepaal de totale lengte in bytes van de te verzenden data. </w:t>
      </w:r>
      <w:r w:rsidRPr="00412FE4">
        <w:rPr>
          <w:i/>
        </w:rPr>
        <w:t>R345</w:t>
      </w:r>
    </w:p>
    <w:p w:rsidR="00412FE4" w:rsidRPr="00412FE4" w:rsidRDefault="00412FE4" w:rsidP="00412FE4">
      <w:pPr>
        <w:pStyle w:val="Lijstalinea"/>
        <w:numPr>
          <w:ilvl w:val="0"/>
          <w:numId w:val="24"/>
        </w:numPr>
      </w:pPr>
      <w:r>
        <w:t xml:space="preserve">Zet de data om van de GRB </w:t>
      </w:r>
      <w:proofErr w:type="spellStart"/>
      <w:r>
        <w:t>struct</w:t>
      </w:r>
      <w:proofErr w:type="spellEnd"/>
      <w:r>
        <w:t xml:space="preserve"> naar bytes. </w:t>
      </w:r>
      <w:r w:rsidRPr="00412FE4">
        <w:rPr>
          <w:i/>
        </w:rPr>
        <w:t>R347</w:t>
      </w:r>
    </w:p>
    <w:p w:rsidR="00412FE4" w:rsidRDefault="00412FE4" w:rsidP="00412FE4">
      <w:pPr>
        <w:pStyle w:val="Lijstalinea"/>
        <w:numPr>
          <w:ilvl w:val="0"/>
          <w:numId w:val="24"/>
        </w:numPr>
      </w:pPr>
      <w:r>
        <w:t xml:space="preserve">Sla huidige interrupt instellingen op. </w:t>
      </w:r>
      <w:r w:rsidRPr="00412FE4">
        <w:rPr>
          <w:i/>
        </w:rPr>
        <w:t>R350</w:t>
      </w:r>
    </w:p>
    <w:p w:rsidR="00412FE4" w:rsidRDefault="00412FE4" w:rsidP="00412FE4">
      <w:pPr>
        <w:pStyle w:val="Lijstalinea"/>
        <w:numPr>
          <w:ilvl w:val="0"/>
          <w:numId w:val="24"/>
        </w:numPr>
      </w:pPr>
      <w:r>
        <w:t xml:space="preserve">Zet verdere interrupts uit. </w:t>
      </w:r>
      <w:r w:rsidRPr="00412FE4">
        <w:rPr>
          <w:i/>
        </w:rPr>
        <w:t>R352</w:t>
      </w:r>
    </w:p>
    <w:p w:rsidR="00412FE4" w:rsidRPr="00412FE4" w:rsidRDefault="00412FE4" w:rsidP="00412FE4">
      <w:pPr>
        <w:pStyle w:val="Lijstalinea"/>
        <w:numPr>
          <w:ilvl w:val="0"/>
          <w:numId w:val="24"/>
        </w:numPr>
      </w:pPr>
      <w:r>
        <w:t xml:space="preserve">Bepaal de high en low </w:t>
      </w:r>
      <w:proofErr w:type="spellStart"/>
      <w:r>
        <w:t>masks</w:t>
      </w:r>
      <w:proofErr w:type="spellEnd"/>
      <w:r>
        <w:t xml:space="preserve"> (</w:t>
      </w:r>
      <w:proofErr w:type="spellStart"/>
      <w:r>
        <w:t>maskhi</w:t>
      </w:r>
      <w:proofErr w:type="spellEnd"/>
      <w:r>
        <w:t xml:space="preserve"> &amp; </w:t>
      </w:r>
      <w:proofErr w:type="spellStart"/>
      <w:r>
        <w:t>masklo</w:t>
      </w:r>
      <w:proofErr w:type="spellEnd"/>
      <w:r>
        <w:t xml:space="preserve">) voor de LED poort. </w:t>
      </w:r>
      <w:r w:rsidRPr="00412FE4">
        <w:rPr>
          <w:i/>
        </w:rPr>
        <w:t>R354-358</w:t>
      </w:r>
    </w:p>
    <w:p w:rsidR="00412FE4" w:rsidRDefault="00412FE4" w:rsidP="00412FE4">
      <w:pPr>
        <w:pStyle w:val="Lijstalinea"/>
        <w:numPr>
          <w:ilvl w:val="0"/>
          <w:numId w:val="24"/>
        </w:numPr>
      </w:pPr>
      <w:r>
        <w:t>Voor elke byte in de totale lengte</w:t>
      </w:r>
      <w:r w:rsidR="00C03A68">
        <w:t xml:space="preserve">: </w:t>
      </w:r>
      <w:r w:rsidR="00C03A68" w:rsidRPr="00C03A68">
        <w:rPr>
          <w:i/>
        </w:rPr>
        <w:t>R</w:t>
      </w:r>
      <w:r w:rsidR="00C03A68">
        <w:rPr>
          <w:i/>
        </w:rPr>
        <w:t>3</w:t>
      </w:r>
      <w:r w:rsidR="00C03A68" w:rsidRPr="00C03A68">
        <w:rPr>
          <w:i/>
        </w:rPr>
        <w:t>62</w:t>
      </w:r>
    </w:p>
    <w:p w:rsidR="00C03A68" w:rsidRDefault="00C03A68" w:rsidP="00C03A68">
      <w:pPr>
        <w:pStyle w:val="Lijstalinea"/>
        <w:numPr>
          <w:ilvl w:val="1"/>
          <w:numId w:val="24"/>
        </w:numPr>
      </w:pPr>
      <w:r>
        <w:t>Neem volgende data byte. R364</w:t>
      </w:r>
    </w:p>
    <w:p w:rsidR="00C03A68" w:rsidRPr="00C03A68" w:rsidRDefault="00C03A68" w:rsidP="00C03A68">
      <w:pPr>
        <w:pStyle w:val="Lijstalinea"/>
        <w:ind w:left="1080"/>
        <w:rPr>
          <w:u w:val="single"/>
        </w:rPr>
      </w:pPr>
      <w:r w:rsidRPr="00C03A68">
        <w:rPr>
          <w:u w:val="single"/>
        </w:rPr>
        <w:t>Hier start de inline ASM</w:t>
      </w:r>
    </w:p>
    <w:p w:rsidR="00C03A68" w:rsidRPr="00C03A68" w:rsidRDefault="00C03A68" w:rsidP="00C03A68">
      <w:pPr>
        <w:pStyle w:val="Lijstalinea"/>
        <w:numPr>
          <w:ilvl w:val="1"/>
          <w:numId w:val="24"/>
        </w:numPr>
      </w:pPr>
      <w:r>
        <w:t xml:space="preserve">Laad 8 in loopcounter (8 bits in een byte). </w:t>
      </w:r>
      <w:r w:rsidRPr="00C03A68">
        <w:rPr>
          <w:i/>
        </w:rPr>
        <w:t>R367</w:t>
      </w:r>
    </w:p>
    <w:p w:rsidR="00C03A68" w:rsidRDefault="00C03A68" w:rsidP="00C03A68">
      <w:pPr>
        <w:pStyle w:val="Lijstalinea"/>
        <w:numPr>
          <w:ilvl w:val="1"/>
          <w:numId w:val="24"/>
        </w:numPr>
      </w:pPr>
      <w:r>
        <w:t>Loop label.</w:t>
      </w:r>
      <w:r w:rsidRPr="00C03A68">
        <w:rPr>
          <w:i/>
        </w:rPr>
        <w:t xml:space="preserve"> R36</w:t>
      </w:r>
      <w:r>
        <w:rPr>
          <w:i/>
        </w:rPr>
        <w:t>8</w:t>
      </w:r>
    </w:p>
    <w:p w:rsidR="00C03A68" w:rsidRDefault="00C03A68" w:rsidP="00C03A68">
      <w:pPr>
        <w:pStyle w:val="Lijstalinea"/>
        <w:numPr>
          <w:ilvl w:val="1"/>
          <w:numId w:val="24"/>
        </w:numPr>
      </w:pPr>
      <w:r>
        <w:t xml:space="preserve">Zet </w:t>
      </w:r>
      <w:proofErr w:type="spellStart"/>
      <w:r>
        <w:t>maskhi</w:t>
      </w:r>
      <w:proofErr w:type="spellEnd"/>
      <w:r>
        <w:t xml:space="preserve"> op LED poort</w:t>
      </w:r>
      <w:r w:rsidR="006574A9">
        <w:t>. (</w:t>
      </w:r>
      <w:proofErr w:type="spellStart"/>
      <w:r w:rsidR="006574A9">
        <w:t>Toggelt</w:t>
      </w:r>
      <w:proofErr w:type="spellEnd"/>
      <w:r w:rsidR="006574A9">
        <w:t xml:space="preserve"> de LED pin hoog) </w:t>
      </w:r>
      <w:r w:rsidR="006574A9" w:rsidRPr="006574A9">
        <w:rPr>
          <w:i/>
        </w:rPr>
        <w:t>R370</w:t>
      </w:r>
    </w:p>
    <w:p w:rsidR="00C03A68" w:rsidRDefault="00C03A68" w:rsidP="00C03A68">
      <w:pPr>
        <w:pStyle w:val="Lijstalinea"/>
        <w:numPr>
          <w:ilvl w:val="1"/>
          <w:numId w:val="24"/>
        </w:numPr>
      </w:pPr>
      <w:r>
        <w:t xml:space="preserve">Vooraf bepaald aantal </w:t>
      </w:r>
      <w:proofErr w:type="spellStart"/>
      <w:r>
        <w:t>NOPs</w:t>
      </w:r>
      <w:proofErr w:type="spellEnd"/>
      <w:r>
        <w:t xml:space="preserve"> </w:t>
      </w:r>
      <w:r w:rsidR="006574A9">
        <w:rPr>
          <w:i/>
        </w:rPr>
        <w:t>w1_nops</w:t>
      </w:r>
      <w:r w:rsidR="006574A9">
        <w:t xml:space="preserve">. </w:t>
      </w:r>
      <w:r w:rsidR="006574A9" w:rsidRPr="006574A9">
        <w:rPr>
          <w:i/>
        </w:rPr>
        <w:t>R371-385</w:t>
      </w:r>
    </w:p>
    <w:p w:rsidR="006574A9" w:rsidRDefault="006574A9" w:rsidP="00C03A68">
      <w:pPr>
        <w:pStyle w:val="Lijstalinea"/>
        <w:numPr>
          <w:ilvl w:val="1"/>
          <w:numId w:val="24"/>
        </w:numPr>
      </w:pPr>
      <w:r>
        <w:t>Sla de volgende instructie over als de 7</w:t>
      </w:r>
      <w:r w:rsidRPr="006574A9">
        <w:rPr>
          <w:vertAlign w:val="superscript"/>
        </w:rPr>
        <w:t>e</w:t>
      </w:r>
      <w:r>
        <w:t xml:space="preserve"> bit van de data 1 is. </w:t>
      </w:r>
      <w:r w:rsidRPr="006574A9">
        <w:rPr>
          <w:i/>
        </w:rPr>
        <w:t>R386</w:t>
      </w:r>
    </w:p>
    <w:p w:rsidR="006574A9" w:rsidRDefault="006574A9" w:rsidP="006574A9">
      <w:pPr>
        <w:pStyle w:val="Lijstalinea"/>
        <w:numPr>
          <w:ilvl w:val="1"/>
          <w:numId w:val="24"/>
        </w:numPr>
      </w:pPr>
      <w:r>
        <w:t xml:space="preserve">Zet </w:t>
      </w:r>
      <w:proofErr w:type="spellStart"/>
      <w:r>
        <w:t>masklo</w:t>
      </w:r>
      <w:proofErr w:type="spellEnd"/>
      <w:r>
        <w:t xml:space="preserve"> op LED poort. (</w:t>
      </w:r>
      <w:proofErr w:type="spellStart"/>
      <w:r>
        <w:t>Toggelt</w:t>
      </w:r>
      <w:proofErr w:type="spellEnd"/>
      <w:r>
        <w:t xml:space="preserve"> de LED pin laag)  </w:t>
      </w:r>
      <w:r w:rsidRPr="006574A9">
        <w:rPr>
          <w:i/>
        </w:rPr>
        <w:t>R370</w:t>
      </w:r>
    </w:p>
    <w:p w:rsidR="00C03A68" w:rsidRDefault="006574A9" w:rsidP="00C03A68">
      <w:pPr>
        <w:pStyle w:val="Lijstalinea"/>
        <w:numPr>
          <w:ilvl w:val="1"/>
          <w:numId w:val="24"/>
        </w:numPr>
      </w:pPr>
      <w:r>
        <w:t xml:space="preserve">Shift data naar links </w:t>
      </w:r>
      <w:r w:rsidRPr="006574A9">
        <w:rPr>
          <w:i/>
        </w:rPr>
        <w:t>R389</w:t>
      </w:r>
    </w:p>
    <w:p w:rsidR="006574A9" w:rsidRDefault="006574A9" w:rsidP="006574A9">
      <w:pPr>
        <w:pStyle w:val="Lijstalinea"/>
        <w:numPr>
          <w:ilvl w:val="1"/>
          <w:numId w:val="24"/>
        </w:numPr>
      </w:pPr>
      <w:r>
        <w:t xml:space="preserve">Vooraf bepaald aantal </w:t>
      </w:r>
      <w:proofErr w:type="spellStart"/>
      <w:r>
        <w:t>NOPs</w:t>
      </w:r>
      <w:proofErr w:type="spellEnd"/>
      <w:r>
        <w:t xml:space="preserve"> </w:t>
      </w:r>
      <w:r>
        <w:rPr>
          <w:i/>
        </w:rPr>
        <w:t>w2_nops</w:t>
      </w:r>
      <w:r>
        <w:t xml:space="preserve">. </w:t>
      </w:r>
      <w:r w:rsidRPr="006574A9">
        <w:rPr>
          <w:i/>
        </w:rPr>
        <w:t>R3</w:t>
      </w:r>
      <w:r>
        <w:rPr>
          <w:i/>
        </w:rPr>
        <w:t>90</w:t>
      </w:r>
      <w:r w:rsidRPr="006574A9">
        <w:rPr>
          <w:i/>
        </w:rPr>
        <w:t>-</w:t>
      </w:r>
      <w:r>
        <w:rPr>
          <w:i/>
        </w:rPr>
        <w:t>404</w:t>
      </w:r>
    </w:p>
    <w:p w:rsidR="006574A9" w:rsidRDefault="006574A9" w:rsidP="006574A9">
      <w:pPr>
        <w:pStyle w:val="Lijstalinea"/>
        <w:numPr>
          <w:ilvl w:val="1"/>
          <w:numId w:val="24"/>
        </w:numPr>
      </w:pPr>
      <w:r>
        <w:t xml:space="preserve">Zet </w:t>
      </w:r>
      <w:proofErr w:type="spellStart"/>
      <w:r>
        <w:t>masklo</w:t>
      </w:r>
      <w:proofErr w:type="spellEnd"/>
      <w:r>
        <w:t xml:space="preserve"> op LED poort. (</w:t>
      </w:r>
      <w:proofErr w:type="spellStart"/>
      <w:r>
        <w:t>Toggelt</w:t>
      </w:r>
      <w:proofErr w:type="spellEnd"/>
      <w:r>
        <w:t xml:space="preserve"> de LED pin laag)  </w:t>
      </w:r>
      <w:r w:rsidRPr="006574A9">
        <w:rPr>
          <w:i/>
        </w:rPr>
        <w:t>R</w:t>
      </w:r>
      <w:r>
        <w:rPr>
          <w:i/>
        </w:rPr>
        <w:t>405</w:t>
      </w:r>
    </w:p>
    <w:p w:rsidR="006574A9" w:rsidRDefault="006574A9" w:rsidP="006574A9">
      <w:pPr>
        <w:pStyle w:val="Lijstalinea"/>
        <w:numPr>
          <w:ilvl w:val="1"/>
          <w:numId w:val="24"/>
        </w:numPr>
      </w:pPr>
      <w:r>
        <w:t xml:space="preserve">Vooraf bepaald aantal </w:t>
      </w:r>
      <w:proofErr w:type="spellStart"/>
      <w:r>
        <w:t>NOPs</w:t>
      </w:r>
      <w:proofErr w:type="spellEnd"/>
      <w:r>
        <w:t xml:space="preserve"> </w:t>
      </w:r>
      <w:r>
        <w:rPr>
          <w:i/>
        </w:rPr>
        <w:t>w3_nops</w:t>
      </w:r>
      <w:r>
        <w:t xml:space="preserve">. </w:t>
      </w:r>
      <w:r w:rsidRPr="006574A9">
        <w:rPr>
          <w:i/>
        </w:rPr>
        <w:t>R</w:t>
      </w:r>
      <w:r>
        <w:rPr>
          <w:i/>
        </w:rPr>
        <w:t>406</w:t>
      </w:r>
      <w:r w:rsidRPr="006574A9">
        <w:rPr>
          <w:i/>
        </w:rPr>
        <w:t>-</w:t>
      </w:r>
      <w:r>
        <w:rPr>
          <w:i/>
        </w:rPr>
        <w:t>420</w:t>
      </w:r>
    </w:p>
    <w:p w:rsidR="006574A9" w:rsidRDefault="006574A9" w:rsidP="00C03A68">
      <w:pPr>
        <w:pStyle w:val="Lijstalinea"/>
        <w:numPr>
          <w:ilvl w:val="1"/>
          <w:numId w:val="24"/>
        </w:numPr>
      </w:pPr>
      <w:r>
        <w:t xml:space="preserve">Verminder loopcounter met 1. </w:t>
      </w:r>
      <w:r w:rsidRPr="006574A9">
        <w:rPr>
          <w:i/>
        </w:rPr>
        <w:t>R421</w:t>
      </w:r>
    </w:p>
    <w:p w:rsidR="006574A9" w:rsidRPr="005A4ADD" w:rsidRDefault="003173E0" w:rsidP="00C03A68">
      <w:pPr>
        <w:pStyle w:val="Lijstalinea"/>
        <w:numPr>
          <w:ilvl w:val="1"/>
          <w:numId w:val="24"/>
        </w:numPr>
      </w:pPr>
      <w:r>
        <w:t xml:space="preserve">Als loopcounter niet 0 is, spring terug naar Loop label. </w:t>
      </w:r>
      <w:r w:rsidRPr="003173E0">
        <w:rPr>
          <w:i/>
        </w:rPr>
        <w:t>R423</w:t>
      </w:r>
    </w:p>
    <w:p w:rsidR="005A4ADD" w:rsidRPr="005A4ADD" w:rsidRDefault="005A4ADD" w:rsidP="005A4ADD">
      <w:pPr>
        <w:pStyle w:val="Lijstalinea"/>
        <w:ind w:left="1080"/>
        <w:rPr>
          <w:u w:val="single"/>
        </w:rPr>
      </w:pPr>
      <w:r w:rsidRPr="005A4ADD">
        <w:rPr>
          <w:u w:val="single"/>
        </w:rPr>
        <w:t>Einde inline ASM</w:t>
      </w:r>
    </w:p>
    <w:p w:rsidR="003173E0" w:rsidRDefault="005A4ADD" w:rsidP="005A4ADD">
      <w:pPr>
        <w:pStyle w:val="Lijstalinea"/>
        <w:numPr>
          <w:ilvl w:val="0"/>
          <w:numId w:val="24"/>
        </w:numPr>
      </w:pPr>
      <w:r>
        <w:t xml:space="preserve">Herstel de interrupt instellingen. </w:t>
      </w:r>
      <w:r w:rsidRPr="005A4ADD">
        <w:rPr>
          <w:i/>
        </w:rPr>
        <w:t>R432</w:t>
      </w:r>
    </w:p>
    <w:p w:rsidR="007A031A" w:rsidRDefault="005A4ADD" w:rsidP="00271D6D">
      <w:pPr>
        <w:pStyle w:val="Lijstalinea"/>
        <w:numPr>
          <w:ilvl w:val="0"/>
          <w:numId w:val="24"/>
        </w:numPr>
      </w:pPr>
      <w:r>
        <w:t xml:space="preserve">Wacht 50µs (om andere data op de LED pin te vermijden) </w:t>
      </w:r>
      <w:r w:rsidRPr="005A4ADD">
        <w:rPr>
          <w:i/>
        </w:rPr>
        <w:t>R433</w:t>
      </w:r>
      <w:r>
        <w:t>.</w:t>
      </w:r>
    </w:p>
    <w:p w:rsidR="005A4ADD" w:rsidRDefault="007A031A" w:rsidP="00E13FCD">
      <w:pPr>
        <w:pStyle w:val="Kop2"/>
        <w:pageBreakBefore/>
        <w:ind w:left="578" w:hanging="578"/>
      </w:pPr>
      <w:bookmarkStart w:id="31" w:name="_Ref419644509"/>
      <w:bookmarkStart w:id="32" w:name="_Toc419749886"/>
      <w:r>
        <w:lastRenderedPageBreak/>
        <w:t>De SC12 Software</w:t>
      </w:r>
      <w:bookmarkEnd w:id="31"/>
      <w:bookmarkEnd w:id="32"/>
    </w:p>
    <w:p w:rsidR="00271D6D" w:rsidRDefault="003C1586" w:rsidP="00271D6D">
      <w:r>
        <w:t xml:space="preserve">De software in de SC12 is ook geschreven in C, maar omdat er geen IDE voor is, gebruikte ik </w:t>
      </w:r>
      <w:proofErr w:type="spellStart"/>
      <w:r>
        <w:t>Eclipse</w:t>
      </w:r>
      <w:proofErr w:type="spellEnd"/>
      <w:r>
        <w:t xml:space="preserve"> </w:t>
      </w:r>
      <w:proofErr w:type="spellStart"/>
      <w:r>
        <w:t>Cpp</w:t>
      </w:r>
      <w:proofErr w:type="spellEnd"/>
      <w:r>
        <w:t xml:space="preserve">. De compiler was een groter probleem, aangezien deze controller uit 2002 komt. In de documentatie van de fabrikant word verwezen naar </w:t>
      </w:r>
      <w:proofErr w:type="spellStart"/>
      <w:r>
        <w:t>Borland</w:t>
      </w:r>
      <w:proofErr w:type="spellEnd"/>
      <w:r>
        <w:t xml:space="preserve"> C, maar die draait niet op een 64bit host machine, en ondersteund geen moderne versie van de C standaard. Dit maakt ermee programmeren enkel mogelijk in een virtual machine, en met de verouderde C structuur.</w:t>
      </w:r>
    </w:p>
    <w:p w:rsidR="006621D0" w:rsidRDefault="003C1586" w:rsidP="00271D6D">
      <w:r>
        <w:t>Na een zoektochtje op het internet</w:t>
      </w:r>
      <w:r>
        <w:rPr>
          <w:rStyle w:val="Voetnootmarkering"/>
        </w:rPr>
        <w:footnoteReference w:id="5"/>
      </w:r>
      <w:r>
        <w:t xml:space="preserve"> kwam ik OpenWatcom tegen. OpenWatcom ondersteund ook geen 16 bit target op een 64 bit Windows machine, maar wel op Linux. </w:t>
      </w:r>
      <w:r w:rsidR="00BF4B63">
        <w:t>Ik heb</w:t>
      </w:r>
      <w:r>
        <w:t xml:space="preserve"> een Linux server ter beschikking, en een script om </w:t>
      </w:r>
      <w:r w:rsidR="00D3365A">
        <w:t xml:space="preserve">vanuit </w:t>
      </w:r>
      <w:proofErr w:type="spellStart"/>
      <w:r w:rsidR="00D3365A">
        <w:t>Eclipse</w:t>
      </w:r>
      <w:proofErr w:type="spellEnd"/>
      <w:r w:rsidR="00D3365A">
        <w:t xml:space="preserve"> een nieuwe versie te uploaden, compilen en naar de SC12 te sturen </w:t>
      </w:r>
      <w:r w:rsidR="00BF4B63">
        <w:t>is</w:t>
      </w:r>
      <w:r w:rsidR="00D3365A">
        <w:t xml:space="preserve"> snel geschreven. De scripts</w:t>
      </w:r>
      <w:r w:rsidR="00BF4B63">
        <w:t xml:space="preserve"> die ik heb gebruikt zijn</w:t>
      </w:r>
      <w:r w:rsidR="00D3365A">
        <w:t xml:space="preserve"> beschikbaar in de bijlage</w:t>
      </w:r>
      <w:r w:rsidR="009D0C6D">
        <w:rPr>
          <w:i/>
        </w:rPr>
        <w:t xml:space="preserve"> ‘Scripts’</w:t>
      </w:r>
      <w:r w:rsidR="00BF4B63">
        <w:t>.</w:t>
      </w:r>
      <w:r w:rsidR="006621D0">
        <w:t xml:space="preserve"> </w:t>
      </w:r>
    </w:p>
    <w:p w:rsidR="003C1586" w:rsidRDefault="006621D0" w:rsidP="00271D6D">
      <w:r>
        <w:t>Een belangrijk nadeel van OpenWatcom, waar ik pas helemaal op het einde van mijn project ben achter gekomen is dat de manier waarop interrupt routines worden gedefinieerd anders zijn. Ik ben hierover geen duidelijkheid gevonden, en kan dus geen interrupt van de AVR naar SC12 correct opvangen.</w:t>
      </w:r>
    </w:p>
    <w:p w:rsidR="00BF4B63" w:rsidRDefault="00BF4B63" w:rsidP="00271D6D">
      <w:r>
        <w:t xml:space="preserve">Een ander handig stukje software is </w:t>
      </w:r>
      <w:proofErr w:type="spellStart"/>
      <w:r>
        <w:t>ChipTool</w:t>
      </w:r>
      <w:proofErr w:type="spellEnd"/>
      <w:r>
        <w:rPr>
          <w:rStyle w:val="Voetnootmarkering"/>
        </w:rPr>
        <w:footnoteReference w:id="6"/>
      </w:r>
      <w:r>
        <w:t xml:space="preserve">. Dit </w:t>
      </w:r>
      <w:proofErr w:type="spellStart"/>
      <w:r>
        <w:t>tooltje</w:t>
      </w:r>
      <w:proofErr w:type="spellEnd"/>
      <w:r>
        <w:t xml:space="preserve"> laat je toe om het IP adres van een SC12 chip in te stellen door middel van UDP </w:t>
      </w:r>
      <w:proofErr w:type="spellStart"/>
      <w:r>
        <w:t>packets</w:t>
      </w:r>
      <w:proofErr w:type="spellEnd"/>
      <w:r>
        <w:t xml:space="preserve">. Ook het uploaden van de laatste versie van hun firmware word zo eenvoudig. Chiptool heeft een ingebouwde </w:t>
      </w:r>
      <w:proofErr w:type="spellStart"/>
      <w:r>
        <w:t>telnet</w:t>
      </w:r>
      <w:proofErr w:type="spellEnd"/>
      <w:r>
        <w:t xml:space="preserve"> en FTP </w:t>
      </w:r>
      <w:proofErr w:type="spellStart"/>
      <w:r>
        <w:t>client</w:t>
      </w:r>
      <w:proofErr w:type="spellEnd"/>
      <w:r>
        <w:t xml:space="preserve">, maar deze zijn niets in vergelijking met modernere versies van zulke programma’s zoals </w:t>
      </w:r>
      <w:proofErr w:type="spellStart"/>
      <w:r>
        <w:t>PuTTY</w:t>
      </w:r>
      <w:proofErr w:type="spellEnd"/>
      <w:r>
        <w:t xml:space="preserve"> of </w:t>
      </w:r>
      <w:proofErr w:type="spellStart"/>
      <w:r>
        <w:t>FileZilla</w:t>
      </w:r>
      <w:proofErr w:type="spellEnd"/>
      <w:r>
        <w:t>.</w:t>
      </w:r>
    </w:p>
    <w:p w:rsidR="00BE6E3A" w:rsidRDefault="00BE6E3A" w:rsidP="00271D6D">
      <w:r>
        <w:t xml:space="preserve">De uitbreiding van de standaard C </w:t>
      </w:r>
      <w:r w:rsidRPr="00BE6E3A">
        <w:t>library</w:t>
      </w:r>
      <w:r>
        <w:t xml:space="preserve"> die bij deze controller hoort is </w:t>
      </w:r>
      <w:proofErr w:type="spellStart"/>
      <w:r>
        <w:t>cLib</w:t>
      </w:r>
      <w:proofErr w:type="spellEnd"/>
      <w:r>
        <w:t xml:space="preserve">. De documentatie hiervan is beschikbaar op </w:t>
      </w:r>
      <w:hyperlink r:id="rId20" w:history="1">
        <w:r w:rsidRPr="00D60D99">
          <w:rPr>
            <w:rStyle w:val="Hyperlink"/>
          </w:rPr>
          <w:t>www.beck-ipc.com</w:t>
        </w:r>
      </w:hyperlink>
      <w:r>
        <w:t xml:space="preserve">. Hier zijn ook voorbeeldprogramma’s en </w:t>
      </w:r>
      <w:proofErr w:type="spellStart"/>
      <w:r>
        <w:t>programmer</w:t>
      </w:r>
      <w:proofErr w:type="spellEnd"/>
      <w:r>
        <w:t xml:space="preserve"> </w:t>
      </w:r>
      <w:proofErr w:type="spellStart"/>
      <w:r>
        <w:t>guidlines</w:t>
      </w:r>
      <w:proofErr w:type="spellEnd"/>
      <w:r>
        <w:t xml:space="preserve"> beschikbaar.</w:t>
      </w:r>
    </w:p>
    <w:p w:rsidR="0050308B" w:rsidRDefault="0050308B" w:rsidP="00271D6D">
      <w:r>
        <w:t xml:space="preserve">Aangezien </w:t>
      </w:r>
      <w:r w:rsidR="003F20FA">
        <w:t xml:space="preserve">er een real time besturingssysteem draait op de SC12 </w:t>
      </w:r>
      <w:r>
        <w:t xml:space="preserve">kunnen er meerdere taken tegelijk worden uitgevoerd. Dit zijn de standaard taken: een ftp server, een </w:t>
      </w:r>
      <w:proofErr w:type="spellStart"/>
      <w:r>
        <w:t>telnet</w:t>
      </w:r>
      <w:proofErr w:type="spellEnd"/>
      <w:r>
        <w:t xml:space="preserve"> server, een webserver en een </w:t>
      </w:r>
      <w:proofErr w:type="spellStart"/>
      <w:r>
        <w:t>udp</w:t>
      </w:r>
      <w:proofErr w:type="spellEnd"/>
      <w:r>
        <w:t xml:space="preserve"> configuratie server.</w:t>
      </w:r>
    </w:p>
    <w:p w:rsidR="0050308B" w:rsidRDefault="0050308B" w:rsidP="00271D6D">
      <w:r>
        <w:t>De</w:t>
      </w:r>
      <w:r w:rsidR="00BE6E3A">
        <w:t xml:space="preserve"> standaard </w:t>
      </w:r>
      <w:r>
        <w:t xml:space="preserve">webserver heeft </w:t>
      </w:r>
      <w:r w:rsidR="00BE6E3A">
        <w:t>enkel een welkompagina (/) en een statuspagina (</w:t>
      </w:r>
      <w:r w:rsidR="00BE6E3A" w:rsidRPr="00BE6E3A">
        <w:t>/</w:t>
      </w:r>
      <w:proofErr w:type="spellStart"/>
      <w:r w:rsidR="00BE6E3A" w:rsidRPr="00BE6E3A">
        <w:t>ChipCfg</w:t>
      </w:r>
      <w:proofErr w:type="spellEnd"/>
      <w:r>
        <w:t>) beschikbaar</w:t>
      </w:r>
      <w:r w:rsidR="00BE6E3A">
        <w:t xml:space="preserve">. Via </w:t>
      </w:r>
      <w:proofErr w:type="spellStart"/>
      <w:r w:rsidR="00BE6E3A">
        <w:t>cLib</w:t>
      </w:r>
      <w:proofErr w:type="spellEnd"/>
      <w:r w:rsidR="00BE6E3A">
        <w:t xml:space="preserve"> functies kunnen zonder veel moeite extra </w:t>
      </w:r>
      <w:r w:rsidR="00015170">
        <w:t>‘</w:t>
      </w:r>
      <w:r w:rsidR="00BE6E3A">
        <w:t>pagina’s</w:t>
      </w:r>
      <w:r w:rsidR="00015170">
        <w:t>’</w:t>
      </w:r>
      <w:r>
        <w:t xml:space="preserve"> worden toegevoegd</w:t>
      </w:r>
      <w:r w:rsidR="007F249E">
        <w:t>. Bestanden die worden geüpload naar het flash geheugen</w:t>
      </w:r>
      <w:r>
        <w:t xml:space="preserve"> </w:t>
      </w:r>
      <w:r w:rsidR="007F249E">
        <w:t xml:space="preserve">kunnen ook worden opgevraagd als URL. Het probleem met dit is dat het dan moeilijker word om programmatisch het gedrag van de controller aan te passen. In dit project staat dus de volledige code van de webpagina’s, inclusief de CSS </w:t>
      </w:r>
      <w:proofErr w:type="spellStart"/>
      <w:r w:rsidR="007F249E">
        <w:t>style</w:t>
      </w:r>
      <w:proofErr w:type="spellEnd"/>
      <w:r w:rsidR="007F249E">
        <w:t xml:space="preserve"> sheet, gecomprimeerd in de C code. Omdat dit bijna onleesbaar is heb ik in de bijlage </w:t>
      </w:r>
      <w:r w:rsidR="009D0C6D">
        <w:rPr>
          <w:i/>
        </w:rPr>
        <w:t xml:space="preserve">‘HTML Template’ </w:t>
      </w:r>
      <w:r w:rsidR="007F249E">
        <w:t>het origineel template bijgevoegd.</w:t>
      </w:r>
    </w:p>
    <w:p w:rsidR="00286844" w:rsidRDefault="00286844" w:rsidP="00271D6D">
      <w:r>
        <w:t xml:space="preserve">De flowcharts op de volgende pagina worden verder in detail uitgelegd in de volgende onderdelen. </w:t>
      </w:r>
      <w:r w:rsidR="006621D0">
        <w:t xml:space="preserve">De regelnummers </w:t>
      </w:r>
      <w:r>
        <w:t>daarin</w:t>
      </w:r>
      <w:r w:rsidR="006621D0">
        <w:t xml:space="preserve"> duiden op ‘</w:t>
      </w:r>
      <w:r w:rsidR="00C025A0">
        <w:rPr>
          <w:i/>
        </w:rPr>
        <w:t>mastermind.c</w:t>
      </w:r>
      <w:r w:rsidR="006621D0">
        <w:t>’.</w:t>
      </w:r>
    </w:p>
    <w:p w:rsidR="006621D0" w:rsidRDefault="006621D0" w:rsidP="006621D0">
      <w:pPr>
        <w:keepNext/>
        <w:jc w:val="center"/>
      </w:pPr>
      <w:r>
        <w:rPr>
          <w:noProof/>
          <w:lang w:val="nl-NL"/>
        </w:rPr>
        <w:lastRenderedPageBreak/>
        <w:drawing>
          <wp:inline distT="0" distB="0" distL="0" distR="0" wp14:anchorId="1D4CE684" wp14:editId="2A3422E8">
            <wp:extent cx="3286344" cy="232918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12flowchart.png"/>
                    <pic:cNvPicPr/>
                  </pic:nvPicPr>
                  <pic:blipFill>
                    <a:blip r:embed="rId21">
                      <a:extLst>
                        <a:ext uri="{28A0092B-C50C-407E-A947-70E740481C1C}">
                          <a14:useLocalDpi xmlns:a14="http://schemas.microsoft.com/office/drawing/2010/main" val="0"/>
                        </a:ext>
                      </a:extLst>
                    </a:blip>
                    <a:stretch>
                      <a:fillRect/>
                    </a:stretch>
                  </pic:blipFill>
                  <pic:spPr>
                    <a:xfrm>
                      <a:off x="0" y="0"/>
                      <a:ext cx="3363401" cy="2383794"/>
                    </a:xfrm>
                    <a:prstGeom prst="rect">
                      <a:avLst/>
                    </a:prstGeom>
                  </pic:spPr>
                </pic:pic>
              </a:graphicData>
            </a:graphic>
          </wp:inline>
        </w:drawing>
      </w:r>
    </w:p>
    <w:p w:rsidR="006621D0" w:rsidRDefault="006621D0" w:rsidP="006621D0">
      <w:pPr>
        <w:pStyle w:val="Bijschrift0"/>
        <w:jc w:val="center"/>
        <w:rPr>
          <w:noProof/>
        </w:rPr>
      </w:pPr>
      <w:r>
        <w:t xml:space="preserve">Figuur </w:t>
      </w:r>
      <w:r w:rsidR="0058306B">
        <w:fldChar w:fldCharType="begin"/>
      </w:r>
      <w:r w:rsidR="0058306B">
        <w:instrText xml:space="preserve"> STYLEREF 1 \s </w:instrText>
      </w:r>
      <w:r w:rsidR="0058306B">
        <w:fldChar w:fldCharType="separate"/>
      </w:r>
      <w:r w:rsidR="00792B1F">
        <w:rPr>
          <w:noProof/>
        </w:rPr>
        <w:t>4</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3</w:t>
      </w:r>
      <w:r w:rsidR="0058306B">
        <w:fldChar w:fldCharType="end"/>
      </w:r>
      <w:r>
        <w:t xml:space="preserve"> </w:t>
      </w:r>
      <w:r>
        <w:rPr>
          <w:noProof/>
        </w:rPr>
        <w:t>De flowchart van het hoofdprogramma en de LCD update taak</w:t>
      </w:r>
    </w:p>
    <w:p w:rsidR="00357FAD" w:rsidRDefault="00357FAD" w:rsidP="00357FAD">
      <w:pPr>
        <w:jc w:val="center"/>
      </w:pPr>
      <w:r>
        <w:rPr>
          <w:noProof/>
          <w:lang w:val="nl-NL"/>
        </w:rPr>
        <w:drawing>
          <wp:inline distT="0" distB="0" distL="0" distR="0" wp14:anchorId="68D2B866" wp14:editId="76F91EA2">
            <wp:extent cx="5198661" cy="3006627"/>
            <wp:effectExtent l="0" t="0" r="254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serverP1.png"/>
                    <pic:cNvPicPr/>
                  </pic:nvPicPr>
                  <pic:blipFill>
                    <a:blip r:embed="rId22">
                      <a:extLst>
                        <a:ext uri="{28A0092B-C50C-407E-A947-70E740481C1C}">
                          <a14:useLocalDpi xmlns:a14="http://schemas.microsoft.com/office/drawing/2010/main" val="0"/>
                        </a:ext>
                      </a:extLst>
                    </a:blip>
                    <a:stretch>
                      <a:fillRect/>
                    </a:stretch>
                  </pic:blipFill>
                  <pic:spPr>
                    <a:xfrm>
                      <a:off x="0" y="0"/>
                      <a:ext cx="5237058" cy="3028834"/>
                    </a:xfrm>
                    <a:prstGeom prst="rect">
                      <a:avLst/>
                    </a:prstGeom>
                  </pic:spPr>
                </pic:pic>
              </a:graphicData>
            </a:graphic>
          </wp:inline>
        </w:drawing>
      </w:r>
    </w:p>
    <w:p w:rsidR="00357FAD" w:rsidRDefault="00357FAD" w:rsidP="00E65D64">
      <w:pPr>
        <w:keepNext/>
        <w:jc w:val="center"/>
      </w:pPr>
      <w:r>
        <w:rPr>
          <w:noProof/>
          <w:lang w:val="nl-NL"/>
        </w:rPr>
        <w:drawing>
          <wp:inline distT="0" distB="0" distL="0" distR="0" wp14:anchorId="6FC79DC3" wp14:editId="57FC233F">
            <wp:extent cx="5466164" cy="2708694"/>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erverP2.png"/>
                    <pic:cNvPicPr/>
                  </pic:nvPicPr>
                  <pic:blipFill>
                    <a:blip r:embed="rId23">
                      <a:extLst>
                        <a:ext uri="{28A0092B-C50C-407E-A947-70E740481C1C}">
                          <a14:useLocalDpi xmlns:a14="http://schemas.microsoft.com/office/drawing/2010/main" val="0"/>
                        </a:ext>
                      </a:extLst>
                    </a:blip>
                    <a:stretch>
                      <a:fillRect/>
                    </a:stretch>
                  </pic:blipFill>
                  <pic:spPr>
                    <a:xfrm>
                      <a:off x="0" y="0"/>
                      <a:ext cx="5473535" cy="2712347"/>
                    </a:xfrm>
                    <a:prstGeom prst="rect">
                      <a:avLst/>
                    </a:prstGeom>
                  </pic:spPr>
                </pic:pic>
              </a:graphicData>
            </a:graphic>
          </wp:inline>
        </w:drawing>
      </w:r>
    </w:p>
    <w:p w:rsidR="00357FAD" w:rsidRPr="00357FAD" w:rsidRDefault="00357FAD" w:rsidP="00357FAD">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4</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4</w:t>
      </w:r>
      <w:r w:rsidR="0058306B">
        <w:fldChar w:fldCharType="end"/>
      </w:r>
      <w:r>
        <w:t xml:space="preserve"> De flowchart van de webserver pagina's</w:t>
      </w:r>
    </w:p>
    <w:p w:rsidR="00D33A40" w:rsidRDefault="00D33A40" w:rsidP="006621D0">
      <w:pPr>
        <w:pStyle w:val="Kop30"/>
      </w:pPr>
      <w:bookmarkStart w:id="33" w:name="_Toc419749887"/>
      <w:r>
        <w:lastRenderedPageBreak/>
        <w:t>Het hoofdprogramma</w:t>
      </w:r>
      <w:bookmarkEnd w:id="33"/>
    </w:p>
    <w:p w:rsidR="00D33A40" w:rsidRDefault="006621D0" w:rsidP="00D33A40">
      <w:pPr>
        <w:pStyle w:val="Lijstalinea"/>
        <w:numPr>
          <w:ilvl w:val="0"/>
          <w:numId w:val="24"/>
        </w:numPr>
      </w:pPr>
      <w:r>
        <w:t>Activeer</w:t>
      </w:r>
      <w:r w:rsidR="00D33A40">
        <w:t xml:space="preserve"> het programma als focus</w:t>
      </w:r>
      <w:r>
        <w:t xml:space="preserve">. </w:t>
      </w:r>
      <w:r w:rsidRPr="006621D0">
        <w:rPr>
          <w:i/>
        </w:rPr>
        <w:t>R439</w:t>
      </w:r>
      <w:r>
        <w:br/>
        <w:t>Z</w:t>
      </w:r>
      <w:r w:rsidR="00D33A40">
        <w:t>orgt</w:t>
      </w:r>
      <w:r>
        <w:t xml:space="preserve"> ervoor</w:t>
      </w:r>
      <w:r w:rsidR="00D33A40">
        <w:t xml:space="preserve"> dat er input kan worden gegeven, en dat de controller ook effectief wacht bij een input instructie.</w:t>
      </w:r>
    </w:p>
    <w:p w:rsidR="006621D0" w:rsidRDefault="006621D0" w:rsidP="006621D0">
      <w:pPr>
        <w:pStyle w:val="Lijstalinea"/>
        <w:numPr>
          <w:ilvl w:val="0"/>
          <w:numId w:val="24"/>
        </w:numPr>
      </w:pPr>
      <w:r>
        <w:t xml:space="preserve">Initialiseren van de databus. </w:t>
      </w:r>
      <w:r w:rsidRPr="006621D0">
        <w:rPr>
          <w:i/>
        </w:rPr>
        <w:t>R44</w:t>
      </w:r>
      <w:r>
        <w:rPr>
          <w:i/>
        </w:rPr>
        <w:t>4</w:t>
      </w:r>
      <w:r>
        <w:rPr>
          <w:i/>
        </w:rPr>
        <w:br/>
      </w:r>
      <w:r>
        <w:t xml:space="preserve">8 bit met ALE, Chip select 1 word geactiveerd en IO2 en 3 zijn output </w:t>
      </w:r>
      <w:r w:rsidRPr="006621D0">
        <w:rPr>
          <w:i/>
        </w:rPr>
        <w:t>R132-135</w:t>
      </w:r>
    </w:p>
    <w:p w:rsidR="006621D0" w:rsidRDefault="006621D0" w:rsidP="00D33A40">
      <w:pPr>
        <w:pStyle w:val="Lijstalinea"/>
        <w:numPr>
          <w:ilvl w:val="0"/>
          <w:numId w:val="24"/>
        </w:numPr>
      </w:pPr>
      <w:r>
        <w:t>Vaste instellingen worden in het DP-RAM geladen:</w:t>
      </w:r>
    </w:p>
    <w:p w:rsidR="006621D0" w:rsidRDefault="006621D0" w:rsidP="006621D0">
      <w:pPr>
        <w:pStyle w:val="Lijstalinea"/>
        <w:numPr>
          <w:ilvl w:val="1"/>
          <w:numId w:val="24"/>
        </w:numPr>
      </w:pPr>
      <w:r>
        <w:t xml:space="preserve">LCD backlight aan, </w:t>
      </w:r>
      <w:r w:rsidRPr="006621D0">
        <w:rPr>
          <w:i/>
        </w:rPr>
        <w:t>R446</w:t>
      </w:r>
    </w:p>
    <w:p w:rsidR="006621D0" w:rsidRDefault="006621D0" w:rsidP="006621D0">
      <w:pPr>
        <w:pStyle w:val="Lijstalinea"/>
        <w:numPr>
          <w:ilvl w:val="1"/>
          <w:numId w:val="24"/>
        </w:numPr>
      </w:pPr>
      <w:r>
        <w:t xml:space="preserve">LED Dim op 100% (0xFF), </w:t>
      </w:r>
      <w:r w:rsidRPr="006621D0">
        <w:rPr>
          <w:i/>
        </w:rPr>
        <w:t>R448</w:t>
      </w:r>
    </w:p>
    <w:p w:rsidR="006621D0" w:rsidRPr="006621D0" w:rsidRDefault="006621D0" w:rsidP="006621D0">
      <w:pPr>
        <w:pStyle w:val="Lijstalinea"/>
        <w:numPr>
          <w:ilvl w:val="1"/>
          <w:numId w:val="24"/>
        </w:numPr>
      </w:pPr>
      <w:r>
        <w:t xml:space="preserve">Aantal LEDs op 2 * 12 * 4 = 96, </w:t>
      </w:r>
      <w:r w:rsidRPr="006621D0">
        <w:rPr>
          <w:i/>
        </w:rPr>
        <w:t>R449</w:t>
      </w:r>
    </w:p>
    <w:p w:rsidR="006621D0" w:rsidRDefault="006621D0" w:rsidP="006621D0">
      <w:pPr>
        <w:pStyle w:val="Lijstalinea"/>
        <w:numPr>
          <w:ilvl w:val="0"/>
          <w:numId w:val="24"/>
        </w:numPr>
      </w:pPr>
      <w:r>
        <w:t>LCD commando’s worden uitgevoerd:</w:t>
      </w:r>
    </w:p>
    <w:p w:rsidR="006621D0" w:rsidRPr="006621D0" w:rsidRDefault="006621D0" w:rsidP="006621D0">
      <w:pPr>
        <w:pStyle w:val="Lijstalinea"/>
        <w:numPr>
          <w:ilvl w:val="1"/>
          <w:numId w:val="24"/>
        </w:numPr>
      </w:pPr>
      <w:r>
        <w:t xml:space="preserve">Blink uit, </w:t>
      </w:r>
      <w:r w:rsidRPr="006621D0">
        <w:rPr>
          <w:i/>
        </w:rPr>
        <w:t>R451</w:t>
      </w:r>
    </w:p>
    <w:p w:rsidR="006621D0" w:rsidRDefault="006621D0" w:rsidP="006621D0">
      <w:pPr>
        <w:pStyle w:val="Lijstalinea"/>
        <w:numPr>
          <w:ilvl w:val="1"/>
          <w:numId w:val="24"/>
        </w:numPr>
      </w:pPr>
      <w:proofErr w:type="spellStart"/>
      <w:r>
        <w:t>Clear</w:t>
      </w:r>
      <w:proofErr w:type="spellEnd"/>
      <w:r>
        <w:t xml:space="preserve"> lcd en cursor reset. </w:t>
      </w:r>
      <w:r w:rsidRPr="006621D0">
        <w:rPr>
          <w:i/>
        </w:rPr>
        <w:t>R452</w:t>
      </w:r>
    </w:p>
    <w:p w:rsidR="006621D0" w:rsidRDefault="006621D0" w:rsidP="006621D0">
      <w:pPr>
        <w:pStyle w:val="Lijstalinea"/>
        <w:numPr>
          <w:ilvl w:val="0"/>
          <w:numId w:val="24"/>
        </w:numPr>
      </w:pPr>
      <w:r>
        <w:t xml:space="preserve">AVR Firmware naar console. </w:t>
      </w:r>
      <w:r w:rsidRPr="006621D0">
        <w:rPr>
          <w:i/>
        </w:rPr>
        <w:t>R456</w:t>
      </w:r>
    </w:p>
    <w:p w:rsidR="006621D0" w:rsidRDefault="006621D0" w:rsidP="006621D0">
      <w:pPr>
        <w:pStyle w:val="Lijstalinea"/>
        <w:numPr>
          <w:ilvl w:val="0"/>
          <w:numId w:val="24"/>
        </w:numPr>
      </w:pPr>
      <w:r>
        <w:t xml:space="preserve">Status melding naar LCD. </w:t>
      </w:r>
      <w:r w:rsidRPr="006621D0">
        <w:rPr>
          <w:i/>
        </w:rPr>
        <w:t>R459</w:t>
      </w:r>
    </w:p>
    <w:p w:rsidR="006621D0" w:rsidRDefault="006621D0" w:rsidP="006621D0">
      <w:pPr>
        <w:pStyle w:val="Lijstalinea"/>
        <w:numPr>
          <w:ilvl w:val="0"/>
          <w:numId w:val="24"/>
        </w:numPr>
      </w:pPr>
      <w:r>
        <w:t>De ethernet status word gecontroleerd.</w:t>
      </w:r>
      <w:r>
        <w:br/>
        <w:t>Bij een fout (geen kabel?):</w:t>
      </w:r>
    </w:p>
    <w:p w:rsidR="006621D0" w:rsidRDefault="006621D0" w:rsidP="006621D0">
      <w:pPr>
        <w:pStyle w:val="Lijstalinea"/>
        <w:numPr>
          <w:ilvl w:val="1"/>
          <w:numId w:val="24"/>
        </w:numPr>
      </w:pPr>
      <w:r>
        <w:t>Melding naar LCD</w:t>
      </w:r>
      <w:r w:rsidR="00D37F9D">
        <w:t xml:space="preserve">. </w:t>
      </w:r>
      <w:r w:rsidR="00D37F9D" w:rsidRPr="00D37F9D">
        <w:rPr>
          <w:i/>
        </w:rPr>
        <w:t>R464-465</w:t>
      </w:r>
    </w:p>
    <w:p w:rsidR="006621D0" w:rsidRDefault="006621D0" w:rsidP="006621D0">
      <w:pPr>
        <w:pStyle w:val="Lijstalinea"/>
        <w:numPr>
          <w:ilvl w:val="1"/>
          <w:numId w:val="24"/>
        </w:numPr>
      </w:pPr>
      <w:r>
        <w:t>Voer eeuwig testcode uit.</w:t>
      </w:r>
      <w:r w:rsidR="00FE165E">
        <w:t>(zie debug menu hieronder)</w:t>
      </w:r>
      <w:r w:rsidR="00D37F9D">
        <w:t xml:space="preserve"> </w:t>
      </w:r>
      <w:r w:rsidR="00D37F9D" w:rsidRPr="00D37F9D">
        <w:rPr>
          <w:i/>
        </w:rPr>
        <w:t>R467-470</w:t>
      </w:r>
    </w:p>
    <w:p w:rsidR="006621D0" w:rsidRDefault="00D37F9D" w:rsidP="006621D0">
      <w:pPr>
        <w:pStyle w:val="Lijstalinea"/>
        <w:numPr>
          <w:ilvl w:val="0"/>
          <w:numId w:val="24"/>
        </w:numPr>
      </w:pPr>
      <w:r>
        <w:t xml:space="preserve">Start de taken op die in de achtergrond moeten draaien. </w:t>
      </w:r>
      <w:r w:rsidRPr="00D37F9D">
        <w:rPr>
          <w:i/>
        </w:rPr>
        <w:t>R478-486</w:t>
      </w:r>
      <w:r w:rsidR="00104589">
        <w:rPr>
          <w:i/>
        </w:rPr>
        <w:br/>
      </w:r>
      <w:r w:rsidR="00104589">
        <w:t>Enkel IP2LCD, maar kan eenvoudig worde uitgebreid.</w:t>
      </w:r>
    </w:p>
    <w:p w:rsidR="00D37F9D" w:rsidRDefault="00D37F9D" w:rsidP="006621D0">
      <w:pPr>
        <w:pStyle w:val="Lijstalinea"/>
        <w:numPr>
          <w:ilvl w:val="0"/>
          <w:numId w:val="24"/>
        </w:numPr>
      </w:pPr>
      <w:r>
        <w:t xml:space="preserve">Configureer de webserver </w:t>
      </w:r>
      <w:r w:rsidRPr="00D37F9D">
        <w:rPr>
          <w:i/>
        </w:rPr>
        <w:t>R992-1021</w:t>
      </w:r>
    </w:p>
    <w:p w:rsidR="00D33A40" w:rsidRDefault="00357FAD" w:rsidP="006621D0">
      <w:pPr>
        <w:pStyle w:val="Lijstalinea"/>
        <w:numPr>
          <w:ilvl w:val="0"/>
          <w:numId w:val="24"/>
        </w:numPr>
      </w:pPr>
      <w:r>
        <w:t xml:space="preserve">Reset de status van het spel. </w:t>
      </w:r>
      <w:r w:rsidRPr="00357FAD">
        <w:rPr>
          <w:i/>
        </w:rPr>
        <w:t>Komt later nog aan bod.</w:t>
      </w:r>
    </w:p>
    <w:p w:rsidR="00FE165E" w:rsidRDefault="00357FAD" w:rsidP="006621D0">
      <w:pPr>
        <w:pStyle w:val="Lijstalinea"/>
        <w:numPr>
          <w:ilvl w:val="0"/>
          <w:numId w:val="24"/>
        </w:numPr>
      </w:pPr>
      <w:r>
        <w:t xml:space="preserve">Geef een debug/console menu weer. </w:t>
      </w:r>
      <w:r w:rsidR="00E1646B" w:rsidRPr="00E1646B">
        <w:rPr>
          <w:i/>
        </w:rPr>
        <w:t>R502-543</w:t>
      </w:r>
      <w:r>
        <w:br/>
        <w:t>Dit wordt oneindig herhaald, en bied o.a. de mogelijkheid om</w:t>
      </w:r>
      <w:r w:rsidR="00FE165E">
        <w:t>:</w:t>
      </w:r>
    </w:p>
    <w:p w:rsidR="00FE165E" w:rsidRDefault="00FE165E" w:rsidP="00FE165E">
      <w:pPr>
        <w:pStyle w:val="Lijstalinea"/>
        <w:numPr>
          <w:ilvl w:val="1"/>
          <w:numId w:val="24"/>
        </w:numPr>
      </w:pPr>
      <w:r>
        <w:t>H</w:t>
      </w:r>
      <w:r w:rsidR="00357FAD">
        <w:t>et programma beëindigen,</w:t>
      </w:r>
      <w:r>
        <w:t xml:space="preserve"> </w:t>
      </w:r>
      <w:r w:rsidRPr="00FE165E">
        <w:rPr>
          <w:i/>
        </w:rPr>
        <w:t>R372-391</w:t>
      </w:r>
    </w:p>
    <w:p w:rsidR="00FE165E" w:rsidRDefault="00FE165E" w:rsidP="00FE165E">
      <w:pPr>
        <w:pStyle w:val="Lijstalinea"/>
        <w:numPr>
          <w:ilvl w:val="1"/>
          <w:numId w:val="24"/>
        </w:numPr>
      </w:pPr>
      <w:r>
        <w:t>D</w:t>
      </w:r>
      <w:r w:rsidR="00357FAD">
        <w:t>e controller herstarten</w:t>
      </w:r>
      <w:r>
        <w:t>,</w:t>
      </w:r>
      <w:r w:rsidRPr="00FE165E">
        <w:rPr>
          <w:i/>
        </w:rPr>
        <w:t>R522</w:t>
      </w:r>
    </w:p>
    <w:p w:rsidR="00357FAD" w:rsidRDefault="00FE165E" w:rsidP="00FE165E">
      <w:pPr>
        <w:pStyle w:val="Lijstalinea"/>
        <w:numPr>
          <w:ilvl w:val="1"/>
          <w:numId w:val="24"/>
        </w:numPr>
      </w:pPr>
      <w:r>
        <w:t>H</w:t>
      </w:r>
      <w:r w:rsidR="00357FAD">
        <w:t xml:space="preserve">et DP-RAM dumpen, </w:t>
      </w:r>
      <w:r w:rsidR="00C72C57" w:rsidRPr="00C72C57">
        <w:rPr>
          <w:i/>
        </w:rPr>
        <w:t>R20-60 van ramdump.c</w:t>
      </w:r>
    </w:p>
    <w:p w:rsidR="00D33A40" w:rsidRDefault="00FE165E" w:rsidP="00271D6D">
      <w:pPr>
        <w:pStyle w:val="Lijstalinea"/>
        <w:numPr>
          <w:ilvl w:val="1"/>
          <w:numId w:val="24"/>
        </w:numPr>
      </w:pPr>
      <w:r>
        <w:t>Een adres van het DP-RAM op een waarde zetten,</w:t>
      </w:r>
      <w:r w:rsidR="00C72C57">
        <w:t xml:space="preserve"> </w:t>
      </w:r>
      <w:r w:rsidR="00C72C57" w:rsidRPr="00C72C57">
        <w:rPr>
          <w:i/>
        </w:rPr>
        <w:t>R</w:t>
      </w:r>
      <w:r w:rsidR="00C72C57">
        <w:rPr>
          <w:i/>
        </w:rPr>
        <w:t>1-</w:t>
      </w:r>
      <w:r w:rsidR="00C72C57" w:rsidRPr="00C72C57">
        <w:rPr>
          <w:i/>
        </w:rPr>
        <w:t>20 van ramdump.c</w:t>
      </w:r>
    </w:p>
    <w:p w:rsidR="00FE165E" w:rsidRDefault="00FE165E" w:rsidP="00271D6D">
      <w:pPr>
        <w:pStyle w:val="Lijstalinea"/>
        <w:numPr>
          <w:ilvl w:val="1"/>
          <w:numId w:val="24"/>
        </w:numPr>
      </w:pPr>
      <w:r>
        <w:t>De status van het spel dumpen</w:t>
      </w:r>
      <w:r w:rsidR="00E1646B">
        <w:t xml:space="preserve">, </w:t>
      </w:r>
      <w:r w:rsidR="00E1646B" w:rsidRPr="00E1646B">
        <w:rPr>
          <w:i/>
        </w:rPr>
        <w:t>R413-434</w:t>
      </w:r>
    </w:p>
    <w:p w:rsidR="00FE165E" w:rsidRDefault="00FE165E" w:rsidP="00271D6D">
      <w:pPr>
        <w:pStyle w:val="Lijstalinea"/>
        <w:numPr>
          <w:ilvl w:val="1"/>
          <w:numId w:val="24"/>
        </w:numPr>
      </w:pPr>
      <w:r>
        <w:t>De gebruikerstabel dumpen</w:t>
      </w:r>
      <w:r w:rsidR="00E1646B">
        <w:t xml:space="preserve">, </w:t>
      </w:r>
      <w:r w:rsidR="00E1646B" w:rsidRPr="00E1646B">
        <w:rPr>
          <w:i/>
        </w:rPr>
        <w:t>R53-72</w:t>
      </w:r>
    </w:p>
    <w:p w:rsidR="00FE165E" w:rsidRDefault="00E1646B" w:rsidP="00271D6D">
      <w:pPr>
        <w:pStyle w:val="Lijstalinea"/>
        <w:numPr>
          <w:ilvl w:val="1"/>
          <w:numId w:val="24"/>
        </w:numPr>
      </w:pPr>
      <w:r>
        <w:t xml:space="preserve">Testcode uitvoeren, </w:t>
      </w:r>
      <w:r w:rsidRPr="00E1646B">
        <w:rPr>
          <w:i/>
        </w:rPr>
        <w:t>R393-411</w:t>
      </w:r>
      <w:r w:rsidR="00FE165E">
        <w:br/>
        <w:t>Deze code toont een semi random patroon van kleuren op het led scherm.</w:t>
      </w:r>
    </w:p>
    <w:p w:rsidR="00FE165E" w:rsidRDefault="00104589" w:rsidP="00104589">
      <w:pPr>
        <w:pStyle w:val="Kop30"/>
      </w:pPr>
      <w:bookmarkStart w:id="34" w:name="_Toc419749888"/>
      <w:r>
        <w:t>IP2LCD</w:t>
      </w:r>
      <w:bookmarkEnd w:id="34"/>
    </w:p>
    <w:p w:rsidR="00104589" w:rsidRDefault="00104589" w:rsidP="00104589">
      <w:r>
        <w:t>Deze taak zorgt ervoor dat het IP adres op de LCD verschijnt, en up-to-date is.</w:t>
      </w:r>
    </w:p>
    <w:p w:rsidR="00104589" w:rsidRPr="00104589" w:rsidRDefault="00104589" w:rsidP="00104589">
      <w:pPr>
        <w:pStyle w:val="Lijstalinea"/>
        <w:numPr>
          <w:ilvl w:val="0"/>
          <w:numId w:val="24"/>
        </w:numPr>
      </w:pPr>
      <w:r>
        <w:t xml:space="preserve">Vraag het IP op. </w:t>
      </w:r>
      <w:r w:rsidRPr="00104589">
        <w:rPr>
          <w:i/>
        </w:rPr>
        <w:t>R342</w:t>
      </w:r>
    </w:p>
    <w:p w:rsidR="00104589" w:rsidRDefault="00104589" w:rsidP="00104589">
      <w:pPr>
        <w:pStyle w:val="Lijstalinea"/>
        <w:numPr>
          <w:ilvl w:val="0"/>
          <w:numId w:val="24"/>
        </w:numPr>
      </w:pPr>
      <w:r>
        <w:t xml:space="preserve">Vergelijk het nieuwe IP met het vorige IP. </w:t>
      </w:r>
      <w:r w:rsidRPr="00104589">
        <w:rPr>
          <w:i/>
        </w:rPr>
        <w:t>R344</w:t>
      </w:r>
      <w:r>
        <w:br/>
        <w:t>Als ze niet gelijk zijn, print het nieuwe IP naar de LCD.</w:t>
      </w:r>
    </w:p>
    <w:p w:rsidR="00EF76DC" w:rsidRPr="00EF76DC" w:rsidRDefault="00104589" w:rsidP="00EF76DC">
      <w:pPr>
        <w:pStyle w:val="Lijstalinea"/>
        <w:numPr>
          <w:ilvl w:val="0"/>
          <w:numId w:val="24"/>
        </w:numPr>
      </w:pPr>
      <w:r>
        <w:t xml:space="preserve">Wacht 2,5 seconden. </w:t>
      </w:r>
      <w:r w:rsidRPr="00104589">
        <w:rPr>
          <w:i/>
        </w:rPr>
        <w:t>R349</w:t>
      </w:r>
    </w:p>
    <w:p w:rsidR="00EF76DC" w:rsidRDefault="006F7319" w:rsidP="00820CBC">
      <w:pPr>
        <w:pStyle w:val="Kop30"/>
        <w:pageBreakBefore/>
      </w:pPr>
      <w:bookmarkStart w:id="35" w:name="_Toc419749889"/>
      <w:r>
        <w:lastRenderedPageBreak/>
        <w:t>De webpagina’s</w:t>
      </w:r>
      <w:bookmarkEnd w:id="35"/>
    </w:p>
    <w:p w:rsidR="006F7319" w:rsidRDefault="009467E5" w:rsidP="006F7319">
      <w:r>
        <w:t xml:space="preserve">De webpagina’s worden opgebouwd er naar de juiste </w:t>
      </w:r>
      <w:proofErr w:type="spellStart"/>
      <w:r>
        <w:t>url</w:t>
      </w:r>
      <w:proofErr w:type="spellEnd"/>
      <w:r>
        <w:t xml:space="preserve"> te surfen. De mogelijke </w:t>
      </w:r>
      <w:proofErr w:type="spellStart"/>
      <w:r>
        <w:t>urls</w:t>
      </w:r>
      <w:proofErr w:type="spellEnd"/>
      <w:r>
        <w:t xml:space="preserve"> zijn: “/home”, “/</w:t>
      </w:r>
      <w:proofErr w:type="spellStart"/>
      <w:r>
        <w:t>pickUsername</w:t>
      </w:r>
      <w:proofErr w:type="spellEnd"/>
      <w:r>
        <w:t>”, “/start”, “/</w:t>
      </w:r>
      <w:proofErr w:type="spellStart"/>
      <w:r>
        <w:t>play</w:t>
      </w:r>
      <w:proofErr w:type="spellEnd"/>
      <w:r>
        <w:t>”, “/reset”. Om verschillende gebruikers te identificeren wordt het IP adres aan een username gekoppeld.</w:t>
      </w:r>
    </w:p>
    <w:p w:rsidR="00B70F61" w:rsidRDefault="00B70F61" w:rsidP="006F7319">
      <w:r>
        <w:t xml:space="preserve">Alle pagina’s hebben een header en </w:t>
      </w:r>
      <w:proofErr w:type="spellStart"/>
      <w:r>
        <w:t>footer</w:t>
      </w:r>
      <w:proofErr w:type="spellEnd"/>
      <w:r>
        <w:t xml:space="preserve">. Die zijn in de gedetailleerde </w:t>
      </w:r>
      <w:r w:rsidR="00E5307F">
        <w:t xml:space="preserve">weergave hieronder niet toegevoegd omdat ze altijd </w:t>
      </w:r>
      <w:proofErr w:type="spellStart"/>
      <w:r w:rsidR="00E5307F">
        <w:t>hetzelftde</w:t>
      </w:r>
      <w:proofErr w:type="spellEnd"/>
      <w:r w:rsidR="00E5307F">
        <w:t xml:space="preserve"> zijn.</w:t>
      </w:r>
    </w:p>
    <w:p w:rsidR="00820CBC" w:rsidRDefault="00820CBC" w:rsidP="00820CBC">
      <w:pPr>
        <w:pStyle w:val="Kop4"/>
      </w:pPr>
      <w:r>
        <w:t>/home</w:t>
      </w:r>
    </w:p>
    <w:p w:rsidR="00545838" w:rsidRPr="00545838" w:rsidRDefault="00545838" w:rsidP="00545838">
      <w:r>
        <w:t>Dit is de standaard locatie van de webserver.</w:t>
      </w:r>
    </w:p>
    <w:p w:rsidR="00820CBC" w:rsidRDefault="00820CBC" w:rsidP="00820CBC">
      <w:pPr>
        <w:pStyle w:val="Lijstalinea"/>
        <w:numPr>
          <w:ilvl w:val="0"/>
          <w:numId w:val="24"/>
        </w:numPr>
      </w:pPr>
      <w:r>
        <w:t>Gekende gebruiker?</w:t>
      </w:r>
    </w:p>
    <w:p w:rsidR="000B1E28" w:rsidRDefault="000B1E28" w:rsidP="00545838">
      <w:pPr>
        <w:pStyle w:val="Lijstalinea"/>
        <w:numPr>
          <w:ilvl w:val="1"/>
          <w:numId w:val="24"/>
        </w:numPr>
      </w:pPr>
      <w:r>
        <w:t>Neen</w:t>
      </w:r>
    </w:p>
    <w:p w:rsidR="000B1E28" w:rsidRDefault="00545838" w:rsidP="000B1E28">
      <w:pPr>
        <w:pStyle w:val="Lijstalinea"/>
        <w:numPr>
          <w:ilvl w:val="2"/>
          <w:numId w:val="24"/>
        </w:numPr>
      </w:pPr>
      <w:r>
        <w:t xml:space="preserve">Voeg leeg menu </w:t>
      </w:r>
      <w:r w:rsidR="000B1E28">
        <w:t xml:space="preserve">toe. </w:t>
      </w:r>
      <w:r w:rsidR="000B1E28" w:rsidRPr="000B1E28">
        <w:rPr>
          <w:i/>
        </w:rPr>
        <w:t>R630</w:t>
      </w:r>
    </w:p>
    <w:p w:rsidR="00545838" w:rsidRDefault="000B1E28" w:rsidP="000B1E28">
      <w:pPr>
        <w:pStyle w:val="Lijstalinea"/>
        <w:numPr>
          <w:ilvl w:val="2"/>
          <w:numId w:val="24"/>
        </w:numPr>
      </w:pPr>
      <w:r>
        <w:t>Voeg</w:t>
      </w:r>
      <w:r w:rsidR="00545838">
        <w:t xml:space="preserve"> </w:t>
      </w:r>
      <w:proofErr w:type="spellStart"/>
      <w:r w:rsidR="00545838">
        <w:t>pickusername</w:t>
      </w:r>
      <w:proofErr w:type="spellEnd"/>
      <w:r w:rsidR="00545838">
        <w:t xml:space="preserve"> template toe</w:t>
      </w:r>
      <w:r>
        <w:t xml:space="preserve">. </w:t>
      </w:r>
      <w:r w:rsidRPr="000B1E28">
        <w:rPr>
          <w:i/>
        </w:rPr>
        <w:t>R631</w:t>
      </w:r>
    </w:p>
    <w:p w:rsidR="000B1E28" w:rsidRDefault="000B1E28" w:rsidP="00545838">
      <w:pPr>
        <w:pStyle w:val="Lijstalinea"/>
        <w:numPr>
          <w:ilvl w:val="1"/>
          <w:numId w:val="24"/>
        </w:numPr>
      </w:pPr>
      <w:r>
        <w:t>Ja</w:t>
      </w:r>
    </w:p>
    <w:p w:rsidR="000B1E28" w:rsidRDefault="000B1E28" w:rsidP="000B1E28">
      <w:pPr>
        <w:pStyle w:val="Lijstalinea"/>
        <w:numPr>
          <w:ilvl w:val="2"/>
          <w:numId w:val="24"/>
        </w:numPr>
      </w:pPr>
      <w:r>
        <w:t>Is spel bezig?</w:t>
      </w:r>
      <w:r w:rsidR="00781A12">
        <w:t xml:space="preserve"> </w:t>
      </w:r>
    </w:p>
    <w:p w:rsidR="000B1E28" w:rsidRDefault="000B1E28" w:rsidP="000B1E28">
      <w:pPr>
        <w:pStyle w:val="Lijstalinea"/>
        <w:numPr>
          <w:ilvl w:val="3"/>
          <w:numId w:val="24"/>
        </w:numPr>
      </w:pPr>
      <w:r>
        <w:t>Ja: Voeg menu toe met optie “</w:t>
      </w:r>
      <w:proofErr w:type="spellStart"/>
      <w:r>
        <w:t>play</w:t>
      </w:r>
      <w:proofErr w:type="spellEnd"/>
      <w:r>
        <w:t>”.</w:t>
      </w:r>
      <w:r w:rsidR="00781A12">
        <w:t xml:space="preserve"> </w:t>
      </w:r>
      <w:r w:rsidR="00781A12" w:rsidRPr="00781A12">
        <w:rPr>
          <w:i/>
        </w:rPr>
        <w:t>R635</w:t>
      </w:r>
    </w:p>
    <w:p w:rsidR="000B1E28" w:rsidRDefault="000B1E28" w:rsidP="000B1E28">
      <w:pPr>
        <w:pStyle w:val="Lijstalinea"/>
        <w:numPr>
          <w:ilvl w:val="3"/>
          <w:numId w:val="24"/>
        </w:numPr>
      </w:pPr>
      <w:r>
        <w:t>Neen: Voeg menu toe met optie “start”.</w:t>
      </w:r>
      <w:r w:rsidR="00781A12">
        <w:t xml:space="preserve"> </w:t>
      </w:r>
      <w:r w:rsidR="00781A12" w:rsidRPr="00781A12">
        <w:rPr>
          <w:i/>
        </w:rPr>
        <w:t>R637</w:t>
      </w:r>
    </w:p>
    <w:p w:rsidR="00545838" w:rsidRPr="00781A12" w:rsidRDefault="00781A12" w:rsidP="00781A12">
      <w:pPr>
        <w:pStyle w:val="Lijstalinea"/>
        <w:numPr>
          <w:ilvl w:val="2"/>
          <w:numId w:val="24"/>
        </w:numPr>
      </w:pPr>
      <w:r>
        <w:t xml:space="preserve">Voeg welkom toe aan pagina. </w:t>
      </w:r>
      <w:r w:rsidRPr="000B1E28">
        <w:rPr>
          <w:i/>
        </w:rPr>
        <w:t>R639-641</w:t>
      </w:r>
    </w:p>
    <w:p w:rsidR="00781A12" w:rsidRDefault="00781A12" w:rsidP="00781A12">
      <w:pPr>
        <w:pStyle w:val="Kop4"/>
      </w:pPr>
      <w:r>
        <w:t>/</w:t>
      </w:r>
      <w:proofErr w:type="spellStart"/>
      <w:r>
        <w:t>pickUsername</w:t>
      </w:r>
      <w:proofErr w:type="spellEnd"/>
    </w:p>
    <w:p w:rsidR="00781A12" w:rsidRPr="00781A12" w:rsidRDefault="00781A12" w:rsidP="00781A12">
      <w:r>
        <w:t xml:space="preserve">Deze </w:t>
      </w:r>
      <w:proofErr w:type="spellStart"/>
      <w:r>
        <w:t>url</w:t>
      </w:r>
      <w:proofErr w:type="spellEnd"/>
      <w:r>
        <w:t xml:space="preserve"> word gebruikt om de POST response van het </w:t>
      </w:r>
      <w:proofErr w:type="spellStart"/>
      <w:r>
        <w:t>pickUsername</w:t>
      </w:r>
      <w:proofErr w:type="spellEnd"/>
      <w:r>
        <w:t xml:space="preserve"> template af te handelen.</w:t>
      </w:r>
    </w:p>
    <w:p w:rsidR="00781A12" w:rsidRDefault="00781A12" w:rsidP="00781A12">
      <w:pPr>
        <w:pStyle w:val="Lijstalinea"/>
        <w:numPr>
          <w:ilvl w:val="0"/>
          <w:numId w:val="24"/>
        </w:numPr>
      </w:pPr>
      <w:r>
        <w:t xml:space="preserve">Vind argument “username”: </w:t>
      </w:r>
      <w:r w:rsidRPr="00781A12">
        <w:rPr>
          <w:i/>
        </w:rPr>
        <w:t>R668-670</w:t>
      </w:r>
    </w:p>
    <w:p w:rsidR="00781A12" w:rsidRDefault="00781A12" w:rsidP="00781A12">
      <w:pPr>
        <w:pStyle w:val="Lijstalinea"/>
        <w:numPr>
          <w:ilvl w:val="1"/>
          <w:numId w:val="24"/>
        </w:numPr>
      </w:pPr>
      <w:r>
        <w:t xml:space="preserve">Komt er al een user met die naam voor? </w:t>
      </w:r>
      <w:r w:rsidRPr="00781A12">
        <w:rPr>
          <w:i/>
        </w:rPr>
        <w:t>R672</w:t>
      </w:r>
    </w:p>
    <w:p w:rsidR="00781A12" w:rsidRDefault="00781A12" w:rsidP="00781A12">
      <w:pPr>
        <w:pStyle w:val="Lijstalinea"/>
        <w:numPr>
          <w:ilvl w:val="2"/>
          <w:numId w:val="24"/>
        </w:numPr>
      </w:pPr>
      <w:r>
        <w:t>Ja</w:t>
      </w:r>
    </w:p>
    <w:p w:rsidR="00781A12" w:rsidRDefault="00781A12" w:rsidP="00781A12">
      <w:pPr>
        <w:pStyle w:val="Lijstalinea"/>
        <w:numPr>
          <w:ilvl w:val="3"/>
          <w:numId w:val="24"/>
        </w:numPr>
      </w:pPr>
      <w:r>
        <w:t xml:space="preserve">Voeg leeg menu toe. </w:t>
      </w:r>
      <w:r w:rsidRPr="000B1E28">
        <w:rPr>
          <w:i/>
        </w:rPr>
        <w:t>R6</w:t>
      </w:r>
      <w:r>
        <w:rPr>
          <w:i/>
        </w:rPr>
        <w:t>74</w:t>
      </w:r>
    </w:p>
    <w:p w:rsidR="00781A12" w:rsidRDefault="00781A12" w:rsidP="00781A12">
      <w:pPr>
        <w:pStyle w:val="Lijstalinea"/>
        <w:numPr>
          <w:ilvl w:val="3"/>
          <w:numId w:val="24"/>
        </w:numPr>
      </w:pPr>
      <w:r>
        <w:t xml:space="preserve">Voeg </w:t>
      </w:r>
      <w:r w:rsidR="00D33167">
        <w:t xml:space="preserve">melding toe, met </w:t>
      </w:r>
      <w:proofErr w:type="spellStart"/>
      <w:r w:rsidR="00D33167">
        <w:t>pick</w:t>
      </w:r>
      <w:r w:rsidR="004E2B6E">
        <w:t>U</w:t>
      </w:r>
      <w:r w:rsidR="00D33167">
        <w:t>sername</w:t>
      </w:r>
      <w:proofErr w:type="spellEnd"/>
      <w:r w:rsidR="00D33167">
        <w:t xml:space="preserve"> formulier. </w:t>
      </w:r>
      <w:r w:rsidR="00D33167" w:rsidRPr="004E2B6E">
        <w:rPr>
          <w:i/>
        </w:rPr>
        <w:t>R</w:t>
      </w:r>
      <w:r w:rsidR="004E2B6E" w:rsidRPr="004E2B6E">
        <w:rPr>
          <w:i/>
        </w:rPr>
        <w:t>676-681</w:t>
      </w:r>
    </w:p>
    <w:p w:rsidR="004E2B6E" w:rsidRDefault="004E2B6E" w:rsidP="004E2B6E">
      <w:pPr>
        <w:pStyle w:val="Lijstalinea"/>
        <w:numPr>
          <w:ilvl w:val="2"/>
          <w:numId w:val="24"/>
        </w:numPr>
      </w:pPr>
      <w:r>
        <w:t>Neen</w:t>
      </w:r>
    </w:p>
    <w:p w:rsidR="004E2B6E" w:rsidRPr="004E2B6E" w:rsidRDefault="004E2B6E" w:rsidP="004E2B6E">
      <w:pPr>
        <w:pStyle w:val="Lijstalinea"/>
        <w:numPr>
          <w:ilvl w:val="3"/>
          <w:numId w:val="24"/>
        </w:numPr>
      </w:pPr>
      <w:r>
        <w:t xml:space="preserve">Voeg user toe aan lijst. </w:t>
      </w:r>
      <w:r w:rsidRPr="004E2B6E">
        <w:rPr>
          <w:i/>
        </w:rPr>
        <w:t>R685</w:t>
      </w:r>
    </w:p>
    <w:p w:rsidR="004E2B6E" w:rsidRDefault="004E2B6E" w:rsidP="004E2B6E">
      <w:pPr>
        <w:pStyle w:val="Lijstalinea"/>
        <w:numPr>
          <w:ilvl w:val="3"/>
          <w:numId w:val="24"/>
        </w:numPr>
      </w:pPr>
      <w:r>
        <w:t xml:space="preserve">Is spel bezig? </w:t>
      </w:r>
    </w:p>
    <w:p w:rsidR="004E2B6E" w:rsidRDefault="004E2B6E" w:rsidP="004E2B6E">
      <w:pPr>
        <w:pStyle w:val="Lijstalinea"/>
        <w:numPr>
          <w:ilvl w:val="4"/>
          <w:numId w:val="24"/>
        </w:numPr>
      </w:pPr>
      <w:r>
        <w:t>Ja: Voeg menu toe met optie “</w:t>
      </w:r>
      <w:proofErr w:type="spellStart"/>
      <w:r>
        <w:t>play</w:t>
      </w:r>
      <w:proofErr w:type="spellEnd"/>
      <w:r>
        <w:t xml:space="preserve">”. </w:t>
      </w:r>
      <w:r w:rsidRPr="00781A12">
        <w:rPr>
          <w:i/>
        </w:rPr>
        <w:t>R</w:t>
      </w:r>
      <w:r>
        <w:rPr>
          <w:i/>
        </w:rPr>
        <w:t>687</w:t>
      </w:r>
    </w:p>
    <w:p w:rsidR="004E2B6E" w:rsidRDefault="004E2B6E" w:rsidP="004E2B6E">
      <w:pPr>
        <w:pStyle w:val="Lijstalinea"/>
        <w:numPr>
          <w:ilvl w:val="4"/>
          <w:numId w:val="24"/>
        </w:numPr>
      </w:pPr>
      <w:r>
        <w:t xml:space="preserve">Neen: Voeg menu toe met optie “start”. </w:t>
      </w:r>
      <w:r w:rsidRPr="00781A12">
        <w:rPr>
          <w:i/>
        </w:rPr>
        <w:t>R</w:t>
      </w:r>
      <w:r>
        <w:rPr>
          <w:i/>
        </w:rPr>
        <w:t>689</w:t>
      </w:r>
    </w:p>
    <w:p w:rsidR="004E2B6E" w:rsidRPr="00C0179F" w:rsidRDefault="004E2B6E" w:rsidP="004E2B6E">
      <w:pPr>
        <w:pStyle w:val="Lijstalinea"/>
        <w:numPr>
          <w:ilvl w:val="3"/>
          <w:numId w:val="24"/>
        </w:numPr>
      </w:pPr>
      <w:r>
        <w:t xml:space="preserve">Voeg boodschap toe. </w:t>
      </w:r>
      <w:r w:rsidRPr="004E2B6E">
        <w:rPr>
          <w:i/>
        </w:rPr>
        <w:t>R691-693</w:t>
      </w:r>
    </w:p>
    <w:p w:rsidR="00B70F61" w:rsidRDefault="00B70F61" w:rsidP="00B70F61">
      <w:pPr>
        <w:pStyle w:val="Kop4"/>
      </w:pPr>
      <w:r>
        <w:t>/reset</w:t>
      </w:r>
    </w:p>
    <w:p w:rsidR="006A31ED" w:rsidRPr="006A31ED" w:rsidRDefault="006A31ED" w:rsidP="006A31ED">
      <w:r>
        <w:t xml:space="preserve">Pagina word gebruikt om spel te </w:t>
      </w:r>
      <w:proofErr w:type="spellStart"/>
      <w:r>
        <w:t>herstarten</w:t>
      </w:r>
      <w:proofErr w:type="spellEnd"/>
      <w:r>
        <w:t>. Kan enkel worden uitgevoerd bij einde spel.</w:t>
      </w:r>
    </w:p>
    <w:p w:rsidR="00B70F61" w:rsidRDefault="00B70F61" w:rsidP="00B70F61">
      <w:pPr>
        <w:pStyle w:val="Lijstalinea"/>
        <w:numPr>
          <w:ilvl w:val="0"/>
          <w:numId w:val="24"/>
        </w:numPr>
      </w:pPr>
      <w:r>
        <w:t>Nieuwer gebruiker?</w:t>
      </w:r>
    </w:p>
    <w:p w:rsidR="00B70F61" w:rsidRDefault="00B70F61" w:rsidP="00B70F61">
      <w:pPr>
        <w:pStyle w:val="Lijstalinea"/>
        <w:numPr>
          <w:ilvl w:val="1"/>
          <w:numId w:val="24"/>
        </w:numPr>
      </w:pPr>
      <w:r>
        <w:t xml:space="preserve">Voeg leeg menu toe. </w:t>
      </w:r>
      <w:r w:rsidRPr="000B1E28">
        <w:rPr>
          <w:i/>
        </w:rPr>
        <w:t>R630</w:t>
      </w:r>
    </w:p>
    <w:p w:rsidR="00B70F61" w:rsidRPr="006A31ED" w:rsidRDefault="00B70F61" w:rsidP="00B70F61">
      <w:pPr>
        <w:pStyle w:val="Lijstalinea"/>
        <w:numPr>
          <w:ilvl w:val="1"/>
          <w:numId w:val="24"/>
        </w:numPr>
      </w:pPr>
      <w:r>
        <w:t xml:space="preserve">Voeg </w:t>
      </w:r>
      <w:proofErr w:type="spellStart"/>
      <w:r>
        <w:t>pickusername</w:t>
      </w:r>
      <w:proofErr w:type="spellEnd"/>
      <w:r>
        <w:t xml:space="preserve"> template toe. </w:t>
      </w:r>
      <w:r w:rsidRPr="000B1E28">
        <w:rPr>
          <w:i/>
        </w:rPr>
        <w:t>R631</w:t>
      </w:r>
    </w:p>
    <w:p w:rsidR="006A31ED" w:rsidRDefault="006A31ED" w:rsidP="006A31ED">
      <w:pPr>
        <w:pStyle w:val="Lijstalinea"/>
        <w:numPr>
          <w:ilvl w:val="0"/>
          <w:numId w:val="24"/>
        </w:numPr>
      </w:pPr>
      <w:r>
        <w:t>Spel status:</w:t>
      </w:r>
    </w:p>
    <w:p w:rsidR="006A31ED" w:rsidRDefault="006A31ED" w:rsidP="006A31ED">
      <w:pPr>
        <w:pStyle w:val="Lijstalinea"/>
        <w:numPr>
          <w:ilvl w:val="1"/>
          <w:numId w:val="24"/>
        </w:numPr>
      </w:pPr>
      <w:proofErr w:type="spellStart"/>
      <w:r>
        <w:t>Gameover</w:t>
      </w:r>
      <w:proofErr w:type="spellEnd"/>
      <w:r>
        <w:t xml:space="preserve"> of gewonnen: </w:t>
      </w:r>
      <w:r w:rsidRPr="006A31ED">
        <w:rPr>
          <w:i/>
        </w:rPr>
        <w:t>R971</w:t>
      </w:r>
    </w:p>
    <w:p w:rsidR="006A31ED" w:rsidRDefault="006A31ED" w:rsidP="006A31ED">
      <w:pPr>
        <w:pStyle w:val="Lijstalinea"/>
        <w:numPr>
          <w:ilvl w:val="2"/>
          <w:numId w:val="24"/>
        </w:numPr>
      </w:pPr>
      <w:r>
        <w:t>Reset spel &amp; geef boodschap weer.</w:t>
      </w:r>
    </w:p>
    <w:p w:rsidR="006A31ED" w:rsidRDefault="006A31ED" w:rsidP="006A31ED">
      <w:pPr>
        <w:pStyle w:val="Lijstalinea"/>
        <w:numPr>
          <w:ilvl w:val="1"/>
          <w:numId w:val="24"/>
        </w:numPr>
      </w:pPr>
      <w:r>
        <w:t xml:space="preserve">Andere: </w:t>
      </w:r>
      <w:r w:rsidRPr="006A31ED">
        <w:rPr>
          <w:i/>
        </w:rPr>
        <w:t>R979</w:t>
      </w:r>
    </w:p>
    <w:p w:rsidR="006A31ED" w:rsidRDefault="006A31ED" w:rsidP="006A31ED">
      <w:pPr>
        <w:pStyle w:val="Lijstalinea"/>
        <w:numPr>
          <w:ilvl w:val="2"/>
          <w:numId w:val="24"/>
        </w:numPr>
      </w:pPr>
      <w:r>
        <w:t>Error boodschap.</w:t>
      </w:r>
    </w:p>
    <w:p w:rsidR="004E2B6E" w:rsidRDefault="004E2B6E" w:rsidP="004E2B6E">
      <w:pPr>
        <w:pStyle w:val="Kop4"/>
      </w:pPr>
      <w:r>
        <w:lastRenderedPageBreak/>
        <w:t>/start</w:t>
      </w:r>
    </w:p>
    <w:p w:rsidR="004E2B6E" w:rsidRDefault="004E2B6E" w:rsidP="004E2B6E">
      <w:r>
        <w:t>Dit is de pagina die gebruikt word om een spel te starten</w:t>
      </w:r>
    </w:p>
    <w:p w:rsidR="004E2B6E" w:rsidRDefault="004E2B6E" w:rsidP="004E2B6E">
      <w:pPr>
        <w:pStyle w:val="Lijstalinea"/>
        <w:numPr>
          <w:ilvl w:val="0"/>
          <w:numId w:val="24"/>
        </w:numPr>
      </w:pPr>
      <w:r>
        <w:t>Nieuwer gebruiker?</w:t>
      </w:r>
    </w:p>
    <w:p w:rsidR="004E2B6E" w:rsidRDefault="004E2B6E" w:rsidP="004E2B6E">
      <w:pPr>
        <w:pStyle w:val="Lijstalinea"/>
        <w:numPr>
          <w:ilvl w:val="1"/>
          <w:numId w:val="24"/>
        </w:numPr>
      </w:pPr>
      <w:r>
        <w:t xml:space="preserve">Voeg leeg menu toe. </w:t>
      </w:r>
      <w:r w:rsidRPr="000B1E28">
        <w:rPr>
          <w:i/>
        </w:rPr>
        <w:t>R630</w:t>
      </w:r>
    </w:p>
    <w:p w:rsidR="00C0179F" w:rsidRDefault="004E2B6E" w:rsidP="00B70F61">
      <w:pPr>
        <w:pStyle w:val="Lijstalinea"/>
        <w:numPr>
          <w:ilvl w:val="1"/>
          <w:numId w:val="24"/>
        </w:numPr>
      </w:pPr>
      <w:r>
        <w:t xml:space="preserve">Voeg </w:t>
      </w:r>
      <w:proofErr w:type="spellStart"/>
      <w:r>
        <w:t>pickusername</w:t>
      </w:r>
      <w:proofErr w:type="spellEnd"/>
      <w:r>
        <w:t xml:space="preserve"> template toe. </w:t>
      </w:r>
      <w:r w:rsidRPr="000B1E28">
        <w:rPr>
          <w:i/>
        </w:rPr>
        <w:t>R631</w:t>
      </w:r>
      <w:r w:rsidR="00B70F61">
        <w:rPr>
          <w:i/>
        </w:rPr>
        <w:br/>
      </w:r>
      <w:r w:rsidR="00C0179F">
        <w:t>Einde van de functie.</w:t>
      </w:r>
    </w:p>
    <w:p w:rsidR="004E2B6E" w:rsidRDefault="003427BF" w:rsidP="004E2B6E">
      <w:pPr>
        <w:pStyle w:val="Lijstalinea"/>
        <w:numPr>
          <w:ilvl w:val="0"/>
          <w:numId w:val="24"/>
        </w:numPr>
      </w:pPr>
      <w:r>
        <w:t>Spel al bezig?</w:t>
      </w:r>
    </w:p>
    <w:p w:rsidR="004E2B6E" w:rsidRPr="003427BF" w:rsidRDefault="003427BF" w:rsidP="004E2B6E">
      <w:pPr>
        <w:pStyle w:val="Lijstalinea"/>
        <w:numPr>
          <w:ilvl w:val="1"/>
          <w:numId w:val="24"/>
        </w:numPr>
      </w:pPr>
      <w:r>
        <w:t>Voeg menu toe met optie “</w:t>
      </w:r>
      <w:proofErr w:type="spellStart"/>
      <w:r>
        <w:t>play</w:t>
      </w:r>
      <w:proofErr w:type="spellEnd"/>
      <w:r>
        <w:t xml:space="preserve">”. </w:t>
      </w:r>
      <w:r w:rsidRPr="003427BF">
        <w:rPr>
          <w:i/>
        </w:rPr>
        <w:t>R810</w:t>
      </w:r>
    </w:p>
    <w:p w:rsidR="003427BF" w:rsidRDefault="003427BF" w:rsidP="00B70F61">
      <w:pPr>
        <w:pStyle w:val="Lijstalinea"/>
        <w:numPr>
          <w:ilvl w:val="1"/>
          <w:numId w:val="24"/>
        </w:numPr>
      </w:pPr>
      <w:r>
        <w:t xml:space="preserve">Voeg boodschap toe. </w:t>
      </w:r>
      <w:r w:rsidRPr="003427BF">
        <w:rPr>
          <w:i/>
        </w:rPr>
        <w:t>R811</w:t>
      </w:r>
      <w:r w:rsidR="00B70F61">
        <w:rPr>
          <w:i/>
        </w:rPr>
        <w:br/>
      </w:r>
      <w:r>
        <w:t>Einde van de functie.</w:t>
      </w:r>
    </w:p>
    <w:p w:rsidR="003427BF" w:rsidRPr="003427BF" w:rsidRDefault="003427BF" w:rsidP="003427BF">
      <w:pPr>
        <w:pStyle w:val="Lijstalinea"/>
        <w:numPr>
          <w:ilvl w:val="0"/>
          <w:numId w:val="24"/>
        </w:numPr>
      </w:pPr>
      <w:r>
        <w:t xml:space="preserve">Zoek argument “mode”. </w:t>
      </w:r>
      <w:r w:rsidRPr="003427BF">
        <w:rPr>
          <w:i/>
        </w:rPr>
        <w:t>R737</w:t>
      </w:r>
    </w:p>
    <w:p w:rsidR="003427BF" w:rsidRPr="00A2144D" w:rsidRDefault="003427BF" w:rsidP="003427BF">
      <w:pPr>
        <w:pStyle w:val="Lijstalinea"/>
        <w:numPr>
          <w:ilvl w:val="1"/>
          <w:numId w:val="24"/>
        </w:numPr>
      </w:pPr>
      <w:r>
        <w:t xml:space="preserve">Zet spel eigenschap </w:t>
      </w:r>
      <w:r w:rsidR="00A2144D">
        <w:t>“</w:t>
      </w:r>
      <w:proofErr w:type="spellStart"/>
      <w:r>
        <w:t>vsPlayer</w:t>
      </w:r>
      <w:proofErr w:type="spellEnd"/>
      <w:r w:rsidR="00A2144D">
        <w:t>”</w:t>
      </w:r>
      <w:r>
        <w:t xml:space="preserve">. </w:t>
      </w:r>
      <w:r w:rsidRPr="003427BF">
        <w:rPr>
          <w:i/>
        </w:rPr>
        <w:t>R739</w:t>
      </w:r>
    </w:p>
    <w:p w:rsidR="00A2144D" w:rsidRPr="003427BF" w:rsidRDefault="00A2144D" w:rsidP="003427BF">
      <w:pPr>
        <w:pStyle w:val="Lijstalinea"/>
        <w:numPr>
          <w:ilvl w:val="1"/>
          <w:numId w:val="24"/>
        </w:numPr>
      </w:pPr>
      <w:r>
        <w:t>Zet spel status op deels geconfigureerd.</w:t>
      </w:r>
    </w:p>
    <w:p w:rsidR="003427BF" w:rsidRPr="003427BF" w:rsidRDefault="003427BF" w:rsidP="003427BF">
      <w:pPr>
        <w:pStyle w:val="Lijstalinea"/>
        <w:numPr>
          <w:ilvl w:val="0"/>
          <w:numId w:val="24"/>
        </w:numPr>
      </w:pPr>
      <w:r>
        <w:t>Zoek argument “</w:t>
      </w:r>
      <w:proofErr w:type="spellStart"/>
      <w:r>
        <w:t>colors</w:t>
      </w:r>
      <w:proofErr w:type="spellEnd"/>
      <w:r>
        <w:t xml:space="preserve">”. </w:t>
      </w:r>
      <w:r w:rsidRPr="003427BF">
        <w:rPr>
          <w:i/>
        </w:rPr>
        <w:t>R742</w:t>
      </w:r>
    </w:p>
    <w:p w:rsidR="003427BF" w:rsidRPr="00A2144D" w:rsidRDefault="003427BF" w:rsidP="003427BF">
      <w:pPr>
        <w:pStyle w:val="Lijstalinea"/>
        <w:numPr>
          <w:ilvl w:val="1"/>
          <w:numId w:val="24"/>
        </w:numPr>
      </w:pPr>
      <w:r>
        <w:t xml:space="preserve">Zet spel eigenschap </w:t>
      </w:r>
      <w:r w:rsidR="00A2144D">
        <w:t>“</w:t>
      </w:r>
      <w:proofErr w:type="spellStart"/>
      <w:r w:rsidR="00A2144D">
        <w:t>colors</w:t>
      </w:r>
      <w:proofErr w:type="spellEnd"/>
      <w:r w:rsidR="00A2144D">
        <w:t xml:space="preserve">” op aantal kleuren. </w:t>
      </w:r>
      <w:r w:rsidR="00A2144D" w:rsidRPr="00A2144D">
        <w:rPr>
          <w:i/>
        </w:rPr>
        <w:t>R744</w:t>
      </w:r>
    </w:p>
    <w:p w:rsidR="00A2144D" w:rsidRPr="00A2144D" w:rsidRDefault="00A2144D" w:rsidP="00A2144D">
      <w:pPr>
        <w:pStyle w:val="Lijstalinea"/>
        <w:numPr>
          <w:ilvl w:val="1"/>
          <w:numId w:val="24"/>
        </w:numPr>
      </w:pPr>
      <w:r>
        <w:t xml:space="preserve">Zet spel status op </w:t>
      </w:r>
      <w:r w:rsidR="00A94BF8">
        <w:t>gestart</w:t>
      </w:r>
      <w:r>
        <w:t>.</w:t>
      </w:r>
    </w:p>
    <w:p w:rsidR="00A2144D" w:rsidRDefault="00A2144D" w:rsidP="00A2144D">
      <w:pPr>
        <w:pStyle w:val="Lijstalinea"/>
        <w:numPr>
          <w:ilvl w:val="0"/>
          <w:numId w:val="24"/>
        </w:numPr>
      </w:pPr>
      <w:r>
        <w:t>Overige argumenten:</w:t>
      </w:r>
    </w:p>
    <w:p w:rsidR="00A2144D" w:rsidRPr="00A2144D" w:rsidRDefault="00A2144D" w:rsidP="00A2144D">
      <w:pPr>
        <w:pStyle w:val="Lijstalinea"/>
        <w:numPr>
          <w:ilvl w:val="1"/>
          <w:numId w:val="24"/>
        </w:numPr>
      </w:pPr>
      <w:r>
        <w:t xml:space="preserve">Zet overeenkomstige code pin op kleur. </w:t>
      </w:r>
      <w:r w:rsidRPr="00A2144D">
        <w:rPr>
          <w:i/>
        </w:rPr>
        <w:t>R749-75</w:t>
      </w:r>
      <w:r>
        <w:rPr>
          <w:i/>
        </w:rPr>
        <w:t>1</w:t>
      </w:r>
    </w:p>
    <w:p w:rsidR="00A2144D" w:rsidRPr="003427BF" w:rsidRDefault="00A2144D" w:rsidP="00A2144D">
      <w:pPr>
        <w:pStyle w:val="Lijstalinea"/>
        <w:numPr>
          <w:ilvl w:val="1"/>
          <w:numId w:val="24"/>
        </w:numPr>
      </w:pPr>
      <w:r>
        <w:t xml:space="preserve">Zet spel status op spel gestart. </w:t>
      </w:r>
      <w:r w:rsidRPr="00A2144D">
        <w:rPr>
          <w:i/>
        </w:rPr>
        <w:t>R752</w:t>
      </w:r>
    </w:p>
    <w:p w:rsidR="00A94BF8" w:rsidRDefault="00A94BF8" w:rsidP="00A2144D">
      <w:pPr>
        <w:pStyle w:val="Lijstalinea"/>
        <w:numPr>
          <w:ilvl w:val="0"/>
          <w:numId w:val="24"/>
        </w:numPr>
      </w:pPr>
      <w:r>
        <w:t>Spel status:</w:t>
      </w:r>
    </w:p>
    <w:p w:rsidR="00A2144D" w:rsidRDefault="00A94BF8" w:rsidP="00A94BF8">
      <w:pPr>
        <w:pStyle w:val="Lijstalinea"/>
        <w:numPr>
          <w:ilvl w:val="1"/>
          <w:numId w:val="24"/>
        </w:numPr>
      </w:pPr>
      <w:r>
        <w:t>D</w:t>
      </w:r>
      <w:r w:rsidR="00A2144D">
        <w:t xml:space="preserve">eels geconfigureerd? </w:t>
      </w:r>
      <w:r w:rsidR="00A2144D" w:rsidRPr="00A2144D">
        <w:rPr>
          <w:i/>
        </w:rPr>
        <w:t>R756</w:t>
      </w:r>
    </w:p>
    <w:p w:rsidR="00A2144D" w:rsidRDefault="00A2144D" w:rsidP="00A94BF8">
      <w:pPr>
        <w:pStyle w:val="Lijstalinea"/>
        <w:numPr>
          <w:ilvl w:val="2"/>
          <w:numId w:val="24"/>
        </w:numPr>
      </w:pPr>
      <w:r>
        <w:t xml:space="preserve">Spel in </w:t>
      </w:r>
      <w:proofErr w:type="spellStart"/>
      <w:r>
        <w:t>vsPlayer</w:t>
      </w:r>
      <w:proofErr w:type="spellEnd"/>
      <w:r>
        <w:t xml:space="preserve"> mode? </w:t>
      </w:r>
      <w:r w:rsidRPr="00A2144D">
        <w:rPr>
          <w:i/>
        </w:rPr>
        <w:t>R759</w:t>
      </w:r>
    </w:p>
    <w:p w:rsidR="00A2144D" w:rsidRDefault="00A2144D" w:rsidP="00A94BF8">
      <w:pPr>
        <w:pStyle w:val="Lijstalinea"/>
        <w:numPr>
          <w:ilvl w:val="3"/>
          <w:numId w:val="24"/>
        </w:numPr>
      </w:pPr>
      <w:r>
        <w:t>Ja</w:t>
      </w:r>
    </w:p>
    <w:p w:rsidR="00A2144D" w:rsidRPr="00A2144D" w:rsidRDefault="00A2144D" w:rsidP="00A94BF8">
      <w:pPr>
        <w:pStyle w:val="Lijstalinea"/>
        <w:numPr>
          <w:ilvl w:val="4"/>
          <w:numId w:val="24"/>
        </w:numPr>
      </w:pPr>
      <w:r>
        <w:t xml:space="preserve">Set game host op huidige user. </w:t>
      </w:r>
      <w:r w:rsidRPr="00A2144D">
        <w:rPr>
          <w:i/>
        </w:rPr>
        <w:t>R761</w:t>
      </w:r>
    </w:p>
    <w:p w:rsidR="00A2144D" w:rsidRPr="00A2144D" w:rsidRDefault="00A2144D" w:rsidP="00A94BF8">
      <w:pPr>
        <w:pStyle w:val="Lijstalinea"/>
        <w:numPr>
          <w:ilvl w:val="4"/>
          <w:numId w:val="24"/>
        </w:numPr>
      </w:pPr>
      <w:r>
        <w:t xml:space="preserve">Voeg leeg menu toe. </w:t>
      </w:r>
      <w:r w:rsidRPr="00A2144D">
        <w:rPr>
          <w:i/>
        </w:rPr>
        <w:t>R762</w:t>
      </w:r>
    </w:p>
    <w:p w:rsidR="00A2144D" w:rsidRPr="00F53A61" w:rsidRDefault="00A2144D" w:rsidP="00A94BF8">
      <w:pPr>
        <w:pStyle w:val="Lijstalinea"/>
        <w:numPr>
          <w:ilvl w:val="4"/>
          <w:numId w:val="24"/>
        </w:numPr>
      </w:pPr>
      <w:r>
        <w:t>Voeg “kies code” formulier toe</w:t>
      </w:r>
      <w:r w:rsidR="00182107">
        <w:t>.</w:t>
      </w:r>
      <w:r>
        <w:t xml:space="preserve"> </w:t>
      </w:r>
      <w:r w:rsidRPr="00182107">
        <w:rPr>
          <w:i/>
        </w:rPr>
        <w:t>R765-780</w:t>
      </w:r>
    </w:p>
    <w:p w:rsidR="00F53A61" w:rsidRDefault="00367D7A" w:rsidP="00A94BF8">
      <w:pPr>
        <w:pStyle w:val="Lijstalinea"/>
        <w:numPr>
          <w:ilvl w:val="3"/>
          <w:numId w:val="24"/>
        </w:numPr>
      </w:pPr>
      <w:r>
        <w:t>Neen</w:t>
      </w:r>
    </w:p>
    <w:p w:rsidR="00367D7A" w:rsidRPr="00367D7A" w:rsidRDefault="00367D7A" w:rsidP="00A94BF8">
      <w:pPr>
        <w:pStyle w:val="Lijstalinea"/>
        <w:numPr>
          <w:ilvl w:val="4"/>
          <w:numId w:val="24"/>
        </w:numPr>
      </w:pPr>
      <w:r>
        <w:t>Voeg menu toe met optie “</w:t>
      </w:r>
      <w:proofErr w:type="spellStart"/>
      <w:r>
        <w:t>play</w:t>
      </w:r>
      <w:proofErr w:type="spellEnd"/>
      <w:r>
        <w:t xml:space="preserve">”. </w:t>
      </w:r>
      <w:r w:rsidRPr="00367D7A">
        <w:rPr>
          <w:i/>
        </w:rPr>
        <w:t>R784</w:t>
      </w:r>
    </w:p>
    <w:p w:rsidR="00367D7A" w:rsidRPr="00A94BF8" w:rsidRDefault="00367D7A" w:rsidP="00A94BF8">
      <w:pPr>
        <w:pStyle w:val="Lijstalinea"/>
        <w:numPr>
          <w:ilvl w:val="4"/>
          <w:numId w:val="24"/>
        </w:numPr>
      </w:pPr>
      <w:r>
        <w:t xml:space="preserve">Stel random kleur in. </w:t>
      </w:r>
      <w:r w:rsidRPr="00367D7A">
        <w:rPr>
          <w:i/>
        </w:rPr>
        <w:t>R189-196</w:t>
      </w:r>
    </w:p>
    <w:p w:rsidR="00A94BF8" w:rsidRPr="00A94BF8" w:rsidRDefault="00A94BF8" w:rsidP="00A94BF8">
      <w:pPr>
        <w:pStyle w:val="Lijstalinea"/>
        <w:numPr>
          <w:ilvl w:val="4"/>
          <w:numId w:val="24"/>
        </w:numPr>
      </w:pPr>
      <w:r w:rsidRPr="00A94BF8">
        <w:t xml:space="preserve">Zet </w:t>
      </w:r>
      <w:r>
        <w:t xml:space="preserve">spel status op gestart. </w:t>
      </w:r>
      <w:r w:rsidRPr="00A94BF8">
        <w:rPr>
          <w:i/>
        </w:rPr>
        <w:t>R787</w:t>
      </w:r>
    </w:p>
    <w:p w:rsidR="00A94BF8" w:rsidRDefault="00A94BF8" w:rsidP="00A94BF8">
      <w:pPr>
        <w:pStyle w:val="Lijstalinea"/>
        <w:numPr>
          <w:ilvl w:val="1"/>
          <w:numId w:val="24"/>
        </w:numPr>
      </w:pPr>
      <w:r>
        <w:t xml:space="preserve">Gestart? </w:t>
      </w:r>
      <w:r w:rsidRPr="00A94BF8">
        <w:rPr>
          <w:i/>
        </w:rPr>
        <w:t>R790</w:t>
      </w:r>
    </w:p>
    <w:p w:rsidR="00A94BF8" w:rsidRDefault="00BE7690" w:rsidP="00A94BF8">
      <w:pPr>
        <w:pStyle w:val="Lijstalinea"/>
        <w:numPr>
          <w:ilvl w:val="2"/>
          <w:numId w:val="24"/>
        </w:numPr>
      </w:pPr>
      <w:r>
        <w:t>Voeg menu toe met optie “</w:t>
      </w:r>
      <w:proofErr w:type="spellStart"/>
      <w:r>
        <w:t>play</w:t>
      </w:r>
      <w:proofErr w:type="spellEnd"/>
      <w:r>
        <w:t xml:space="preserve">”. </w:t>
      </w:r>
      <w:r w:rsidRPr="00BE7690">
        <w:rPr>
          <w:i/>
        </w:rPr>
        <w:t>R792</w:t>
      </w:r>
    </w:p>
    <w:p w:rsidR="00BE7690" w:rsidRPr="00BE7690" w:rsidRDefault="00BE7690" w:rsidP="00BE7690">
      <w:pPr>
        <w:pStyle w:val="Lijstalinea"/>
        <w:numPr>
          <w:ilvl w:val="1"/>
          <w:numId w:val="24"/>
        </w:numPr>
      </w:pPr>
      <w:r>
        <w:t xml:space="preserve">Gereset? </w:t>
      </w:r>
      <w:r w:rsidRPr="00BE7690">
        <w:rPr>
          <w:i/>
        </w:rPr>
        <w:t>R795</w:t>
      </w:r>
    </w:p>
    <w:p w:rsidR="00BE7690" w:rsidRDefault="00BE7690" w:rsidP="00BE7690">
      <w:pPr>
        <w:pStyle w:val="Lijstalinea"/>
        <w:numPr>
          <w:ilvl w:val="2"/>
          <w:numId w:val="24"/>
        </w:numPr>
      </w:pPr>
      <w:r>
        <w:t xml:space="preserve">Voeg leeg menu toe. </w:t>
      </w:r>
      <w:r w:rsidRPr="00BE7690">
        <w:rPr>
          <w:i/>
        </w:rPr>
        <w:t>R797</w:t>
      </w:r>
    </w:p>
    <w:p w:rsidR="00BE7690" w:rsidRPr="00B70F61" w:rsidRDefault="00BE7690" w:rsidP="00BE7690">
      <w:pPr>
        <w:pStyle w:val="Lijstalinea"/>
        <w:numPr>
          <w:ilvl w:val="2"/>
          <w:numId w:val="24"/>
        </w:numPr>
      </w:pPr>
      <w:r>
        <w:t xml:space="preserve">Voeg “nieuw spel” formulier toe. </w:t>
      </w:r>
      <w:r w:rsidRPr="00BE7690">
        <w:rPr>
          <w:i/>
        </w:rPr>
        <w:t>R798-805</w:t>
      </w:r>
    </w:p>
    <w:p w:rsidR="00B70F61" w:rsidRDefault="00B70F61" w:rsidP="00B54220">
      <w:pPr>
        <w:pStyle w:val="Kop4"/>
        <w:ind w:left="862" w:hanging="862"/>
      </w:pPr>
      <w:r>
        <w:t>/</w:t>
      </w:r>
      <w:proofErr w:type="spellStart"/>
      <w:r>
        <w:t>play</w:t>
      </w:r>
      <w:proofErr w:type="spellEnd"/>
    </w:p>
    <w:p w:rsidR="00667A10" w:rsidRPr="00667A10" w:rsidRDefault="00667A10" w:rsidP="00667A10">
      <w:r>
        <w:t>Dit is de belangrijkste pagina, gebruikt voor het spelen van het spel.</w:t>
      </w:r>
    </w:p>
    <w:p w:rsidR="006F6D55" w:rsidRDefault="006F6D55" w:rsidP="006F6D55">
      <w:pPr>
        <w:pStyle w:val="Lijstalinea"/>
        <w:numPr>
          <w:ilvl w:val="0"/>
          <w:numId w:val="24"/>
        </w:numPr>
      </w:pPr>
      <w:r>
        <w:t>Nieuwer gebruiker?</w:t>
      </w:r>
    </w:p>
    <w:p w:rsidR="006F6D55" w:rsidRDefault="006F6D55" w:rsidP="006F6D55">
      <w:pPr>
        <w:pStyle w:val="Lijstalinea"/>
        <w:numPr>
          <w:ilvl w:val="1"/>
          <w:numId w:val="24"/>
        </w:numPr>
      </w:pPr>
      <w:r>
        <w:t xml:space="preserve">Voeg leeg menu toe. </w:t>
      </w:r>
      <w:r w:rsidRPr="000B1E28">
        <w:rPr>
          <w:i/>
        </w:rPr>
        <w:t>R630</w:t>
      </w:r>
    </w:p>
    <w:p w:rsidR="00B70F61" w:rsidRDefault="006F6D55" w:rsidP="00B70F61">
      <w:pPr>
        <w:pStyle w:val="Lijstalinea"/>
        <w:numPr>
          <w:ilvl w:val="1"/>
          <w:numId w:val="24"/>
        </w:numPr>
      </w:pPr>
      <w:r>
        <w:t xml:space="preserve">Voeg </w:t>
      </w:r>
      <w:proofErr w:type="spellStart"/>
      <w:r>
        <w:t>pickusername</w:t>
      </w:r>
      <w:proofErr w:type="spellEnd"/>
      <w:r>
        <w:t xml:space="preserve"> template toe. </w:t>
      </w:r>
      <w:r w:rsidRPr="000B1E28">
        <w:rPr>
          <w:i/>
        </w:rPr>
        <w:t>R631</w:t>
      </w:r>
      <w:r>
        <w:rPr>
          <w:i/>
        </w:rPr>
        <w:br/>
      </w:r>
      <w:r>
        <w:t>Einde van de functie.</w:t>
      </w:r>
    </w:p>
    <w:p w:rsidR="006F6D55" w:rsidRDefault="006F6D55" w:rsidP="006F6D55">
      <w:pPr>
        <w:pStyle w:val="Lijstalinea"/>
        <w:numPr>
          <w:ilvl w:val="0"/>
          <w:numId w:val="24"/>
        </w:numPr>
      </w:pPr>
      <w:r>
        <w:t>Spel status: Nog niet gestart?</w:t>
      </w:r>
    </w:p>
    <w:p w:rsidR="006F6D55" w:rsidRPr="006F6D55" w:rsidRDefault="006F6D55" w:rsidP="00B7290C">
      <w:pPr>
        <w:pStyle w:val="Lijstalinea"/>
        <w:numPr>
          <w:ilvl w:val="1"/>
          <w:numId w:val="24"/>
        </w:numPr>
      </w:pPr>
      <w:r>
        <w:t xml:space="preserve">Voeg menu toe met optie “start”. </w:t>
      </w:r>
      <w:r w:rsidRPr="006F6D55">
        <w:rPr>
          <w:i/>
        </w:rPr>
        <w:t>R844</w:t>
      </w:r>
      <w:r w:rsidR="00B7290C">
        <w:rPr>
          <w:i/>
        </w:rPr>
        <w:br/>
      </w:r>
      <w:r>
        <w:t>Einde van de functie</w:t>
      </w:r>
    </w:p>
    <w:p w:rsidR="006F6D55" w:rsidRDefault="006F6D55" w:rsidP="006F6D55">
      <w:pPr>
        <w:pStyle w:val="Lijstalinea"/>
        <w:numPr>
          <w:ilvl w:val="0"/>
          <w:numId w:val="24"/>
        </w:numPr>
      </w:pPr>
      <w:r>
        <w:lastRenderedPageBreak/>
        <w:t>Voeg leeg menu toe</w:t>
      </w:r>
    </w:p>
    <w:p w:rsidR="00667A10" w:rsidRDefault="00667A10" w:rsidP="006F6D55">
      <w:pPr>
        <w:pStyle w:val="Lijstalinea"/>
        <w:numPr>
          <w:ilvl w:val="0"/>
          <w:numId w:val="24"/>
        </w:numPr>
      </w:pPr>
      <w:r>
        <w:t xml:space="preserve">Spel status: Spel </w:t>
      </w:r>
      <w:r w:rsidR="00A52C8A">
        <w:t>gestart</w:t>
      </w:r>
      <w:r w:rsidR="000A245C">
        <w:t xml:space="preserve"> </w:t>
      </w:r>
      <w:r w:rsidR="000A245C" w:rsidRPr="000A245C">
        <w:rPr>
          <w:i/>
        </w:rPr>
        <w:t>R851</w:t>
      </w:r>
    </w:p>
    <w:p w:rsidR="00667A10" w:rsidRDefault="000A245C" w:rsidP="00667A10">
      <w:pPr>
        <w:pStyle w:val="Lijstalinea"/>
        <w:numPr>
          <w:ilvl w:val="1"/>
          <w:numId w:val="24"/>
        </w:numPr>
      </w:pPr>
      <w:r>
        <w:t>Zoek argumenten van de gok kleur</w:t>
      </w:r>
    </w:p>
    <w:p w:rsidR="000A245C" w:rsidRPr="000A245C" w:rsidRDefault="000A245C" w:rsidP="000A245C">
      <w:pPr>
        <w:pStyle w:val="Lijstalinea"/>
        <w:numPr>
          <w:ilvl w:val="2"/>
          <w:numId w:val="24"/>
        </w:numPr>
      </w:pPr>
      <w:r>
        <w:t xml:space="preserve">(1 keer) Verhoog aantal gokken </w:t>
      </w:r>
      <w:r w:rsidRPr="000A245C">
        <w:rPr>
          <w:i/>
        </w:rPr>
        <w:t>R863</w:t>
      </w:r>
    </w:p>
    <w:p w:rsidR="000A245C" w:rsidRDefault="000A245C" w:rsidP="000A245C">
      <w:pPr>
        <w:pStyle w:val="Lijstalinea"/>
        <w:numPr>
          <w:ilvl w:val="2"/>
          <w:numId w:val="24"/>
        </w:numPr>
      </w:pPr>
      <w:r>
        <w:t xml:space="preserve">Stel gok in. </w:t>
      </w:r>
      <w:r w:rsidRPr="000A245C">
        <w:rPr>
          <w:i/>
        </w:rPr>
        <w:t>R864</w:t>
      </w:r>
    </w:p>
    <w:p w:rsidR="008135E8" w:rsidRPr="000A245C" w:rsidRDefault="000A245C" w:rsidP="008135E8">
      <w:pPr>
        <w:pStyle w:val="Lijstalinea"/>
        <w:numPr>
          <w:ilvl w:val="1"/>
          <w:numId w:val="24"/>
        </w:numPr>
      </w:pPr>
      <w:r>
        <w:t xml:space="preserve">Als er een gok is geweest: Bereken de hints voor de gok. </w:t>
      </w:r>
      <w:r w:rsidRPr="000A245C">
        <w:rPr>
          <w:i/>
        </w:rPr>
        <w:t>R866</w:t>
      </w:r>
      <w:r w:rsidR="008135E8">
        <w:rPr>
          <w:i/>
        </w:rPr>
        <w:br/>
      </w:r>
      <w:r w:rsidR="008135E8">
        <w:t>Gebruikt subroutine die hieronder is verklaard</w:t>
      </w:r>
      <w:r w:rsidR="00693316">
        <w:t>.</w:t>
      </w:r>
    </w:p>
    <w:p w:rsidR="000A245C" w:rsidRDefault="008135E8" w:rsidP="008135E8">
      <w:pPr>
        <w:pStyle w:val="Lijstalinea"/>
        <w:numPr>
          <w:ilvl w:val="0"/>
          <w:numId w:val="24"/>
        </w:numPr>
      </w:pPr>
      <w:r>
        <w:t xml:space="preserve">Maak tabel met gokken. </w:t>
      </w:r>
      <w:r w:rsidRPr="008135E8">
        <w:rPr>
          <w:i/>
        </w:rPr>
        <w:t>R869-895</w:t>
      </w:r>
    </w:p>
    <w:p w:rsidR="008135E8" w:rsidRDefault="008135E8" w:rsidP="008135E8">
      <w:pPr>
        <w:pStyle w:val="Lijstalinea"/>
        <w:numPr>
          <w:ilvl w:val="0"/>
          <w:numId w:val="24"/>
        </w:numPr>
      </w:pPr>
      <w:r>
        <w:t>Spel status?</w:t>
      </w:r>
    </w:p>
    <w:p w:rsidR="008135E8" w:rsidRDefault="008135E8" w:rsidP="008135E8">
      <w:pPr>
        <w:pStyle w:val="Lijstalinea"/>
        <w:numPr>
          <w:ilvl w:val="1"/>
          <w:numId w:val="24"/>
        </w:numPr>
      </w:pPr>
      <w:r>
        <w:t>Game</w:t>
      </w:r>
      <w:r w:rsidR="00B54220">
        <w:t xml:space="preserve"> </w:t>
      </w:r>
      <w:r>
        <w:t>over</w:t>
      </w:r>
    </w:p>
    <w:p w:rsidR="008135E8" w:rsidRPr="0028140A" w:rsidRDefault="0028140A" w:rsidP="008135E8">
      <w:pPr>
        <w:pStyle w:val="Lijstalinea"/>
        <w:numPr>
          <w:ilvl w:val="2"/>
          <w:numId w:val="24"/>
        </w:numPr>
      </w:pPr>
      <w:r>
        <w:t xml:space="preserve">Voeg boodschap toe. </w:t>
      </w:r>
      <w:r w:rsidRPr="0028140A">
        <w:rPr>
          <w:i/>
        </w:rPr>
        <w:t>R900</w:t>
      </w:r>
    </w:p>
    <w:p w:rsidR="0028140A" w:rsidRDefault="0028140A" w:rsidP="0028140A">
      <w:pPr>
        <w:pStyle w:val="Lijstalinea"/>
        <w:numPr>
          <w:ilvl w:val="1"/>
          <w:numId w:val="24"/>
        </w:numPr>
      </w:pPr>
      <w:r>
        <w:t>Game won</w:t>
      </w:r>
    </w:p>
    <w:p w:rsidR="0028140A" w:rsidRPr="0028140A" w:rsidRDefault="0028140A" w:rsidP="0028140A">
      <w:pPr>
        <w:pStyle w:val="Lijstalinea"/>
        <w:numPr>
          <w:ilvl w:val="2"/>
          <w:numId w:val="24"/>
        </w:numPr>
      </w:pPr>
      <w:r>
        <w:t xml:space="preserve">Voeg boodschap toe. </w:t>
      </w:r>
      <w:r w:rsidRPr="0028140A">
        <w:rPr>
          <w:i/>
        </w:rPr>
        <w:t>R90</w:t>
      </w:r>
      <w:r>
        <w:rPr>
          <w:i/>
        </w:rPr>
        <w:t>5</w:t>
      </w:r>
    </w:p>
    <w:p w:rsidR="0028140A" w:rsidRPr="0028140A" w:rsidRDefault="0028140A" w:rsidP="0028140A">
      <w:pPr>
        <w:pStyle w:val="Lijstalinea"/>
        <w:numPr>
          <w:ilvl w:val="1"/>
          <w:numId w:val="24"/>
        </w:numPr>
      </w:pPr>
      <w:r>
        <w:t xml:space="preserve">Is spel host huidige speler? </w:t>
      </w:r>
      <w:r w:rsidRPr="0028140A">
        <w:rPr>
          <w:i/>
        </w:rPr>
        <w:t>R909</w:t>
      </w:r>
    </w:p>
    <w:p w:rsidR="0028140A" w:rsidRPr="0028140A" w:rsidRDefault="0028140A" w:rsidP="0028140A">
      <w:pPr>
        <w:pStyle w:val="Lijstalinea"/>
        <w:numPr>
          <w:ilvl w:val="2"/>
          <w:numId w:val="24"/>
        </w:numPr>
      </w:pPr>
      <w:r>
        <w:t xml:space="preserve">Voeg boodschap toe. </w:t>
      </w:r>
      <w:r w:rsidRPr="0028140A">
        <w:rPr>
          <w:i/>
        </w:rPr>
        <w:t>R911</w:t>
      </w:r>
    </w:p>
    <w:p w:rsidR="0028140A" w:rsidRDefault="0028140A" w:rsidP="0028140A">
      <w:pPr>
        <w:pStyle w:val="Lijstalinea"/>
        <w:numPr>
          <w:ilvl w:val="1"/>
          <w:numId w:val="24"/>
        </w:numPr>
      </w:pPr>
      <w:r>
        <w:t>Spel gestart</w:t>
      </w:r>
    </w:p>
    <w:p w:rsidR="0028140A" w:rsidRDefault="0028140A" w:rsidP="0028140A">
      <w:pPr>
        <w:pStyle w:val="Lijstalinea"/>
        <w:numPr>
          <w:ilvl w:val="2"/>
          <w:numId w:val="24"/>
        </w:numPr>
      </w:pPr>
      <w:r>
        <w:t xml:space="preserve">Voeg “gok” formulier toe. </w:t>
      </w:r>
      <w:r w:rsidRPr="0028140A">
        <w:rPr>
          <w:i/>
        </w:rPr>
        <w:t>R917-R935</w:t>
      </w:r>
    </w:p>
    <w:p w:rsidR="0028140A" w:rsidRDefault="0028140A" w:rsidP="0028140A">
      <w:pPr>
        <w:pStyle w:val="Lijstalinea"/>
        <w:numPr>
          <w:ilvl w:val="1"/>
          <w:numId w:val="24"/>
        </w:numPr>
      </w:pPr>
      <w:r>
        <w:t>Anders?</w:t>
      </w:r>
    </w:p>
    <w:p w:rsidR="0028140A" w:rsidRPr="00693316" w:rsidRDefault="0028140A" w:rsidP="0028140A">
      <w:pPr>
        <w:pStyle w:val="Lijstalinea"/>
        <w:numPr>
          <w:ilvl w:val="2"/>
          <w:numId w:val="24"/>
        </w:numPr>
      </w:pPr>
      <w:r>
        <w:t xml:space="preserve">Code nog niet gekozen. </w:t>
      </w:r>
      <w:r w:rsidRPr="0028140A">
        <w:rPr>
          <w:i/>
        </w:rPr>
        <w:t>R940</w:t>
      </w:r>
    </w:p>
    <w:p w:rsidR="00693316" w:rsidRDefault="00693316" w:rsidP="00693316">
      <w:pPr>
        <w:pStyle w:val="Kop5"/>
      </w:pPr>
      <w:r>
        <w:t>Gok subroutine</w:t>
      </w:r>
    </w:p>
    <w:p w:rsidR="00B7290C" w:rsidRDefault="00B7290C" w:rsidP="00B7290C">
      <w:r>
        <w:t>Deze subroutine verwerkt een gok.</w:t>
      </w:r>
      <w:r w:rsidR="002C59A7">
        <w:t xml:space="preserve"> Een ‘pin’ is een van de 4 plaatsen in de code/gok.</w:t>
      </w:r>
      <w:r w:rsidR="009622B6">
        <w:t xml:space="preserve"> ‘In gebruik’ wil zeggen dat deze plaats (in de code) reeds is gebruikt om een hint te geven.</w:t>
      </w:r>
    </w:p>
    <w:p w:rsidR="00B7290C" w:rsidRDefault="00B7290C" w:rsidP="00B7290C">
      <w:pPr>
        <w:pStyle w:val="Lijstalinea"/>
        <w:numPr>
          <w:ilvl w:val="0"/>
          <w:numId w:val="24"/>
        </w:numPr>
      </w:pPr>
      <w:r>
        <w:t xml:space="preserve">Is het aantal gokken gelijk aan of groter dan 12? </w:t>
      </w:r>
      <w:r w:rsidRPr="002C59A7">
        <w:rPr>
          <w:i/>
        </w:rPr>
        <w:t>R200</w:t>
      </w:r>
    </w:p>
    <w:p w:rsidR="00B7290C" w:rsidRDefault="00B54220" w:rsidP="00B7290C">
      <w:pPr>
        <w:pStyle w:val="Lijstalinea"/>
        <w:numPr>
          <w:ilvl w:val="1"/>
          <w:numId w:val="24"/>
        </w:numPr>
      </w:pPr>
      <w:r>
        <w:t>Zet spel status op Game o</w:t>
      </w:r>
      <w:r w:rsidR="00B7290C">
        <w:t xml:space="preserve">ver. </w:t>
      </w:r>
      <w:r w:rsidR="00B7290C" w:rsidRPr="002C59A7">
        <w:rPr>
          <w:i/>
        </w:rPr>
        <w:t>R202</w:t>
      </w:r>
      <w:r w:rsidR="00B7290C">
        <w:br/>
        <w:t>Einde van de functie</w:t>
      </w:r>
    </w:p>
    <w:p w:rsidR="002C59A7" w:rsidRDefault="002C59A7" w:rsidP="002C59A7">
      <w:pPr>
        <w:pStyle w:val="Lijstalinea"/>
        <w:numPr>
          <w:ilvl w:val="0"/>
          <w:numId w:val="24"/>
        </w:numPr>
      </w:pPr>
      <w:r>
        <w:t>Voor alle 4 pinnen</w:t>
      </w:r>
      <w:r w:rsidR="009622B6">
        <w:t xml:space="preserve"> in de gok</w:t>
      </w:r>
      <w:r>
        <w:t xml:space="preserve">: </w:t>
      </w:r>
      <w:r w:rsidRPr="002C59A7">
        <w:rPr>
          <w:i/>
        </w:rPr>
        <w:t>R209</w:t>
      </w:r>
    </w:p>
    <w:p w:rsidR="002C59A7" w:rsidRDefault="00870DD5" w:rsidP="002C59A7">
      <w:pPr>
        <w:pStyle w:val="Lijstalinea"/>
        <w:numPr>
          <w:ilvl w:val="1"/>
          <w:numId w:val="24"/>
        </w:numPr>
      </w:pPr>
      <w:r>
        <w:t>Komt pin</w:t>
      </w:r>
      <w:r w:rsidR="002C59A7">
        <w:t xml:space="preserve"> overeen</w:t>
      </w:r>
      <w:r>
        <w:t xml:space="preserve"> met zelfde positie in code</w:t>
      </w:r>
      <w:r w:rsidR="002C59A7">
        <w:t xml:space="preserve">? </w:t>
      </w:r>
      <w:r w:rsidR="002C59A7" w:rsidRPr="002C59A7">
        <w:rPr>
          <w:i/>
        </w:rPr>
        <w:t>R212</w:t>
      </w:r>
    </w:p>
    <w:p w:rsidR="002C59A7" w:rsidRDefault="002C59A7" w:rsidP="002C59A7">
      <w:pPr>
        <w:pStyle w:val="Lijstalinea"/>
        <w:numPr>
          <w:ilvl w:val="2"/>
          <w:numId w:val="24"/>
        </w:numPr>
      </w:pPr>
      <w:r>
        <w:t>Ja</w:t>
      </w:r>
    </w:p>
    <w:p w:rsidR="002C59A7" w:rsidRDefault="00870DD5" w:rsidP="002C59A7">
      <w:pPr>
        <w:pStyle w:val="Lijstalinea"/>
        <w:numPr>
          <w:ilvl w:val="3"/>
          <w:numId w:val="24"/>
        </w:numPr>
      </w:pPr>
      <w:r>
        <w:t xml:space="preserve">Is </w:t>
      </w:r>
      <w:r w:rsidR="002C59A7">
        <w:t xml:space="preserve">pin al ‘in gebruikt’? </w:t>
      </w:r>
      <w:r w:rsidR="002C59A7" w:rsidRPr="002C59A7">
        <w:rPr>
          <w:i/>
        </w:rPr>
        <w:t>R214</w:t>
      </w:r>
    </w:p>
    <w:p w:rsidR="002C59A7" w:rsidRDefault="002C59A7" w:rsidP="002C59A7">
      <w:pPr>
        <w:pStyle w:val="Lijstalinea"/>
        <w:numPr>
          <w:ilvl w:val="4"/>
          <w:numId w:val="24"/>
        </w:numPr>
      </w:pPr>
      <w:r>
        <w:t xml:space="preserve">Aantal kleur matchen verminderen. </w:t>
      </w:r>
      <w:r w:rsidRPr="002C59A7">
        <w:rPr>
          <w:i/>
        </w:rPr>
        <w:t>R216</w:t>
      </w:r>
    </w:p>
    <w:p w:rsidR="002C59A7" w:rsidRDefault="002C59A7" w:rsidP="002C59A7">
      <w:pPr>
        <w:pStyle w:val="Lijstalinea"/>
        <w:numPr>
          <w:ilvl w:val="3"/>
          <w:numId w:val="24"/>
        </w:numPr>
      </w:pPr>
      <w:r>
        <w:t xml:space="preserve">Zet pin op ‘in gebruik’. </w:t>
      </w:r>
      <w:r w:rsidRPr="002C59A7">
        <w:rPr>
          <w:i/>
        </w:rPr>
        <w:t>R219</w:t>
      </w:r>
    </w:p>
    <w:p w:rsidR="002C59A7" w:rsidRDefault="00B54220" w:rsidP="002C59A7">
      <w:pPr>
        <w:pStyle w:val="Lijstalinea"/>
        <w:numPr>
          <w:ilvl w:val="3"/>
          <w:numId w:val="24"/>
        </w:numPr>
      </w:pPr>
      <w:r>
        <w:t>Verhoog aantal exacte matchen.</w:t>
      </w:r>
      <w:r w:rsidR="00870DD5">
        <w:t xml:space="preserve"> </w:t>
      </w:r>
      <w:r w:rsidR="00870DD5" w:rsidRPr="00870DD5">
        <w:rPr>
          <w:i/>
        </w:rPr>
        <w:t>R220</w:t>
      </w:r>
    </w:p>
    <w:p w:rsidR="00B54220" w:rsidRDefault="00B54220" w:rsidP="002C59A7">
      <w:pPr>
        <w:pStyle w:val="Lijstalinea"/>
        <w:numPr>
          <w:ilvl w:val="3"/>
          <w:numId w:val="24"/>
        </w:numPr>
      </w:pPr>
      <w:r>
        <w:t>Is aantal exacte matchen 4?</w:t>
      </w:r>
      <w:r w:rsidR="00870DD5">
        <w:t xml:space="preserve"> </w:t>
      </w:r>
      <w:r w:rsidR="00870DD5" w:rsidRPr="00870DD5">
        <w:rPr>
          <w:i/>
        </w:rPr>
        <w:t>R221</w:t>
      </w:r>
    </w:p>
    <w:p w:rsidR="00B54220" w:rsidRDefault="00B54220" w:rsidP="00B54220">
      <w:pPr>
        <w:pStyle w:val="Lijstalinea"/>
        <w:numPr>
          <w:ilvl w:val="4"/>
          <w:numId w:val="24"/>
        </w:numPr>
      </w:pPr>
      <w:r>
        <w:t xml:space="preserve">Zet spel status op </w:t>
      </w:r>
      <w:r>
        <w:t>Game won</w:t>
      </w:r>
      <w:r w:rsidR="00870DD5">
        <w:t xml:space="preserve"> </w:t>
      </w:r>
      <w:r w:rsidR="00870DD5" w:rsidRPr="00870DD5">
        <w:rPr>
          <w:i/>
        </w:rPr>
        <w:t>R223</w:t>
      </w:r>
    </w:p>
    <w:p w:rsidR="00B54220" w:rsidRDefault="00B54220" w:rsidP="00B54220">
      <w:pPr>
        <w:pStyle w:val="Lijstalinea"/>
        <w:numPr>
          <w:ilvl w:val="2"/>
          <w:numId w:val="24"/>
        </w:numPr>
      </w:pPr>
      <w:r>
        <w:t>Neen</w:t>
      </w:r>
    </w:p>
    <w:p w:rsidR="00B54220" w:rsidRDefault="00870DD5" w:rsidP="00B54220">
      <w:pPr>
        <w:pStyle w:val="Lijstalinea"/>
        <w:numPr>
          <w:ilvl w:val="3"/>
          <w:numId w:val="24"/>
        </w:numPr>
      </w:pPr>
      <w:r>
        <w:t xml:space="preserve">Voor </w:t>
      </w:r>
      <w:r w:rsidR="009622B6">
        <w:t>alle 4 posities in de code</w:t>
      </w:r>
      <w:r>
        <w:t xml:space="preserve">: </w:t>
      </w:r>
      <w:r w:rsidR="009622B6" w:rsidRPr="009622B6">
        <w:rPr>
          <w:i/>
        </w:rPr>
        <w:t>R228</w:t>
      </w:r>
    </w:p>
    <w:p w:rsidR="00870DD5" w:rsidRDefault="009622B6" w:rsidP="009622B6">
      <w:pPr>
        <w:pStyle w:val="Lijstalinea"/>
        <w:numPr>
          <w:ilvl w:val="4"/>
          <w:numId w:val="24"/>
        </w:numPr>
      </w:pPr>
      <w:r>
        <w:t>Komt de gok pin overeen met deze code pin en i</w:t>
      </w:r>
      <w:r w:rsidR="00870DD5">
        <w:t xml:space="preserve">s </w:t>
      </w:r>
      <w:r>
        <w:t xml:space="preserve">de code pin nog niet gebruikt? </w:t>
      </w:r>
      <w:r w:rsidRPr="009622B6">
        <w:rPr>
          <w:i/>
        </w:rPr>
        <w:t>R230</w:t>
      </w:r>
    </w:p>
    <w:p w:rsidR="009622B6" w:rsidRDefault="009622B6" w:rsidP="009622B6">
      <w:pPr>
        <w:pStyle w:val="Lijstalinea"/>
        <w:numPr>
          <w:ilvl w:val="5"/>
          <w:numId w:val="24"/>
        </w:numPr>
      </w:pPr>
      <w:r>
        <w:t xml:space="preserve">Zet pin op ‘in gebruik’. </w:t>
      </w:r>
      <w:r w:rsidRPr="009622B6">
        <w:rPr>
          <w:i/>
        </w:rPr>
        <w:t>R232</w:t>
      </w:r>
    </w:p>
    <w:p w:rsidR="009622B6" w:rsidRDefault="002B23D5" w:rsidP="009622B6">
      <w:pPr>
        <w:pStyle w:val="Lijstalinea"/>
        <w:numPr>
          <w:ilvl w:val="5"/>
          <w:numId w:val="24"/>
        </w:numPr>
      </w:pPr>
      <w:r>
        <w:t xml:space="preserve">Verhoog aantal kleur matchen. </w:t>
      </w:r>
      <w:r w:rsidRPr="002B23D5">
        <w:rPr>
          <w:i/>
        </w:rPr>
        <w:t>R233</w:t>
      </w:r>
      <w:r>
        <w:rPr>
          <w:i/>
        </w:rPr>
        <w:br/>
      </w:r>
      <w:r>
        <w:t>Einde 2</w:t>
      </w:r>
      <w:r w:rsidRPr="002B23D5">
        <w:rPr>
          <w:vertAlign w:val="superscript"/>
        </w:rPr>
        <w:t>e</w:t>
      </w:r>
      <w:r>
        <w:t xml:space="preserve"> lus.</w:t>
      </w:r>
    </w:p>
    <w:p w:rsidR="00316B98" w:rsidRPr="002B23D5" w:rsidRDefault="002B23D5" w:rsidP="00FA43F8">
      <w:pPr>
        <w:pStyle w:val="Lijstalinea"/>
        <w:numPr>
          <w:ilvl w:val="0"/>
          <w:numId w:val="24"/>
        </w:numPr>
      </w:pPr>
      <w:r>
        <w:t>Stuur LED informatie</w:t>
      </w:r>
      <w:r w:rsidR="007B47AA">
        <w:t xml:space="preserve"> uit</w:t>
      </w:r>
      <w:r>
        <w:t xml:space="preserve">. </w:t>
      </w:r>
      <w:r w:rsidRPr="002B23D5">
        <w:rPr>
          <w:i/>
        </w:rPr>
        <w:t>R</w:t>
      </w:r>
      <w:r w:rsidR="00A07C0A">
        <w:rPr>
          <w:i/>
        </w:rPr>
        <w:t>152-162</w:t>
      </w:r>
    </w:p>
    <w:p w:rsidR="00A87F53" w:rsidRDefault="00A87F53" w:rsidP="001F141F">
      <w:pPr>
        <w:pStyle w:val="Kop1"/>
      </w:pPr>
      <w:bookmarkStart w:id="36" w:name="_Toc419749890"/>
      <w:r>
        <w:lastRenderedPageBreak/>
        <w:t>Budget</w:t>
      </w:r>
      <w:bookmarkEnd w:id="36"/>
    </w:p>
    <w:p w:rsidR="00C673C4" w:rsidRDefault="00C673C4" w:rsidP="00C673C4">
      <w:r>
        <w:t>Dit zijn de kost</w:t>
      </w:r>
      <w:r w:rsidR="007B18BB">
        <w:t>en aan dit project:</w:t>
      </w:r>
    </w:p>
    <w:tbl>
      <w:tblPr>
        <w:tblStyle w:val="Tabelrapport"/>
        <w:tblW w:w="0" w:type="auto"/>
        <w:tblLook w:val="04A0" w:firstRow="1" w:lastRow="0" w:firstColumn="1" w:lastColumn="0" w:noHBand="0" w:noVBand="1"/>
      </w:tblPr>
      <w:tblGrid>
        <w:gridCol w:w="4536"/>
        <w:gridCol w:w="4537"/>
      </w:tblGrid>
      <w:tr w:rsidR="00D33BAE" w:rsidTr="00262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Naam</w:t>
            </w:r>
          </w:p>
        </w:tc>
        <w:tc>
          <w:tcPr>
            <w:tcW w:w="4537" w:type="dxa"/>
            <w:vAlign w:val="center"/>
          </w:tcPr>
          <w:p w:rsidR="00D33BAE" w:rsidRDefault="00D33BAE" w:rsidP="00262317">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100 x WS2812 Breakout print</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xml:space="preserve">€ 23 </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LCD module</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€ 7</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LCD Breakout</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proofErr w:type="spellStart"/>
            <w:r>
              <w:t>Main</w:t>
            </w:r>
            <w:proofErr w:type="spellEnd"/>
            <w:r>
              <w:t xml:space="preserve"> PCB</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100 x WS2812b</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€ 12</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35W 5V PSU</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€ 10</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1kbyte DPRAM</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€ 7,5</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AVR ATMega128A</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€ 8,5</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 xml:space="preserve">Ethernet </w:t>
            </w:r>
            <w:proofErr w:type="spellStart"/>
            <w:r>
              <w:t>Magjack</w:t>
            </w:r>
            <w:proofErr w:type="spellEnd"/>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€ 3</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Kader</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€ 15</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Andere componenten</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€ 15</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62317">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262317">
            <w:pPr>
              <w:jc w:val="left"/>
              <w:cnfStyle w:val="000000000000" w:firstRow="0" w:lastRow="0" w:firstColumn="0" w:lastColumn="0" w:oddVBand="0" w:evenVBand="0" w:oddHBand="0" w:evenHBand="0" w:firstRowFirstColumn="0" w:firstRowLastColumn="0" w:lastRowFirstColumn="0" w:lastRowLastColumn="0"/>
              <w:rPr>
                <w:b/>
              </w:rPr>
            </w:pPr>
            <w:r w:rsidRPr="002A25EE">
              <w:rPr>
                <w:b/>
              </w:rPr>
              <w:t>€ 110</w:t>
            </w:r>
          </w:p>
        </w:tc>
      </w:tr>
    </w:tbl>
    <w:p w:rsidR="00D33BAE" w:rsidRPr="00C673C4" w:rsidRDefault="00D33BAE" w:rsidP="00C673C4"/>
    <w:p w:rsidR="00411EC0" w:rsidRDefault="00411EC0" w:rsidP="00C673C4">
      <w:pPr>
        <w:pStyle w:val="Kop1"/>
      </w:pPr>
      <w:bookmarkStart w:id="37" w:name="_Toc419749891"/>
      <w:r>
        <w:lastRenderedPageBreak/>
        <w:t>Besluit</w:t>
      </w:r>
      <w:bookmarkEnd w:id="37"/>
    </w:p>
    <w:p w:rsidR="00986AC8" w:rsidRDefault="00986AC8" w:rsidP="00986AC8">
      <w:r>
        <w:t xml:space="preserve">Na 10 weken werken aan mijn project heb ik veel geleerd. Gaande van het feit dat een goede planning maken tijd kost en niet eenvoudig is tot hoe fijn het kan voelen </w:t>
      </w:r>
      <w:r w:rsidR="00866BB6">
        <w:t>om je eigen spel te verslaan. Maar ik vind het een geslaagd project.</w:t>
      </w:r>
    </w:p>
    <w:p w:rsidR="0048705B" w:rsidRDefault="0048705B" w:rsidP="00986AC8">
      <w:r>
        <w:t>Omdat ik ben gestart van een bestaand platform heeft de hardware, met uitzondering van de LEDs, mij niet zo veel moeite gekost. De software was nog meer werk dan eerst geschat.</w:t>
      </w:r>
    </w:p>
    <w:p w:rsidR="0048705B" w:rsidRDefault="00866BB6" w:rsidP="0048705B">
      <w:r>
        <w:t>Volgende keer zal ik er wel 2 keer over nadenken om individuele SMD LEDs te gebruiken die moeilijk soldeerbaar zijn, zeker als het er 100 zijn.</w:t>
      </w:r>
    </w:p>
    <w:p w:rsidR="0058306B" w:rsidRDefault="0048705B" w:rsidP="0048705B">
      <w:pPr>
        <w:jc w:val="center"/>
      </w:pPr>
      <w:r>
        <w:rPr>
          <w:noProof/>
          <w:lang w:val="nl-NL"/>
        </w:rPr>
        <w:drawing>
          <wp:inline distT="0" distB="0" distL="0" distR="0" wp14:anchorId="340B060F" wp14:editId="25F44591">
            <wp:extent cx="2892425" cy="3226280"/>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WebUI.png"/>
                    <pic:cNvPicPr/>
                  </pic:nvPicPr>
                  <pic:blipFill rotWithShape="1">
                    <a:blip r:embed="rId24">
                      <a:extLst>
                        <a:ext uri="{28A0092B-C50C-407E-A947-70E740481C1C}">
                          <a14:useLocalDpi xmlns:a14="http://schemas.microsoft.com/office/drawing/2010/main" val="0"/>
                        </a:ext>
                      </a:extLst>
                    </a:blip>
                    <a:srcRect l="4303" t="-1" r="5848" b="-9401"/>
                    <a:stretch/>
                  </pic:blipFill>
                  <pic:spPr bwMode="auto">
                    <a:xfrm>
                      <a:off x="0" y="0"/>
                      <a:ext cx="2910464" cy="3246401"/>
                    </a:xfrm>
                    <a:prstGeom prst="rect">
                      <a:avLst/>
                    </a:prstGeom>
                    <a:ln>
                      <a:noFill/>
                    </a:ln>
                    <a:extLst>
                      <a:ext uri="{53640926-AAD7-44D8-BBD7-CCE9431645EC}">
                        <a14:shadowObscured xmlns:a14="http://schemas.microsoft.com/office/drawing/2010/main"/>
                      </a:ext>
                    </a:extLst>
                  </pic:spPr>
                </pic:pic>
              </a:graphicData>
            </a:graphic>
          </wp:inline>
        </w:drawing>
      </w:r>
      <w:r w:rsidR="00436078">
        <w:rPr>
          <w:noProof/>
          <w:lang w:val="nl-NL"/>
        </w:rPr>
        <w:drawing>
          <wp:inline distT="0" distB="0" distL="0" distR="0" wp14:anchorId="66AC463B" wp14:editId="7A0F27F6">
            <wp:extent cx="2701292" cy="3329797"/>
            <wp:effectExtent l="0" t="0" r="381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mslagfotoMetSpel.jpg"/>
                    <pic:cNvPicPr/>
                  </pic:nvPicPr>
                  <pic:blipFill>
                    <a:blip r:embed="rId25">
                      <a:extLst>
                        <a:ext uri="{28A0092B-C50C-407E-A947-70E740481C1C}">
                          <a14:useLocalDpi xmlns:a14="http://schemas.microsoft.com/office/drawing/2010/main" val="0"/>
                        </a:ext>
                      </a:extLst>
                    </a:blip>
                    <a:stretch>
                      <a:fillRect/>
                    </a:stretch>
                  </pic:blipFill>
                  <pic:spPr>
                    <a:xfrm>
                      <a:off x="0" y="0"/>
                      <a:ext cx="2720193" cy="3353095"/>
                    </a:xfrm>
                    <a:prstGeom prst="rect">
                      <a:avLst/>
                    </a:prstGeom>
                  </pic:spPr>
                </pic:pic>
              </a:graphicData>
            </a:graphic>
          </wp:inline>
        </w:drawing>
      </w:r>
    </w:p>
    <w:p w:rsidR="00411EC0" w:rsidRDefault="0058306B" w:rsidP="0058306B">
      <w:pPr>
        <w:pStyle w:val="Bijschrift0"/>
        <w:jc w:val="center"/>
      </w:pPr>
      <w:r>
        <w:t xml:space="preserve">Figuur </w:t>
      </w:r>
      <w:r>
        <w:fldChar w:fldCharType="begin"/>
      </w:r>
      <w:r>
        <w:instrText xml:space="preserve"> STYLEREF 1 \s </w:instrText>
      </w:r>
      <w:r>
        <w:fldChar w:fldCharType="separate"/>
      </w:r>
      <w:r w:rsidR="00792B1F">
        <w:rPr>
          <w:noProof/>
        </w:rPr>
        <w:t>6</w:t>
      </w:r>
      <w:r>
        <w:fldChar w:fldCharType="end"/>
      </w:r>
      <w:r>
        <w:t>.</w:t>
      </w:r>
      <w:r>
        <w:fldChar w:fldCharType="begin"/>
      </w:r>
      <w:r>
        <w:instrText xml:space="preserve"> SEQ Figuur \* ARABIC \s 1 </w:instrText>
      </w:r>
      <w:r>
        <w:fldChar w:fldCharType="separate"/>
      </w:r>
      <w:r w:rsidR="00792B1F">
        <w:rPr>
          <w:noProof/>
        </w:rPr>
        <w:t>1</w:t>
      </w:r>
      <w:r>
        <w:fldChar w:fldCharType="end"/>
      </w:r>
      <w:r>
        <w:t xml:space="preserve"> Het eindresultaat</w:t>
      </w:r>
    </w:p>
    <w:p w:rsidR="00411EC0" w:rsidRDefault="00411EC0" w:rsidP="001F141F">
      <w:pPr>
        <w:pStyle w:val="Kop1"/>
      </w:pPr>
      <w:bookmarkStart w:id="38" w:name="_Toc419749892"/>
      <w:r>
        <w:lastRenderedPageBreak/>
        <w:t>Bijlagen</w:t>
      </w:r>
      <w:bookmarkEnd w:id="38"/>
    </w:p>
    <w:p w:rsidR="005251AE" w:rsidRDefault="005251AE" w:rsidP="005251AE">
      <w:pPr>
        <w:pStyle w:val="Kop2"/>
      </w:pPr>
      <w:bookmarkStart w:id="39" w:name="_Ref419568106"/>
      <w:bookmarkStart w:id="40" w:name="_Toc419749893"/>
      <w:r>
        <w:t>PCB Schema’s &amp; Layout</w:t>
      </w:r>
      <w:bookmarkEnd w:id="39"/>
      <w:bookmarkEnd w:id="40"/>
    </w:p>
    <w:p w:rsidR="00BB1E4A" w:rsidRDefault="00F33581" w:rsidP="00BB1E4A">
      <w:pPr>
        <w:keepNext/>
        <w:jc w:val="center"/>
      </w:pPr>
      <w:r>
        <w:rPr>
          <w:noProof/>
          <w:lang w:val="nl-NL"/>
        </w:rPr>
        <w:drawing>
          <wp:inline distT="0" distB="0" distL="0" distR="0" wp14:anchorId="7EB18C3A" wp14:editId="7C5D7A16">
            <wp:extent cx="5336613" cy="280098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C34F7.tmp"/>
                    <pic:cNvPicPr/>
                  </pic:nvPicPr>
                  <pic:blipFill>
                    <a:blip r:embed="rId26">
                      <a:extLst>
                        <a:ext uri="{28A0092B-C50C-407E-A947-70E740481C1C}">
                          <a14:useLocalDpi xmlns:a14="http://schemas.microsoft.com/office/drawing/2010/main" val="0"/>
                        </a:ext>
                      </a:extLst>
                    </a:blip>
                    <a:stretch>
                      <a:fillRect/>
                    </a:stretch>
                  </pic:blipFill>
                  <pic:spPr>
                    <a:xfrm>
                      <a:off x="0" y="0"/>
                      <a:ext cx="5336613" cy="2800985"/>
                    </a:xfrm>
                    <a:prstGeom prst="rect">
                      <a:avLst/>
                    </a:prstGeom>
                  </pic:spPr>
                </pic:pic>
              </a:graphicData>
            </a:graphic>
          </wp:inline>
        </w:drawing>
      </w:r>
    </w:p>
    <w:p w:rsidR="00D10E1E" w:rsidRDefault="00BB1E4A" w:rsidP="00BB1E4A">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1</w:t>
      </w:r>
      <w:r w:rsidR="0058306B">
        <w:fldChar w:fldCharType="end"/>
      </w:r>
      <w:r>
        <w:t xml:space="preserve"> Schema DP-RAM</w:t>
      </w:r>
      <w:r>
        <w:rPr>
          <w:noProof/>
        </w:rPr>
        <w:t xml:space="preserve"> deel</w:t>
      </w:r>
    </w:p>
    <w:p w:rsidR="00BB1E4A" w:rsidRDefault="00F33581" w:rsidP="00BB1E4A">
      <w:pPr>
        <w:keepNext/>
        <w:jc w:val="center"/>
      </w:pPr>
      <w:r>
        <w:rPr>
          <w:noProof/>
          <w:lang w:val="nl-NL"/>
        </w:rPr>
        <w:drawing>
          <wp:inline distT="0" distB="0" distL="0" distR="0" wp14:anchorId="2921A949" wp14:editId="0B6822C6">
            <wp:extent cx="5336920" cy="346646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4CE31A.tmp"/>
                    <pic:cNvPicPr/>
                  </pic:nvPicPr>
                  <pic:blipFill>
                    <a:blip r:embed="rId27">
                      <a:extLst>
                        <a:ext uri="{28A0092B-C50C-407E-A947-70E740481C1C}">
                          <a14:useLocalDpi xmlns:a14="http://schemas.microsoft.com/office/drawing/2010/main" val="0"/>
                        </a:ext>
                      </a:extLst>
                    </a:blip>
                    <a:stretch>
                      <a:fillRect/>
                    </a:stretch>
                  </pic:blipFill>
                  <pic:spPr>
                    <a:xfrm>
                      <a:off x="0" y="0"/>
                      <a:ext cx="5336920" cy="3466465"/>
                    </a:xfrm>
                    <a:prstGeom prst="rect">
                      <a:avLst/>
                    </a:prstGeom>
                  </pic:spPr>
                </pic:pic>
              </a:graphicData>
            </a:graphic>
          </wp:inline>
        </w:drawing>
      </w:r>
    </w:p>
    <w:p w:rsidR="00F33581" w:rsidRDefault="00BB1E4A" w:rsidP="00BB1E4A">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2</w:t>
      </w:r>
      <w:r w:rsidR="0058306B">
        <w:fldChar w:fldCharType="end"/>
      </w:r>
      <w:r>
        <w:t xml:space="preserve"> Schema AVR deel</w:t>
      </w:r>
    </w:p>
    <w:p w:rsidR="00BB1E4A" w:rsidRDefault="00F33581" w:rsidP="00BB1E4A">
      <w:pPr>
        <w:keepNext/>
        <w:jc w:val="center"/>
      </w:pPr>
      <w:r>
        <w:rPr>
          <w:noProof/>
          <w:lang w:val="nl-NL"/>
        </w:rPr>
        <w:lastRenderedPageBreak/>
        <w:drawing>
          <wp:inline distT="0" distB="0" distL="0" distR="0" wp14:anchorId="350AC3D2" wp14:editId="79072A79">
            <wp:extent cx="5337175" cy="3164736"/>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4C5369.tmp"/>
                    <pic:cNvPicPr/>
                  </pic:nvPicPr>
                  <pic:blipFill>
                    <a:blip r:embed="rId28">
                      <a:extLst>
                        <a:ext uri="{28A0092B-C50C-407E-A947-70E740481C1C}">
                          <a14:useLocalDpi xmlns:a14="http://schemas.microsoft.com/office/drawing/2010/main" val="0"/>
                        </a:ext>
                      </a:extLst>
                    </a:blip>
                    <a:stretch>
                      <a:fillRect/>
                    </a:stretch>
                  </pic:blipFill>
                  <pic:spPr>
                    <a:xfrm>
                      <a:off x="0" y="0"/>
                      <a:ext cx="5337175" cy="3164736"/>
                    </a:xfrm>
                    <a:prstGeom prst="rect">
                      <a:avLst/>
                    </a:prstGeom>
                  </pic:spPr>
                </pic:pic>
              </a:graphicData>
            </a:graphic>
          </wp:inline>
        </w:drawing>
      </w:r>
    </w:p>
    <w:p w:rsidR="00F33581" w:rsidRPr="00D10E1E" w:rsidRDefault="00BB1E4A" w:rsidP="00BB1E4A">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3</w:t>
      </w:r>
      <w:r w:rsidR="0058306B">
        <w:fldChar w:fldCharType="end"/>
      </w:r>
      <w:r>
        <w:t xml:space="preserve"> Schema SC12 deel</w:t>
      </w:r>
    </w:p>
    <w:p w:rsidR="00BB1E4A" w:rsidRDefault="005251AE" w:rsidP="00BB1E4A">
      <w:pPr>
        <w:keepNext/>
        <w:jc w:val="center"/>
      </w:pPr>
      <w:r>
        <w:rPr>
          <w:noProof/>
          <w:lang w:val="nl-NL"/>
        </w:rPr>
        <w:drawing>
          <wp:inline distT="0" distB="0" distL="0" distR="0" wp14:anchorId="22F56656" wp14:editId="3B63A6D1">
            <wp:extent cx="5282565" cy="42310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CB.png"/>
                    <pic:cNvPicPr/>
                  </pic:nvPicPr>
                  <pic:blipFill rotWithShape="1">
                    <a:blip r:embed="rId29">
                      <a:extLst>
                        <a:ext uri="{28A0092B-C50C-407E-A947-70E740481C1C}">
                          <a14:useLocalDpi xmlns:a14="http://schemas.microsoft.com/office/drawing/2010/main" val="0"/>
                        </a:ext>
                      </a:extLst>
                    </a:blip>
                    <a:srcRect l="567" t="725" r="427" b="784"/>
                    <a:stretch/>
                  </pic:blipFill>
                  <pic:spPr bwMode="auto">
                    <a:xfrm>
                      <a:off x="0" y="0"/>
                      <a:ext cx="5284066" cy="4232207"/>
                    </a:xfrm>
                    <a:prstGeom prst="rect">
                      <a:avLst/>
                    </a:prstGeom>
                    <a:ln>
                      <a:noFill/>
                    </a:ln>
                    <a:extLst>
                      <a:ext uri="{53640926-AAD7-44D8-BBD7-CCE9431645EC}">
                        <a14:shadowObscured xmlns:a14="http://schemas.microsoft.com/office/drawing/2010/main"/>
                      </a:ext>
                    </a:extLst>
                  </pic:spPr>
                </pic:pic>
              </a:graphicData>
            </a:graphic>
          </wp:inline>
        </w:drawing>
      </w:r>
    </w:p>
    <w:p w:rsidR="005251AE" w:rsidRPr="005251AE" w:rsidRDefault="00BB1E4A" w:rsidP="00BB1E4A">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4</w:t>
      </w:r>
      <w:r w:rsidR="0058306B">
        <w:fldChar w:fldCharType="end"/>
      </w:r>
      <w:r>
        <w:t xml:space="preserve"> Master </w:t>
      </w:r>
      <w:r w:rsidR="006E5626">
        <w:t>PCB l</w:t>
      </w:r>
      <w:r>
        <w:t>ayout</w:t>
      </w:r>
      <w:r w:rsidR="00522A6F">
        <w:t xml:space="preserve"> (125 x 100 mm)</w:t>
      </w:r>
    </w:p>
    <w:p w:rsidR="00D7606C" w:rsidRDefault="00D7606C" w:rsidP="00D7606C">
      <w:pPr>
        <w:keepNext/>
        <w:jc w:val="center"/>
      </w:pPr>
      <w:r>
        <w:rPr>
          <w:noProof/>
          <w:lang w:val="nl-NL"/>
        </w:rPr>
        <w:lastRenderedPageBreak/>
        <w:drawing>
          <wp:inline distT="0" distB="0" distL="0" distR="0" wp14:anchorId="790374E4" wp14:editId="14A84E49">
            <wp:extent cx="3195046" cy="228144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lcd.png"/>
                    <pic:cNvPicPr/>
                  </pic:nvPicPr>
                  <pic:blipFill rotWithShape="1">
                    <a:blip r:embed="rId30">
                      <a:extLst>
                        <a:ext uri="{28A0092B-C50C-407E-A947-70E740481C1C}">
                          <a14:useLocalDpi xmlns:a14="http://schemas.microsoft.com/office/drawing/2010/main" val="0"/>
                        </a:ext>
                      </a:extLst>
                    </a:blip>
                    <a:srcRect t="2536" b="6530"/>
                    <a:stretch/>
                  </pic:blipFill>
                  <pic:spPr bwMode="auto">
                    <a:xfrm>
                      <a:off x="0" y="0"/>
                      <a:ext cx="3216770" cy="2296957"/>
                    </a:xfrm>
                    <a:prstGeom prst="rect">
                      <a:avLst/>
                    </a:prstGeom>
                    <a:ln>
                      <a:noFill/>
                    </a:ln>
                    <a:extLst>
                      <a:ext uri="{53640926-AAD7-44D8-BBD7-CCE9431645EC}">
                        <a14:shadowObscured xmlns:a14="http://schemas.microsoft.com/office/drawing/2010/main"/>
                      </a:ext>
                    </a:extLst>
                  </pic:spPr>
                </pic:pic>
              </a:graphicData>
            </a:graphic>
          </wp:inline>
        </w:drawing>
      </w:r>
    </w:p>
    <w:p w:rsidR="00D7606C" w:rsidRDefault="00D7606C" w:rsidP="00D7606C">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5</w:t>
      </w:r>
      <w:r w:rsidR="0058306B">
        <w:fldChar w:fldCharType="end"/>
      </w:r>
      <w:r>
        <w:t xml:space="preserve"> </w:t>
      </w:r>
      <w:r w:rsidR="009C4961">
        <w:t xml:space="preserve">Schema </w:t>
      </w:r>
      <w:r>
        <w:t>LCD</w:t>
      </w:r>
      <w:r w:rsidR="006C14E9">
        <w:t>-B</w:t>
      </w:r>
      <w:r w:rsidR="009C4961">
        <w:t>reakout</w:t>
      </w:r>
    </w:p>
    <w:p w:rsidR="00D7606C" w:rsidRDefault="00D7606C" w:rsidP="00D7606C">
      <w:pPr>
        <w:keepNext/>
        <w:jc w:val="center"/>
      </w:pPr>
      <w:r w:rsidRPr="00D7606C">
        <w:rPr>
          <w:noProof/>
          <w:lang w:val="nl-NL"/>
        </w:rPr>
        <w:drawing>
          <wp:inline distT="0" distB="0" distL="0" distR="0" wp14:anchorId="17CFF8F3" wp14:editId="208E3F1F">
            <wp:extent cx="3975653" cy="1971500"/>
            <wp:effectExtent l="0" t="0" r="6350" b="0"/>
            <wp:docPr id="7" name="Afbeelding 7" descr="D:\GitHub\ModernMasterMind\Verslag\lcdbrea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ModernMasterMind\Verslag\lcdbreako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5395" cy="1991208"/>
                    </a:xfrm>
                    <a:prstGeom prst="rect">
                      <a:avLst/>
                    </a:prstGeom>
                    <a:noFill/>
                    <a:ln>
                      <a:noFill/>
                    </a:ln>
                  </pic:spPr>
                </pic:pic>
              </a:graphicData>
            </a:graphic>
          </wp:inline>
        </w:drawing>
      </w:r>
    </w:p>
    <w:p w:rsidR="00290A8F" w:rsidRDefault="00D7606C" w:rsidP="00D7606C">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6</w:t>
      </w:r>
      <w:r w:rsidR="0058306B">
        <w:fldChar w:fldCharType="end"/>
      </w:r>
      <w:r>
        <w:t xml:space="preserve"> LCD</w:t>
      </w:r>
      <w:r w:rsidR="006C14E9">
        <w:t>-B</w:t>
      </w:r>
      <w:r>
        <w:t>reakout PCB layout</w:t>
      </w:r>
      <w:r w:rsidR="00522A6F">
        <w:t xml:space="preserve"> (50 x 25 mm)</w:t>
      </w:r>
    </w:p>
    <w:p w:rsidR="00522A6F" w:rsidRDefault="00522A6F" w:rsidP="00522A6F">
      <w:pPr>
        <w:keepNext/>
        <w:jc w:val="center"/>
      </w:pPr>
      <w:r>
        <w:rPr>
          <w:noProof/>
          <w:lang w:val="nl-NL"/>
        </w:rPr>
        <w:drawing>
          <wp:inline distT="0" distB="0" distL="0" distR="0" wp14:anchorId="0C184E9F" wp14:editId="1B8CF2BF">
            <wp:extent cx="2912314" cy="1439186"/>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_led.png"/>
                    <pic:cNvPicPr/>
                  </pic:nvPicPr>
                  <pic:blipFill>
                    <a:blip r:embed="rId32">
                      <a:extLst>
                        <a:ext uri="{28A0092B-C50C-407E-A947-70E740481C1C}">
                          <a14:useLocalDpi xmlns:a14="http://schemas.microsoft.com/office/drawing/2010/main" val="0"/>
                        </a:ext>
                      </a:extLst>
                    </a:blip>
                    <a:stretch>
                      <a:fillRect/>
                    </a:stretch>
                  </pic:blipFill>
                  <pic:spPr>
                    <a:xfrm>
                      <a:off x="0" y="0"/>
                      <a:ext cx="2952660" cy="1459124"/>
                    </a:xfrm>
                    <a:prstGeom prst="rect">
                      <a:avLst/>
                    </a:prstGeom>
                  </pic:spPr>
                </pic:pic>
              </a:graphicData>
            </a:graphic>
          </wp:inline>
        </w:drawing>
      </w:r>
    </w:p>
    <w:p w:rsidR="00522A6F" w:rsidRDefault="00522A6F" w:rsidP="00522A6F">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7</w:t>
      </w:r>
      <w:r w:rsidR="0058306B">
        <w:fldChar w:fldCharType="end"/>
      </w:r>
      <w:r>
        <w:t xml:space="preserve"> WS2812B Schema</w:t>
      </w:r>
    </w:p>
    <w:p w:rsidR="00522A6F" w:rsidRDefault="00522A6F" w:rsidP="00522A6F">
      <w:pPr>
        <w:keepNext/>
        <w:jc w:val="center"/>
      </w:pPr>
      <w:r>
        <w:rPr>
          <w:noProof/>
          <w:lang w:val="nl-NL"/>
        </w:rPr>
        <w:drawing>
          <wp:inline distT="0" distB="0" distL="0" distR="0" wp14:anchorId="094939B8" wp14:editId="59380163">
            <wp:extent cx="1558455" cy="1122678"/>
            <wp:effectExtent l="0" t="0" r="381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s2812b.png"/>
                    <pic:cNvPicPr/>
                  </pic:nvPicPr>
                  <pic:blipFill>
                    <a:blip r:embed="rId33">
                      <a:extLst>
                        <a:ext uri="{28A0092B-C50C-407E-A947-70E740481C1C}">
                          <a14:useLocalDpi xmlns:a14="http://schemas.microsoft.com/office/drawing/2010/main" val="0"/>
                        </a:ext>
                      </a:extLst>
                    </a:blip>
                    <a:stretch>
                      <a:fillRect/>
                    </a:stretch>
                  </pic:blipFill>
                  <pic:spPr>
                    <a:xfrm>
                      <a:off x="0" y="0"/>
                      <a:ext cx="1577110" cy="1136117"/>
                    </a:xfrm>
                    <a:prstGeom prst="rect">
                      <a:avLst/>
                    </a:prstGeom>
                  </pic:spPr>
                </pic:pic>
              </a:graphicData>
            </a:graphic>
          </wp:inline>
        </w:drawing>
      </w:r>
    </w:p>
    <w:p w:rsidR="00B74CA8" w:rsidRDefault="00522A6F" w:rsidP="00522A6F">
      <w:pPr>
        <w:pStyle w:val="Bijschrift0"/>
        <w:jc w:val="center"/>
      </w:pPr>
      <w:r>
        <w:t xml:space="preserve">Figuur </w:t>
      </w:r>
      <w:r w:rsidR="0058306B">
        <w:fldChar w:fldCharType="begin"/>
      </w:r>
      <w:r w:rsidR="0058306B">
        <w:instrText xml:space="preserve"> STYLEREF 1 \s </w:instrText>
      </w:r>
      <w:r w:rsidR="0058306B">
        <w:fldChar w:fldCharType="separate"/>
      </w:r>
      <w:r w:rsidR="00792B1F">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92B1F">
        <w:rPr>
          <w:noProof/>
        </w:rPr>
        <w:t>8</w:t>
      </w:r>
      <w:r w:rsidR="0058306B">
        <w:fldChar w:fldCharType="end"/>
      </w:r>
      <w:r>
        <w:t xml:space="preserve"> WS2812B Layout</w:t>
      </w:r>
      <w:r w:rsidR="00236029">
        <w:t xml:space="preserve"> (11 x 8 mm)</w:t>
      </w:r>
      <w:r>
        <w:t xml:space="preserve"> </w:t>
      </w:r>
    </w:p>
    <w:p w:rsidR="00B74CA8" w:rsidRDefault="00B74CA8" w:rsidP="00B74CA8">
      <w:pPr>
        <w:rPr>
          <w:color w:val="4E5B6F" w:themeColor="text2"/>
          <w:sz w:val="18"/>
          <w:szCs w:val="18"/>
        </w:rPr>
      </w:pPr>
      <w:r>
        <w:br w:type="page"/>
      </w:r>
    </w:p>
    <w:p w:rsidR="00D3365A" w:rsidRDefault="00D3365A" w:rsidP="00D3365A">
      <w:pPr>
        <w:pStyle w:val="Kop2"/>
        <w:pageBreakBefore/>
        <w:ind w:left="578" w:hanging="578"/>
      </w:pPr>
      <w:bookmarkStart w:id="41" w:name="_Ref419648775"/>
      <w:bookmarkStart w:id="42" w:name="_Toc419749894"/>
      <w:r>
        <w:lastRenderedPageBreak/>
        <w:t>Scripts</w:t>
      </w:r>
      <w:bookmarkEnd w:id="41"/>
      <w:bookmarkEnd w:id="42"/>
    </w:p>
    <w:p w:rsidR="00D3365A" w:rsidRDefault="00D3365A" w:rsidP="00D3365A">
      <w:r>
        <w:t xml:space="preserve">In dit project worden 2 scripts gebruikt: </w:t>
      </w:r>
    </w:p>
    <w:p w:rsidR="00962EC8" w:rsidRDefault="00962EC8" w:rsidP="00962EC8">
      <w:pPr>
        <w:pStyle w:val="Lijstalinea"/>
        <w:numPr>
          <w:ilvl w:val="0"/>
          <w:numId w:val="24"/>
        </w:numPr>
      </w:pPr>
      <w:r>
        <w:rPr>
          <w:i/>
        </w:rPr>
        <w:t>make.bat</w:t>
      </w:r>
      <w:r>
        <w:t xml:space="preserve"> draait op Windows en wordt vanuit </w:t>
      </w:r>
      <w:proofErr w:type="spellStart"/>
      <w:r>
        <w:t>Eclipse</w:t>
      </w:r>
      <w:proofErr w:type="spellEnd"/>
      <w:r>
        <w:t xml:space="preserve"> </w:t>
      </w:r>
      <w:proofErr w:type="spellStart"/>
      <w:r>
        <w:t>Cpp</w:t>
      </w:r>
      <w:proofErr w:type="spellEnd"/>
      <w:r>
        <w:t xml:space="preserve"> aangeroepen,</w:t>
      </w:r>
    </w:p>
    <w:p w:rsidR="00962EC8" w:rsidRDefault="00962EC8" w:rsidP="00962EC8">
      <w:pPr>
        <w:pStyle w:val="Lijstalinea"/>
        <w:numPr>
          <w:ilvl w:val="0"/>
          <w:numId w:val="24"/>
        </w:numPr>
      </w:pPr>
      <w:r>
        <w:rPr>
          <w:i/>
        </w:rPr>
        <w:t xml:space="preserve">compile.sh </w:t>
      </w:r>
      <w:r>
        <w:t>draait op Linux en voert het compilen en uploaden naar de SC12 uit.</w:t>
      </w:r>
    </w:p>
    <w:p w:rsidR="007A5F2C" w:rsidRDefault="007A5F2C" w:rsidP="00962EC8">
      <w:r>
        <w:t xml:space="preserve">Dit zijn slechts template files, ze moeten worden aangepast aan de omgeving waarin ze worde gebruikt. </w:t>
      </w:r>
    </w:p>
    <w:p w:rsidR="00320AB0" w:rsidRDefault="00320AB0" w:rsidP="00320AB0">
      <w:r>
        <w:t>Variabelen zijn aangegeven al</w:t>
      </w:r>
      <w:bookmarkStart w:id="43" w:name="_Ref419647161"/>
      <w:r>
        <w:t>s //naam of verklaring//.</w:t>
      </w:r>
    </w:p>
    <w:p w:rsidR="00320AB0" w:rsidRDefault="00BA22FA" w:rsidP="00320AB0">
      <w:r>
        <w:t>Dit zijn de benodigdheden om de scripts te kunnen gebruiken:</w:t>
      </w:r>
    </w:p>
    <w:p w:rsidR="00E12634" w:rsidRDefault="00F204C4" w:rsidP="00BA22FA">
      <w:pPr>
        <w:pStyle w:val="Code"/>
      </w:pPr>
      <w:r>
        <w:t>On Windows:</w:t>
      </w:r>
      <w:r>
        <w:br/>
      </w:r>
      <w:r w:rsidR="00320AB0">
        <w:t xml:space="preserve">- </w:t>
      </w:r>
      <w:r w:rsidR="00231DB4">
        <w:t>//network path to SC12 folder on Linux</w:t>
      </w:r>
      <w:r w:rsidR="00320AB0">
        <w:t>//</w:t>
      </w:r>
      <w:r w:rsidR="005079AE">
        <w:br/>
      </w:r>
      <w:r w:rsidR="000F7930">
        <w:t>- //</w:t>
      </w:r>
      <w:r w:rsidR="005079AE">
        <w:t>.ppk key for passwordless access to the Liunux box//</w:t>
      </w:r>
      <w:r w:rsidR="00BA22FA">
        <w:br/>
      </w:r>
      <w:r w:rsidR="00BA22FA" w:rsidRPr="00E12634">
        <w:rPr>
          <w:b/>
        </w:rPr>
        <w:t>- plink.exe in path</w:t>
      </w:r>
      <w:r w:rsidR="00E12634" w:rsidRPr="00E12634">
        <w:rPr>
          <w:b/>
        </w:rPr>
        <w:t xml:space="preserve"> !!</w:t>
      </w:r>
      <w:r w:rsidR="00BA4ACC">
        <w:rPr>
          <w:b/>
        </w:rPr>
        <w:t xml:space="preserve"> (part of PuTTY SSH and telnet client)</w:t>
      </w:r>
      <w:r w:rsidR="00320AB0">
        <w:br/>
        <w:t xml:space="preserve">- </w:t>
      </w:r>
      <w:r w:rsidR="00E12634">
        <w:t>//</w:t>
      </w:r>
      <w:r w:rsidR="00320AB0">
        <w:t>eclipse source</w:t>
      </w:r>
      <w:r w:rsidR="00BA22FA">
        <w:t xml:space="preserve"> folder</w:t>
      </w:r>
      <w:r w:rsidR="00E12634">
        <w:t>//:</w:t>
      </w:r>
      <w:r w:rsidR="00320AB0">
        <w:br/>
      </w:r>
      <w:r w:rsidR="00320AB0">
        <w:tab/>
        <w:t>- make.bat</w:t>
      </w:r>
      <w:r w:rsidR="00320AB0">
        <w:br/>
      </w:r>
      <w:r w:rsidR="00320AB0">
        <w:tab/>
        <w:t xml:space="preserve">- </w:t>
      </w:r>
      <w:r w:rsidR="00BA22FA">
        <w:t>alle .c en .h bestanden</w:t>
      </w:r>
      <w:r>
        <w:br/>
        <w:t>On Linux:</w:t>
      </w:r>
      <w:r>
        <w:br/>
      </w:r>
      <w:r w:rsidR="00BA22FA" w:rsidRPr="00BA22FA">
        <w:t>-</w:t>
      </w:r>
      <w:r w:rsidR="00BA22FA">
        <w:t xml:space="preserve"> //OpenWatcom installatie path//</w:t>
      </w:r>
      <w:r w:rsidR="00BA22FA">
        <w:br/>
        <w:t>- //Beck cLib installation path//</w:t>
      </w:r>
      <w:r w:rsidR="00BA22FA">
        <w:br/>
        <w:t xml:space="preserve">- </w:t>
      </w:r>
      <w:r w:rsidR="00E12634">
        <w:t>//user directory//:</w:t>
      </w:r>
      <w:r w:rsidR="00E12634">
        <w:br/>
      </w:r>
      <w:r w:rsidR="00E12634">
        <w:tab/>
        <w:t>- sc12:</w:t>
      </w:r>
      <w:r w:rsidR="00E12634">
        <w:br/>
      </w:r>
      <w:r w:rsidR="00E12634">
        <w:tab/>
      </w:r>
      <w:r w:rsidR="00E12634">
        <w:tab/>
      </w:r>
      <w:r>
        <w:t>compile.sh</w:t>
      </w:r>
      <w:r>
        <w:br/>
        <w:t>SC12 needs to be on &amp; responding for the upload to work!</w:t>
      </w:r>
    </w:p>
    <w:p w:rsidR="006600DF" w:rsidRDefault="006600DF" w:rsidP="006600DF"/>
    <w:p w:rsidR="007A5F2C" w:rsidRDefault="00D3365A" w:rsidP="00320AB0">
      <w:pPr>
        <w:pStyle w:val="Kop30"/>
      </w:pPr>
      <w:bookmarkStart w:id="44" w:name="_Toc419749895"/>
      <w:r>
        <w:t>make.bat</w:t>
      </w:r>
      <w:bookmarkEnd w:id="43"/>
      <w:bookmarkEnd w:id="44"/>
    </w:p>
    <w:p w:rsidR="00BA22FA" w:rsidRPr="007A5F2C" w:rsidRDefault="00BA22FA" w:rsidP="007A5F2C">
      <w:pPr>
        <w:sectPr w:rsidR="00BA22FA" w:rsidRPr="007A5F2C" w:rsidSect="009D6F8F">
          <w:footerReference w:type="default" r:id="rId34"/>
          <w:pgSz w:w="11907" w:h="16839" w:code="9"/>
          <w:pgMar w:top="1417" w:right="1417" w:bottom="1417" w:left="1417" w:header="709" w:footer="709" w:gutter="0"/>
          <w:cols w:space="720"/>
          <w:docGrid w:linePitch="360"/>
        </w:sectPr>
      </w:pPr>
    </w:p>
    <w:p w:rsidR="007A5F2C" w:rsidRDefault="007A5F2C" w:rsidP="007A5F2C">
      <w:pPr>
        <w:pStyle w:val="Code"/>
      </w:pPr>
      <w:r>
        <w:lastRenderedPageBreak/>
        <w:t>@echo off</w:t>
      </w:r>
    </w:p>
    <w:p w:rsidR="007A5F2C" w:rsidRDefault="007A5F2C" w:rsidP="007A5F2C">
      <w:pPr>
        <w:pStyle w:val="Code"/>
      </w:pPr>
      <w:r>
        <w:t>rem Load ssh key</w:t>
      </w:r>
    </w:p>
    <w:p w:rsidR="007A5F2C" w:rsidRPr="00231DB4" w:rsidRDefault="007A5F2C" w:rsidP="007A5F2C">
      <w:pPr>
        <w:pStyle w:val="Code"/>
        <w:rPr>
          <w:b/>
        </w:rPr>
      </w:pPr>
      <w:r w:rsidRPr="00231DB4">
        <w:rPr>
          <w:b/>
        </w:rPr>
        <w:t>//load .ppk</w:t>
      </w:r>
      <w:r w:rsidR="00320AB0" w:rsidRPr="00231DB4">
        <w:rPr>
          <w:b/>
        </w:rPr>
        <w:t xml:space="preserve"> for ssh session</w:t>
      </w:r>
      <w:r w:rsidRPr="00231DB4">
        <w:rPr>
          <w:b/>
        </w:rPr>
        <w:t>//</w:t>
      </w:r>
    </w:p>
    <w:p w:rsidR="007A5F2C" w:rsidRDefault="007A5F2C" w:rsidP="007A5F2C">
      <w:pPr>
        <w:pStyle w:val="Code"/>
      </w:pPr>
    </w:p>
    <w:p w:rsidR="007A5F2C" w:rsidRDefault="007A5F2C" w:rsidP="007A5F2C">
      <w:pPr>
        <w:pStyle w:val="Code"/>
      </w:pPr>
      <w:r>
        <w:t>rem delete old source files</w:t>
      </w:r>
    </w:p>
    <w:p w:rsidR="007A5F2C" w:rsidRDefault="007A5F2C" w:rsidP="007A5F2C">
      <w:pPr>
        <w:pStyle w:val="Code"/>
      </w:pPr>
      <w:r>
        <w:t xml:space="preserve">del /Q </w:t>
      </w:r>
      <w:r w:rsidRPr="00231DB4">
        <w:rPr>
          <w:b/>
        </w:rPr>
        <w:t>//</w:t>
      </w:r>
      <w:r w:rsidR="00231DB4" w:rsidRPr="00231DB4">
        <w:rPr>
          <w:b/>
        </w:rPr>
        <w:t xml:space="preserve"> network path to SC12 folder on Linux </w:t>
      </w:r>
      <w:r w:rsidRPr="00231DB4">
        <w:rPr>
          <w:b/>
        </w:rPr>
        <w:t>//</w:t>
      </w:r>
      <w:r>
        <w:t>*.h</w:t>
      </w:r>
    </w:p>
    <w:p w:rsidR="007A5F2C" w:rsidRDefault="007A5F2C" w:rsidP="007A5F2C">
      <w:pPr>
        <w:pStyle w:val="Code"/>
      </w:pPr>
      <w:r>
        <w:t xml:space="preserve">del /Q </w:t>
      </w:r>
      <w:r w:rsidR="00231DB4" w:rsidRPr="00231DB4">
        <w:rPr>
          <w:b/>
        </w:rPr>
        <w:t>// network path to SC12 folder on Linux //</w:t>
      </w:r>
      <w:r>
        <w:t>*.c</w:t>
      </w:r>
    </w:p>
    <w:p w:rsidR="007A5F2C" w:rsidRDefault="007A5F2C" w:rsidP="007A5F2C">
      <w:pPr>
        <w:pStyle w:val="Code"/>
      </w:pPr>
    </w:p>
    <w:p w:rsidR="007A5F2C" w:rsidRDefault="007A5F2C" w:rsidP="007A5F2C">
      <w:pPr>
        <w:pStyle w:val="Code"/>
      </w:pPr>
      <w:r>
        <w:t>rem copy over new source files</w:t>
      </w:r>
    </w:p>
    <w:p w:rsidR="007A5F2C" w:rsidRDefault="007A5F2C" w:rsidP="007A5F2C">
      <w:pPr>
        <w:pStyle w:val="Code"/>
      </w:pPr>
      <w:r>
        <w:t xml:space="preserve">copy /B /Y *.c </w:t>
      </w:r>
      <w:r w:rsidR="00231DB4" w:rsidRPr="00231DB4">
        <w:rPr>
          <w:b/>
        </w:rPr>
        <w:t>// network path to SC12 folder on Linux //</w:t>
      </w:r>
    </w:p>
    <w:p w:rsidR="007A5F2C" w:rsidRDefault="007A5F2C" w:rsidP="007A5F2C">
      <w:pPr>
        <w:pStyle w:val="Code"/>
      </w:pPr>
      <w:r>
        <w:t xml:space="preserve">copy /B /Y *.h </w:t>
      </w:r>
      <w:r w:rsidR="00231DB4" w:rsidRPr="00231DB4">
        <w:rPr>
          <w:b/>
        </w:rPr>
        <w:t>// network path to SC12 folder on Linux //</w:t>
      </w:r>
    </w:p>
    <w:p w:rsidR="007A5F2C" w:rsidRDefault="007A5F2C" w:rsidP="007A5F2C">
      <w:pPr>
        <w:pStyle w:val="Code"/>
      </w:pPr>
    </w:p>
    <w:p w:rsidR="007A5F2C" w:rsidRDefault="007A5F2C" w:rsidP="007A5F2C">
      <w:pPr>
        <w:pStyle w:val="Code"/>
      </w:pPr>
      <w:r>
        <w:t>rem open ssh session and execute commands</w:t>
      </w:r>
    </w:p>
    <w:p w:rsidR="007A5F2C" w:rsidRDefault="007A5F2C" w:rsidP="007A5F2C">
      <w:pPr>
        <w:pStyle w:val="Code"/>
        <w:sectPr w:rsidR="007A5F2C" w:rsidSect="007A5F2C">
          <w:type w:val="continuous"/>
          <w:pgSz w:w="11907" w:h="16839" w:code="9"/>
          <w:pgMar w:top="1837" w:right="1752" w:bottom="1418" w:left="1752" w:header="709" w:footer="709" w:gutter="0"/>
          <w:lnNumType w:countBy="1" w:restart="continuous"/>
          <w:cols w:space="720"/>
          <w:docGrid w:linePitch="360"/>
        </w:sectPr>
      </w:pPr>
      <w:r>
        <w:t xml:space="preserve">plink -batch -ssh </w:t>
      </w:r>
      <w:r w:rsidRPr="005079AE">
        <w:rPr>
          <w:b/>
        </w:rPr>
        <w:t>//user</w:t>
      </w:r>
      <w:r w:rsidR="00687183" w:rsidRPr="005079AE">
        <w:rPr>
          <w:b/>
        </w:rPr>
        <w:t>@host//</w:t>
      </w:r>
      <w:r w:rsidR="00687183">
        <w:t xml:space="preserve"> "cd sc12; sh compile.sh</w:t>
      </w:r>
    </w:p>
    <w:p w:rsidR="00265DAB" w:rsidRDefault="00265DAB">
      <w:pPr>
        <w:rPr>
          <w:rFonts w:asciiTheme="majorHAnsi" w:eastAsiaTheme="majorEastAsia" w:hAnsiTheme="majorHAnsi" w:cstheme="majorBidi"/>
          <w:color w:val="004F5B" w:themeColor="accent1" w:themeShade="7F"/>
          <w:sz w:val="24"/>
          <w:szCs w:val="24"/>
        </w:rPr>
      </w:pPr>
      <w:bookmarkStart w:id="45" w:name="_Ref419647172"/>
      <w:r>
        <w:lastRenderedPageBreak/>
        <w:br w:type="page"/>
      </w:r>
    </w:p>
    <w:p w:rsidR="00D3365A" w:rsidRDefault="00D3365A" w:rsidP="00D3365A">
      <w:pPr>
        <w:pStyle w:val="Kop30"/>
      </w:pPr>
      <w:bookmarkStart w:id="46" w:name="_Toc419749896"/>
      <w:r>
        <w:lastRenderedPageBreak/>
        <w:t>compile.sh</w:t>
      </w:r>
      <w:bookmarkEnd w:id="45"/>
      <w:bookmarkEnd w:id="46"/>
    </w:p>
    <w:p w:rsidR="00CE0D85" w:rsidRDefault="00CE0D85" w:rsidP="00CE0D85">
      <w:pPr>
        <w:sectPr w:rsidR="00CE0D85" w:rsidSect="007A5F2C">
          <w:type w:val="continuous"/>
          <w:pgSz w:w="11907" w:h="16839" w:code="9"/>
          <w:pgMar w:top="1836" w:right="1751" w:bottom="1418" w:left="1751" w:header="709" w:footer="709" w:gutter="0"/>
          <w:cols w:space="720"/>
          <w:docGrid w:linePitch="360"/>
        </w:sectPr>
      </w:pPr>
    </w:p>
    <w:p w:rsidR="00CE0D85" w:rsidRDefault="00CE0D85" w:rsidP="00CE0D85">
      <w:pPr>
        <w:pStyle w:val="Code"/>
      </w:pPr>
      <w:r>
        <w:lastRenderedPageBreak/>
        <w:t>#!/usr/bin/sh</w:t>
      </w:r>
    </w:p>
    <w:p w:rsidR="00CE0D85" w:rsidRDefault="00CE0D85" w:rsidP="00CE0D85">
      <w:pPr>
        <w:pStyle w:val="Code"/>
      </w:pPr>
    </w:p>
    <w:p w:rsidR="00CE0D85" w:rsidRDefault="00CE0D85" w:rsidP="00CE0D85">
      <w:pPr>
        <w:pStyle w:val="Code"/>
      </w:pPr>
      <w:r>
        <w:t># Setup env</w:t>
      </w:r>
    </w:p>
    <w:p w:rsidR="00CE0D85" w:rsidRPr="00231DB4" w:rsidRDefault="00CE0D85" w:rsidP="00CE0D85">
      <w:pPr>
        <w:pStyle w:val="Code"/>
        <w:rPr>
          <w:b/>
        </w:rPr>
      </w:pPr>
      <w:r>
        <w:t>export WATCOM=</w:t>
      </w:r>
      <w:r w:rsidR="00320AB0" w:rsidRPr="00231DB4">
        <w:rPr>
          <w:b/>
        </w:rPr>
        <w:t>//openwatcom</w:t>
      </w:r>
      <w:r w:rsidR="00231DB4" w:rsidRPr="00231DB4">
        <w:rPr>
          <w:b/>
        </w:rPr>
        <w:t xml:space="preserve"> install location</w:t>
      </w:r>
      <w:r w:rsidR="00320AB0" w:rsidRPr="00231DB4">
        <w:rPr>
          <w:b/>
        </w:rPr>
        <w:t>//</w:t>
      </w:r>
    </w:p>
    <w:p w:rsidR="00CE0D85" w:rsidRDefault="00CE0D85" w:rsidP="00CE0D85">
      <w:pPr>
        <w:pStyle w:val="Code"/>
      </w:pPr>
      <w:r>
        <w:t>export PATH=$WATCOM/binl:$PATH</w:t>
      </w:r>
    </w:p>
    <w:p w:rsidR="00CE0D85" w:rsidRDefault="00320AB0" w:rsidP="00CE0D85">
      <w:pPr>
        <w:pStyle w:val="Code"/>
      </w:pPr>
      <w:r>
        <w:t>export BECKCLIB=</w:t>
      </w:r>
      <w:r w:rsidRPr="00231DB4">
        <w:rPr>
          <w:b/>
        </w:rPr>
        <w:t>//beck</w:t>
      </w:r>
      <w:r w:rsidR="00231DB4" w:rsidRPr="00231DB4">
        <w:rPr>
          <w:b/>
        </w:rPr>
        <w:t xml:space="preserve"> clib</w:t>
      </w:r>
      <w:r w:rsidRPr="00231DB4">
        <w:rPr>
          <w:b/>
        </w:rPr>
        <w:t xml:space="preserve"> install location//</w:t>
      </w:r>
    </w:p>
    <w:p w:rsidR="00CE0D85" w:rsidRDefault="00CE0D85" w:rsidP="00CE0D85">
      <w:pPr>
        <w:pStyle w:val="Code"/>
      </w:pPr>
      <w:r>
        <w:t>export INCLUDE=$WATCOM/h:$BECKCLIB/includes</w:t>
      </w:r>
    </w:p>
    <w:p w:rsidR="00CE0D85" w:rsidRDefault="00CE0D85" w:rsidP="00CE0D85">
      <w:pPr>
        <w:pStyle w:val="Code"/>
      </w:pPr>
      <w:r>
        <w:t>export LIB=$WATCOM/lib286/dos:$WATCOM/lib286:$BECKCLIB/lib</w:t>
      </w:r>
    </w:p>
    <w:p w:rsidR="00CE0D85" w:rsidRDefault="00CE0D85" w:rsidP="00CE0D85">
      <w:pPr>
        <w:pStyle w:val="Code"/>
      </w:pPr>
      <w:r>
        <w:t>#export EDPATH=$WATCOM/eddat</w:t>
      </w:r>
    </w:p>
    <w:p w:rsidR="00CE0D85" w:rsidRDefault="00CE0D85" w:rsidP="00CE0D85">
      <w:pPr>
        <w:pStyle w:val="Code"/>
      </w:pPr>
      <w:r>
        <w:t>#export WIPFC=$WATCOM/wipfc</w:t>
      </w:r>
    </w:p>
    <w:p w:rsidR="00CE0D85" w:rsidRDefault="00CE0D85" w:rsidP="00CE0D85">
      <w:pPr>
        <w:pStyle w:val="Code"/>
      </w:pPr>
    </w:p>
    <w:p w:rsidR="00CE0D85" w:rsidRDefault="00CE0D85" w:rsidP="00CE0D85">
      <w:pPr>
        <w:pStyle w:val="Code"/>
      </w:pPr>
      <w:r>
        <w:t># Compile script</w:t>
      </w:r>
    </w:p>
    <w:p w:rsidR="00CE0D85" w:rsidRDefault="00CE0D85" w:rsidP="00CE0D85">
      <w:pPr>
        <w:pStyle w:val="Code"/>
      </w:pPr>
      <w:r>
        <w:t>rm -r watcomTEMP</w:t>
      </w:r>
    </w:p>
    <w:p w:rsidR="00CE0D85" w:rsidRDefault="00CE0D85" w:rsidP="00CE0D85">
      <w:pPr>
        <w:pStyle w:val="Code"/>
      </w:pPr>
      <w:r>
        <w:t>mkdir watcomTEMP</w:t>
      </w:r>
    </w:p>
    <w:p w:rsidR="00CE0D85" w:rsidRDefault="00CE0D85" w:rsidP="00CE0D85">
      <w:pPr>
        <w:pStyle w:val="Code"/>
      </w:pPr>
      <w:r>
        <w:t>cp *.c watcomTEMP</w:t>
      </w:r>
    </w:p>
    <w:p w:rsidR="00CE0D85" w:rsidRDefault="00CE0D85" w:rsidP="00CE0D85">
      <w:pPr>
        <w:pStyle w:val="Code"/>
      </w:pPr>
      <w:r>
        <w:t>cp *.h watcomTEMP</w:t>
      </w:r>
    </w:p>
    <w:p w:rsidR="00CE0D85" w:rsidRDefault="00CE0D85" w:rsidP="00CE0D85">
      <w:pPr>
        <w:pStyle w:val="Code"/>
      </w:pPr>
      <w:r>
        <w:t>cd watcomTEMP</w:t>
      </w:r>
    </w:p>
    <w:p w:rsidR="00CE0D85" w:rsidRDefault="00CE0D85" w:rsidP="00CE0D85">
      <w:pPr>
        <w:pStyle w:val="Code"/>
      </w:pPr>
    </w:p>
    <w:p w:rsidR="00CE0D85" w:rsidRDefault="00CE0D85" w:rsidP="00CE0D85">
      <w:pPr>
        <w:pStyle w:val="Code"/>
      </w:pPr>
      <w:r>
        <w:t>echo "All C files:"</w:t>
      </w:r>
    </w:p>
    <w:p w:rsidR="00CE0D85" w:rsidRDefault="00CE0D85" w:rsidP="00CE0D85">
      <w:pPr>
        <w:pStyle w:val="Code"/>
      </w:pPr>
      <w:r>
        <w:t>echo "------------"</w:t>
      </w:r>
    </w:p>
    <w:p w:rsidR="00CE0D85" w:rsidRDefault="00CE0D85" w:rsidP="00CE0D85">
      <w:pPr>
        <w:pStyle w:val="Code"/>
      </w:pPr>
      <w:r>
        <w:t>find -name '*.c' -exec basename {} \;</w:t>
      </w:r>
    </w:p>
    <w:p w:rsidR="00CE0D85" w:rsidRDefault="00CE0D85" w:rsidP="00CE0D85">
      <w:pPr>
        <w:pStyle w:val="Code"/>
      </w:pPr>
      <w:r>
        <w:t>echo "------------"</w:t>
      </w:r>
    </w:p>
    <w:p w:rsidR="00CE0D85" w:rsidRDefault="00CE0D85" w:rsidP="00CE0D85">
      <w:pPr>
        <w:pStyle w:val="Code"/>
      </w:pPr>
    </w:p>
    <w:p w:rsidR="00CE0D85" w:rsidRDefault="00CE0D85" w:rsidP="00CE0D85">
      <w:pPr>
        <w:pStyle w:val="Code"/>
      </w:pPr>
      <w:r>
        <w:t>wcl -w4 -s -zp1 -d0 -od -fpr -zu -1 -ml -za99 -bcl=dos -bt=dos -lr -l=dos -i=$INCLUDE *.c clib260h.lib -fe=main.exe</w:t>
      </w:r>
    </w:p>
    <w:p w:rsidR="00CE0D85" w:rsidRDefault="00CE0D85" w:rsidP="00CE0D85">
      <w:pPr>
        <w:pStyle w:val="Code"/>
      </w:pPr>
    </w:p>
    <w:p w:rsidR="00CE0D85" w:rsidRDefault="00CE0D85" w:rsidP="00CE0D85">
      <w:pPr>
        <w:pStyle w:val="Code"/>
      </w:pPr>
      <w:r>
        <w:t>if ls *.exe 1&gt; /dev/null 2&gt;&amp;1; then</w:t>
      </w:r>
    </w:p>
    <w:p w:rsidR="00CE0D85" w:rsidRDefault="00CE0D85" w:rsidP="00CE0D85">
      <w:pPr>
        <w:pStyle w:val="Code"/>
      </w:pPr>
      <w:r>
        <w:tab/>
        <w:t>echo "All EXE files:"</w:t>
      </w:r>
    </w:p>
    <w:p w:rsidR="00CE0D85" w:rsidRDefault="00CE0D85" w:rsidP="00CE0D85">
      <w:pPr>
        <w:pStyle w:val="Code"/>
      </w:pPr>
      <w:r>
        <w:tab/>
        <w:t>echo "------------"</w:t>
      </w:r>
    </w:p>
    <w:p w:rsidR="00CE0D85" w:rsidRDefault="00CE0D85" w:rsidP="00CE0D85">
      <w:pPr>
        <w:pStyle w:val="Code"/>
      </w:pPr>
      <w:r>
        <w:tab/>
        <w:t>find -name '*.exe' -exec basename {} \;</w:t>
      </w:r>
    </w:p>
    <w:p w:rsidR="00CE0D85" w:rsidRDefault="00CE0D85" w:rsidP="00CE0D85">
      <w:pPr>
        <w:pStyle w:val="Code"/>
      </w:pPr>
      <w:r>
        <w:tab/>
        <w:t>echo "------------"</w:t>
      </w:r>
    </w:p>
    <w:p w:rsidR="00CE0D85" w:rsidRDefault="00CE0D85" w:rsidP="00CE0D85">
      <w:pPr>
        <w:pStyle w:val="Code"/>
      </w:pPr>
      <w:r>
        <w:t>else</w:t>
      </w:r>
    </w:p>
    <w:p w:rsidR="00CE0D85" w:rsidRDefault="00CE0D85" w:rsidP="00CE0D85">
      <w:pPr>
        <w:pStyle w:val="Code"/>
      </w:pPr>
      <w:r>
        <w:tab/>
        <w:t>echo "NO EXE FILES. Error"</w:t>
      </w:r>
    </w:p>
    <w:p w:rsidR="00CE0D85" w:rsidRDefault="00CE0D85" w:rsidP="00CE0D85">
      <w:pPr>
        <w:pStyle w:val="Code"/>
      </w:pPr>
      <w:r>
        <w:tab/>
        <w:t>exit 1</w:t>
      </w:r>
    </w:p>
    <w:p w:rsidR="00CE0D85" w:rsidRDefault="00CE0D85" w:rsidP="00CE0D85">
      <w:pPr>
        <w:pStyle w:val="Code"/>
      </w:pPr>
      <w:r>
        <w:t>fi</w:t>
      </w:r>
    </w:p>
    <w:p w:rsidR="00CE0D85" w:rsidRDefault="00CE0D85" w:rsidP="00CE0D85">
      <w:pPr>
        <w:pStyle w:val="Code"/>
      </w:pPr>
    </w:p>
    <w:p w:rsidR="00CE0D85" w:rsidRDefault="00CE0D85" w:rsidP="00CE0D85">
      <w:pPr>
        <w:pStyle w:val="Code"/>
      </w:pPr>
      <w:r>
        <w:t>find -name '*.exe' -exec basename {} \; &gt; AUTOEXEC.BAT</w:t>
      </w:r>
    </w:p>
    <w:p w:rsidR="00CE0D85" w:rsidRDefault="00CE0D85" w:rsidP="00CE0D85">
      <w:pPr>
        <w:pStyle w:val="Code"/>
      </w:pPr>
    </w:p>
    <w:p w:rsidR="00CE0D85" w:rsidRDefault="00CE0D85" w:rsidP="00CE0D85">
      <w:pPr>
        <w:pStyle w:val="Code"/>
      </w:pPr>
      <w:r>
        <w:t>ftp -pvn &lt;&lt;EOF</w:t>
      </w:r>
    </w:p>
    <w:p w:rsidR="00CE0D85" w:rsidRDefault="00CE0D85" w:rsidP="00CE0D85">
      <w:pPr>
        <w:pStyle w:val="Code"/>
      </w:pPr>
      <w:r>
        <w:t xml:space="preserve">open </w:t>
      </w:r>
      <w:r w:rsidR="00B767DB" w:rsidRPr="00B767DB">
        <w:rPr>
          <w:b/>
        </w:rPr>
        <w:t>//IP of SC12//</w:t>
      </w:r>
    </w:p>
    <w:p w:rsidR="00CE0D85" w:rsidRDefault="00CE0D85" w:rsidP="00CE0D85">
      <w:pPr>
        <w:pStyle w:val="Code"/>
      </w:pPr>
      <w:r>
        <w:t>user ftp ftp</w:t>
      </w:r>
    </w:p>
    <w:p w:rsidR="00CE0D85" w:rsidRDefault="00CE0D85" w:rsidP="00CE0D85">
      <w:pPr>
        <w:pStyle w:val="Code"/>
      </w:pPr>
      <w:r>
        <w:t>binary</w:t>
      </w:r>
    </w:p>
    <w:p w:rsidR="00CE0D85" w:rsidRDefault="00CE0D85" w:rsidP="00CE0D85">
      <w:pPr>
        <w:pStyle w:val="Code"/>
      </w:pPr>
      <w:r>
        <w:t>put *.exe</w:t>
      </w:r>
    </w:p>
    <w:p w:rsidR="00CE0D85" w:rsidRDefault="00CE0D85" w:rsidP="00CE0D85">
      <w:pPr>
        <w:pStyle w:val="Code"/>
      </w:pPr>
      <w:r>
        <w:t>put AUTOEXEC.BAT</w:t>
      </w:r>
    </w:p>
    <w:p w:rsidR="00CE0D85" w:rsidRDefault="00CE0D85" w:rsidP="00CE0D85">
      <w:pPr>
        <w:pStyle w:val="Code"/>
      </w:pPr>
      <w:r>
        <w:t>EOF</w:t>
      </w:r>
    </w:p>
    <w:p w:rsidR="00CE0D85" w:rsidRDefault="00CE0D85" w:rsidP="00CE0D85">
      <w:pPr>
        <w:pStyle w:val="Code"/>
      </w:pPr>
    </w:p>
    <w:p w:rsidR="00CE0D85" w:rsidRDefault="00CE0D85" w:rsidP="00CE0D85">
      <w:pPr>
        <w:pStyle w:val="Code"/>
      </w:pPr>
      <w:r>
        <w:t>{</w:t>
      </w:r>
    </w:p>
    <w:p w:rsidR="00CE0D85" w:rsidRDefault="00CE0D85" w:rsidP="00CE0D85">
      <w:pPr>
        <w:pStyle w:val="Code"/>
      </w:pPr>
      <w:r>
        <w:tab/>
        <w:t>echo "tel";</w:t>
      </w:r>
    </w:p>
    <w:p w:rsidR="00CE0D85" w:rsidRDefault="00CE0D85" w:rsidP="00CE0D85">
      <w:pPr>
        <w:pStyle w:val="Code"/>
      </w:pPr>
      <w:r>
        <w:tab/>
        <w:t>echo "tel";</w:t>
      </w:r>
    </w:p>
    <w:p w:rsidR="00CE0D85" w:rsidRDefault="00CE0D85" w:rsidP="00CE0D85">
      <w:pPr>
        <w:pStyle w:val="Code"/>
      </w:pPr>
      <w:r>
        <w:tab/>
        <w:t>echo "reboot";</w:t>
      </w:r>
    </w:p>
    <w:p w:rsidR="00CE0D85" w:rsidRDefault="00CE0D85" w:rsidP="00CE0D85">
      <w:pPr>
        <w:pStyle w:val="Code"/>
      </w:pPr>
      <w:r>
        <w:tab/>
        <w:t>sleep 1;</w:t>
      </w:r>
    </w:p>
    <w:p w:rsidR="00CE0D85" w:rsidRDefault="00CE0D85" w:rsidP="00CE0D85">
      <w:pPr>
        <w:pStyle w:val="Code"/>
      </w:pPr>
      <w:r>
        <w:t xml:space="preserve">} | telnet </w:t>
      </w:r>
      <w:r w:rsidR="00B767DB" w:rsidRPr="00B767DB">
        <w:rPr>
          <w:b/>
        </w:rPr>
        <w:t>//IP of SC12//</w:t>
      </w:r>
    </w:p>
    <w:p w:rsidR="00CE0D85" w:rsidRDefault="00CE0D85" w:rsidP="00CE0D85">
      <w:pPr>
        <w:pStyle w:val="Code"/>
      </w:pPr>
    </w:p>
    <w:p w:rsidR="00CE0D85" w:rsidRDefault="00CE0D85" w:rsidP="00CE0D85">
      <w:pPr>
        <w:pStyle w:val="Code"/>
      </w:pPr>
      <w:r>
        <w:t>cd ..</w:t>
      </w:r>
    </w:p>
    <w:p w:rsidR="00CE0D85" w:rsidRDefault="00CE0D85" w:rsidP="00CE0D85">
      <w:pPr>
        <w:pStyle w:val="Code"/>
        <w:sectPr w:rsidR="00CE0D85" w:rsidSect="00E858C2">
          <w:type w:val="continuous"/>
          <w:pgSz w:w="11907" w:h="16839" w:code="9"/>
          <w:pgMar w:top="1837" w:right="1752" w:bottom="1418" w:left="1752" w:header="709" w:footer="709" w:gutter="0"/>
          <w:lnNumType w:countBy="1" w:restart="continuous"/>
          <w:cols w:space="720"/>
          <w:docGrid w:linePitch="360"/>
        </w:sectPr>
      </w:pPr>
    </w:p>
    <w:p w:rsidR="00EF2F3E" w:rsidRDefault="00EF2F3E" w:rsidP="00D3365A">
      <w:pPr>
        <w:pStyle w:val="Kop2"/>
        <w:pageBreakBefore/>
        <w:ind w:left="578" w:hanging="578"/>
      </w:pPr>
      <w:bookmarkStart w:id="47" w:name="_Toc419749897"/>
      <w:r>
        <w:lastRenderedPageBreak/>
        <w:t>Broncode</w:t>
      </w:r>
      <w:bookmarkEnd w:id="47"/>
    </w:p>
    <w:p w:rsidR="00EF2F3E" w:rsidRDefault="00EF2F3E" w:rsidP="007F5DC4">
      <w:r>
        <w:t xml:space="preserve">De volledige broncode is ook beschikbaar op </w:t>
      </w:r>
      <w:hyperlink r:id="rId35" w:history="1">
        <w:r w:rsidRPr="00EF2F3E">
          <w:rPr>
            <w:rStyle w:val="Hyperlink"/>
          </w:rPr>
          <w:t>github.com/dries007/ModernMasterMind</w:t>
        </w:r>
      </w:hyperlink>
      <w:r>
        <w:t>.</w:t>
      </w:r>
    </w:p>
    <w:p w:rsidR="00B53539" w:rsidRDefault="00B53539" w:rsidP="007F5DC4">
      <w:r>
        <w:t xml:space="preserve">Mastermind.c draait op de SC12, </w:t>
      </w:r>
      <w:proofErr w:type="spellStart"/>
      <w:r>
        <w:t>AVR.c</w:t>
      </w:r>
      <w:proofErr w:type="spellEnd"/>
      <w:r>
        <w:t xml:space="preserve"> op de ATMega128.</w:t>
      </w:r>
    </w:p>
    <w:p w:rsidR="00B53539" w:rsidRDefault="00B53539" w:rsidP="007F5DC4">
      <w:r>
        <w:t xml:space="preserve">Het originele HTML template is ook toegevoegd, aangezien dit </w:t>
      </w:r>
      <w:r w:rsidR="00075938">
        <w:t>gecomprimeerd</w:t>
      </w:r>
      <w:r>
        <w:t xml:space="preserve"> bijna </w:t>
      </w:r>
      <w:proofErr w:type="spellStart"/>
      <w:r>
        <w:t>onleesbaaar</w:t>
      </w:r>
      <w:proofErr w:type="spellEnd"/>
      <w:r>
        <w:t xml:space="preserve"> is.</w:t>
      </w:r>
    </w:p>
    <w:p w:rsidR="00D60D99" w:rsidRDefault="00961AC8" w:rsidP="007F5DC4">
      <w:r>
        <w:t xml:space="preserve">De </w:t>
      </w:r>
      <w:proofErr w:type="spellStart"/>
      <w:r>
        <w:t>cLib</w:t>
      </w:r>
      <w:proofErr w:type="spellEnd"/>
      <w:r>
        <w:t xml:space="preserve"> library die bij </w:t>
      </w:r>
      <w:proofErr w:type="spellStart"/>
      <w:r>
        <w:t>mastermind.h</w:t>
      </w:r>
      <w:proofErr w:type="spellEnd"/>
      <w:r>
        <w:t xml:space="preserve"> code </w:t>
      </w:r>
      <w:proofErr w:type="spellStart"/>
      <w:r>
        <w:t>hoord</w:t>
      </w:r>
      <w:proofErr w:type="spellEnd"/>
      <w:r w:rsidR="00D60D99">
        <w:t xml:space="preserve"> is beschikbaar op </w:t>
      </w:r>
      <w:hyperlink r:id="rId36" w:history="1">
        <w:r w:rsidR="00D60D99" w:rsidRPr="00D60D99">
          <w:rPr>
            <w:rStyle w:val="Hyperlink"/>
          </w:rPr>
          <w:t>www.beck-ipc.com</w:t>
        </w:r>
      </w:hyperlink>
      <w:r w:rsidR="00D60D99">
        <w:t>.</w:t>
      </w:r>
    </w:p>
    <w:p w:rsidR="002528F4" w:rsidRDefault="002528F4" w:rsidP="002528F4">
      <w:pPr>
        <w:pStyle w:val="Kop30"/>
      </w:pPr>
      <w:bookmarkStart w:id="48" w:name="_Toc419749898"/>
      <w:proofErr w:type="spellStart"/>
      <w:r>
        <w:t>mastermind.h</w:t>
      </w:r>
      <w:bookmarkEnd w:id="48"/>
      <w:proofErr w:type="spellEnd"/>
    </w:p>
    <w:p w:rsidR="007B69F4" w:rsidRDefault="007B69F4" w:rsidP="002528F4">
      <w:pPr>
        <w:pStyle w:val="Code"/>
        <w:sectPr w:rsidR="007B69F4" w:rsidSect="007A5F2C">
          <w:type w:val="continuous"/>
          <w:pgSz w:w="11907" w:h="16839" w:code="9"/>
          <w:pgMar w:top="1836" w:right="1751" w:bottom="1418" w:left="1751" w:header="709" w:footer="709" w:gutter="0"/>
          <w:cols w:space="720"/>
          <w:docGrid w:linePitch="360"/>
        </w:sectPr>
      </w:pPr>
    </w:p>
    <w:p w:rsidR="007B69F4" w:rsidRDefault="002528F4" w:rsidP="00AC41E8">
      <w:pPr>
        <w:pStyle w:val="Code"/>
        <w:sectPr w:rsidR="007B69F4" w:rsidSect="007B69F4">
          <w:type w:val="continuous"/>
          <w:pgSz w:w="11907" w:h="16839" w:code="9"/>
          <w:pgMar w:top="1837" w:right="1752" w:bottom="1418" w:left="1752" w:header="709" w:footer="709" w:gutter="0"/>
          <w:lnNumType w:countBy="1" w:restart="continuous"/>
          <w:cols w:space="720"/>
          <w:docGrid w:linePitch="360"/>
        </w:sectPr>
      </w:pPr>
      <w:r>
        <w:lastRenderedPageBreak/>
        <w:t>#ifndef SRC_MASTERMIND_H_</w:t>
      </w:r>
      <w:r>
        <w:br/>
        <w:t>#define SRC_MASTERMIND_H_</w:t>
      </w:r>
      <w:r>
        <w:br/>
      </w:r>
      <w:r>
        <w:br/>
        <w:t>#pragma option -1 //create 80186 code</w:t>
      </w:r>
      <w:r>
        <w:br/>
      </w:r>
      <w:r>
        <w:br/>
        <w:t>#include &lt;clib.h&gt;</w:t>
      </w:r>
      <w:r>
        <w:br/>
        <w:t>#include &lt;stdio.h&gt;</w:t>
      </w:r>
      <w:r>
        <w:br/>
        <w:t>#include &lt;stdlib.h&gt;</w:t>
      </w:r>
      <w:r>
        <w:br/>
        <w:t>#include &lt;string.h&gt;</w:t>
      </w:r>
      <w:r>
        <w:br/>
        <w:t>#include &lt;limits.h&gt;</w:t>
      </w:r>
      <w:r>
        <w:br/>
        <w:t>#include &lt;dos.h&gt;</w:t>
      </w:r>
      <w:r>
        <w:br/>
        <w:t>#include &lt;stdarg.h&gt;</w:t>
      </w:r>
      <w:r>
        <w:br/>
        <w:t>#include &lt;ctype.h&gt;</w:t>
      </w:r>
      <w:r>
        <w:br/>
        <w:t>#include &lt;rtos.h&gt;</w:t>
      </w:r>
      <w:r>
        <w:br/>
        <w:t>#include &lt;i86.h&gt;</w:t>
      </w:r>
      <w:r>
        <w:br/>
      </w:r>
      <w:r>
        <w:br/>
        <w:t>#include "ramdump.h"</w:t>
      </w:r>
      <w:r>
        <w:br/>
        <w:t>#include "httpcli.h"</w:t>
      </w:r>
      <w:r>
        <w:br/>
        <w:t>#include "base64.h"</w:t>
      </w:r>
      <w:r>
        <w:br/>
        <w:t>#include "dns.h"</w:t>
      </w:r>
      <w:r>
        <w:br/>
      </w:r>
      <w:r>
        <w:br/>
        <w:t>/* ================= DEFINES ================= */</w:t>
      </w:r>
      <w:r>
        <w:br/>
      </w:r>
      <w:r>
        <w:br/>
        <w:t>#define DEBUG 0</w:t>
      </w:r>
      <w:r>
        <w:br/>
      </w:r>
      <w:r>
        <w:br/>
        <w:t>#define VERSION "0.2"</w:t>
      </w:r>
      <w:r>
        <w:br/>
        <w:t>#define CYEAR "15"</w:t>
      </w:r>
      <w:r>
        <w:br/>
      </w:r>
      <w:r>
        <w:br/>
        <w:t>#define TASK_STACKSIZE  2048</w:t>
      </w:r>
      <w:r>
        <w:br/>
      </w:r>
      <w:r>
        <w:br/>
        <w:t>#define TCPIP_int 0xAC</w:t>
      </w:r>
      <w:r>
        <w:br/>
      </w:r>
      <w:r>
        <w:br/>
        <w:t>#define LCD_LINE_SIZE 16</w:t>
      </w:r>
      <w:r>
        <w:br/>
        <w:t>#define LCD_LINES 2</w:t>
      </w:r>
      <w:r>
        <w:br/>
      </w:r>
      <w:r>
        <w:br/>
        <w:t>#define MAX_COLORS 8</w:t>
      </w:r>
      <w:r>
        <w:br/>
        <w:t>#define COLORS 4</w:t>
      </w:r>
      <w:r>
        <w:br/>
        <w:t>#define ROWS 12</w:t>
      </w:r>
      <w:r>
        <w:br/>
      </w:r>
      <w:r>
        <w:br/>
        <w:t>#define STATE_NO_GAME 0</w:t>
      </w:r>
      <w:r>
        <w:br/>
        <w:t>#define STATE_GAME_CONFIGURED 1</w:t>
      </w:r>
      <w:r>
        <w:br/>
        <w:t>#define STATE_GAME_STARTED 2</w:t>
      </w:r>
      <w:r>
        <w:br/>
        <w:t>#define STATE_GAME_OVER 3</w:t>
      </w:r>
      <w:r>
        <w:br/>
        <w:t>#define STATE_GAME_WON 4</w:t>
      </w:r>
      <w:r>
        <w:br/>
      </w:r>
      <w:r>
        <w:br/>
        <w:t>// amount of (positive) hours offset from GMT</w:t>
      </w:r>
      <w:r>
        <w:br/>
        <w:t>#define TIMEZONE_OFFSET 2</w:t>
      </w:r>
      <w:r>
        <w:br/>
      </w:r>
      <w:r>
        <w:br/>
        <w:t>// 170 Leds max (x 3 bytes = 0x1FE)</w:t>
      </w:r>
      <w:r>
        <w:br/>
        <w:t>#define RAM_LEDS_START  0x000</w:t>
      </w:r>
      <w:r>
        <w:br/>
        <w:t>#define RAM_LEDS_END    0x1FE</w:t>
      </w:r>
      <w:r>
        <w:br/>
        <w:t>#define RAM_LEDS_AMOUNT 0x1FF</w:t>
      </w:r>
      <w:r>
        <w:br/>
      </w:r>
      <w:r>
        <w:lastRenderedPageBreak/>
        <w:t>// 80 bytes of char buffer for LCD</w:t>
      </w:r>
      <w:r>
        <w:br/>
        <w:t>#define RAM_LCD_START   0x200</w:t>
      </w:r>
      <w:r>
        <w:br/>
        <w:t>#define RAM_LCD_END     0x250</w:t>
      </w:r>
      <w:r>
        <w:br/>
        <w:t>#define RAM_LCD_CMD     0x251</w:t>
      </w:r>
      <w:r>
        <w:br/>
        <w:t>// Mask for global LED dimming</w:t>
      </w:r>
      <w:r>
        <w:br/>
        <w:t>#define RAM_LEDS_DIM    0x252</w:t>
      </w:r>
      <w:r>
        <w:br/>
        <w:t>#define RAM_KP_LASTKEY  0x253</w:t>
      </w:r>
      <w:r>
        <w:br/>
      </w:r>
      <w:r>
        <w:br/>
        <w:t>#define RAM_VERSION_1   0x300</w:t>
      </w:r>
      <w:r>
        <w:br/>
        <w:t>#define RAM_VERSION_2   0x301</w:t>
      </w:r>
      <w:r>
        <w:br/>
      </w:r>
      <w:r>
        <w:br/>
        <w:t>// Interrupt registers</w:t>
      </w:r>
      <w:r>
        <w:br/>
        <w:t>#define RAM_INT_SEND    0x3FF</w:t>
      </w:r>
      <w:r>
        <w:br/>
        <w:t>#define RAM_INT_GET     0x3FE</w:t>
      </w:r>
      <w:r>
        <w:br/>
      </w:r>
      <w:r>
        <w:br/>
        <w:t>#define MAX_LEDS        (RAM_LEDS_END - RAM_LEDS_START)</w:t>
      </w:r>
      <w:r>
        <w:br/>
        <w:t>#define MAX_LCD_CHARS   (RAM_LCD_END - RAM_LCD_START)</w:t>
      </w:r>
      <w:r>
        <w:br/>
      </w:r>
      <w:r>
        <w:br/>
        <w:t>#define CMD_LEDS_SEND   0x01</w:t>
      </w:r>
      <w:r>
        <w:br/>
        <w:t>#define CMD_LCD_CHAR    0x02</w:t>
      </w:r>
      <w:r>
        <w:br/>
        <w:t>#define CMD_LCD_CMD     0x03</w:t>
      </w:r>
      <w:r>
        <w:br/>
        <w:t>#define CMD_LCD_CL_PR   0x04</w:t>
      </w:r>
      <w:r>
        <w:br/>
        <w:t>#define CMD_LCD_POS     0x05</w:t>
      </w:r>
      <w:r>
        <w:br/>
        <w:t>#define CMD_LCD_BL_ON   0x06</w:t>
      </w:r>
      <w:r>
        <w:br/>
        <w:t>#define CMD_LCD_BL_OFF  0x07</w:t>
      </w:r>
      <w:r>
        <w:br/>
      </w:r>
      <w:r>
        <w:br/>
        <w:t>#define SATUS_KP_PRESS  0x01</w:t>
      </w:r>
      <w:r>
        <w:br/>
      </w:r>
      <w:r>
        <w:br/>
        <w:t>#define NORMALIZE_ADDRESS(addr) ((addr &amp; 0x0FF) | 0x100)</w:t>
      </w:r>
      <w:r>
        <w:br/>
        <w:t>#define BANK_FROM_ADDRESS(addr) (addr &gt;&gt; 8)</w:t>
      </w:r>
      <w:r>
        <w:br/>
      </w:r>
      <w:r>
        <w:br/>
        <w:t>/* ================= STRUCTS ================= */</w:t>
      </w:r>
      <w:r>
        <w:br/>
      </w:r>
      <w:r>
        <w:br/>
        <w:t>typedef unsigned char byte;</w:t>
      </w:r>
      <w:r>
        <w:br/>
        <w:t>typedef unsigned short address;</w:t>
      </w:r>
      <w:r>
        <w:br/>
      </w:r>
      <w:r>
        <w:br/>
        <w:t>typedef struct</w:t>
      </w:r>
      <w:r>
        <w:br/>
        <w:t>{</w:t>
      </w:r>
      <w:r>
        <w:br/>
        <w:t xml:space="preserve">  unsigned long ip;</w:t>
      </w:r>
      <w:r>
        <w:br/>
        <w:t xml:space="preserve">  char name[21];</w:t>
      </w:r>
      <w:r>
        <w:br/>
        <w:t>} User;</w:t>
      </w:r>
      <w:r>
        <w:br/>
      </w:r>
      <w:r>
        <w:br/>
        <w:t>typedef struct</w:t>
      </w:r>
      <w:r>
        <w:br/>
        <w:t>{</w:t>
      </w:r>
      <w:r>
        <w:br/>
        <w:t xml:space="preserve">  byte r;</w:t>
      </w:r>
      <w:r>
        <w:br/>
        <w:t xml:space="preserve">  byte g;</w:t>
      </w:r>
      <w:r>
        <w:br/>
        <w:t xml:space="preserve">  byte b;</w:t>
      </w:r>
      <w:r>
        <w:br/>
        <w:t>} RGB;</w:t>
      </w:r>
      <w:r>
        <w:br/>
      </w:r>
      <w:r>
        <w:br/>
        <w:t>typedef struct</w:t>
      </w:r>
      <w:r>
        <w:br/>
        <w:t>{</w:t>
      </w:r>
      <w:r>
        <w:br/>
        <w:t xml:space="preserve">  byte state;</w:t>
      </w:r>
      <w:r>
        <w:br/>
        <w:t xml:space="preserve">  byte vsPlayer;</w:t>
      </w:r>
      <w:r>
        <w:br/>
        <w:t xml:space="preserve">  User * host;</w:t>
      </w:r>
      <w:r>
        <w:br/>
        <w:t xml:space="preserve">  byte colors;</w:t>
      </w:r>
      <w:r>
        <w:br/>
        <w:t xml:space="preserve">  byte code[COLORS];</w:t>
      </w:r>
      <w:r>
        <w:br/>
        <w:t xml:space="preserve">  byte nrOfGuesses;</w:t>
      </w:r>
      <w:r>
        <w:br/>
        <w:t xml:space="preserve">  byte guesses[ROWS][COLORS + 2];</w:t>
      </w:r>
      <w:r>
        <w:br/>
        <w:t>} Game;</w:t>
      </w:r>
      <w:r>
        <w:br/>
      </w:r>
      <w:r>
        <w:br/>
        <w:t>struct userlist_el</w:t>
      </w:r>
      <w:r>
        <w:br/>
        <w:t>{</w:t>
      </w:r>
      <w:r>
        <w:br/>
        <w:t xml:space="preserve">  User user;</w:t>
      </w:r>
      <w:r>
        <w:br/>
        <w:t xml:space="preserve">  struct userlist_el * next;</w:t>
      </w:r>
      <w:r>
        <w:br/>
        <w:t>};</w:t>
      </w:r>
      <w:r>
        <w:br/>
      </w:r>
      <w:r>
        <w:br/>
        <w:t>/* ================= METHODS ================= */</w:t>
      </w:r>
      <w:r>
        <w:br/>
      </w:r>
      <w:r>
        <w:lastRenderedPageBreak/>
        <w:br/>
        <w:t>void endProgram();</w:t>
      </w:r>
      <w:r>
        <w:br/>
      </w:r>
      <w:r>
        <w:br/>
        <w:t>User * getUserByIP(long far * ip);</w:t>
      </w:r>
      <w:r>
        <w:br/>
        <w:t>User * getUserByName(char * name);</w:t>
      </w:r>
      <w:r>
        <w:br/>
        <w:t>void addUser(long ip, char name[21]);</w:t>
      </w:r>
      <w:r>
        <w:br/>
      </w:r>
      <w:r>
        <w:br/>
        <w:t>Game * getGame();</w:t>
      </w:r>
      <w:r>
        <w:br/>
        <w:t>void resetGame();</w:t>
      </w:r>
      <w:r>
        <w:br/>
        <w:t>void setRndCode(byte colors);</w:t>
      </w:r>
      <w:r>
        <w:br/>
        <w:t>void guessRow(byte id);</w:t>
      </w:r>
      <w:r>
        <w:br/>
      </w:r>
      <w:r>
        <w:br/>
        <w:t>void enableDatabus(); // Enables databus</w:t>
      </w:r>
      <w:r>
        <w:br/>
        <w:t>byte readDatabus(address addr); // read byte from databus</w:t>
      </w:r>
      <w:r>
        <w:br/>
        <w:t>void writeDatabus(address addr, byte value); // write byte to databus</w:t>
      </w:r>
      <w:r>
        <w:br/>
        <w:t>//void initTime();</w:t>
      </w:r>
      <w:r>
        <w:br/>
      </w:r>
      <w:r>
        <w:br/>
        <w:t>void clearLCD();</w:t>
      </w:r>
      <w:r>
        <w:br/>
        <w:t>void setLCDLine(byte line, const char *string);</w:t>
      </w:r>
      <w:r>
        <w:br/>
        <w:t>void setLCDLineFormat(byte line, const char *format, ...);</w:t>
      </w:r>
      <w:r>
        <w:br/>
      </w:r>
      <w:r>
        <w:br/>
        <w:t>void installCGIMethods();</w:t>
      </w:r>
      <w:r>
        <w:br/>
        <w:t>void removeCGIMethods();</w:t>
      </w:r>
      <w:r>
        <w:br/>
      </w:r>
      <w:r>
        <w:br/>
        <w:t>void printAllUsers();</w:t>
      </w:r>
      <w:r>
        <w:br/>
      </w:r>
      <w:r>
        <w:br/>
        <w:t>/* ================= GLOBALS ================= */</w:t>
      </w:r>
      <w:r>
        <w:br/>
      </w:r>
      <w:r>
        <w:br/>
        <w:t>const RGB BLACK = { 0, 0, 0 };</w:t>
      </w:r>
      <w:r>
        <w:br/>
        <w:t>const RGB WHITE = { 255, 255, 255 };</w:t>
      </w:r>
      <w:r>
        <w:br/>
      </w:r>
      <w:r>
        <w:br/>
        <w:t>const RGB RED = { 255, 0, 0 };</w:t>
      </w:r>
      <w:r>
        <w:br/>
        <w:t>const RGB GREEN = { 0, 255, 0 };</w:t>
      </w:r>
      <w:r>
        <w:br/>
        <w:t>const RGB BLUE = { 0, 0, 255 };</w:t>
      </w:r>
      <w:r>
        <w:br/>
      </w:r>
      <w:r>
        <w:br/>
        <w:t>const RGB PINK = { 255, 0, 255 };</w:t>
      </w:r>
      <w:r>
        <w:br/>
        <w:t>const RGB AQUA = { 0, 255, 255 };</w:t>
      </w:r>
      <w:r>
        <w:br/>
        <w:t>const RGB YELLOW = { 255, 255, 0 };</w:t>
      </w:r>
      <w:r>
        <w:br/>
      </w:r>
      <w:r>
        <w:br/>
        <w:t>const RGB PURPLE = { 130, 0, 255 };</w:t>
      </w:r>
      <w:r>
        <w:br/>
        <w:t>const RGB ORANGE = { 255, 130, 0 };</w:t>
      </w:r>
      <w:r>
        <w:br/>
      </w:r>
      <w:r>
        <w:br/>
        <w:t>const RGB ALL_COLORS[10] = { { 255, 0, 0 }, { 0, 255, 0 }, { 0, 0, 255 }, {</w:t>
      </w:r>
      <w:r>
        <w:br/>
        <w:t xml:space="preserve">    255, 0, 255 }, { 0, 255, 200 }, { 255, 255, 0 }, { 255, 255, 255 }, {</w:t>
      </w:r>
      <w:r>
        <w:br/>
        <w:t xml:space="preserve">    255, 80, 0 }, { 0, 0, 0 } };</w:t>
      </w:r>
      <w:r>
        <w:br/>
        <w:t>const char * ALL_COLOR_CLASSES[10] = { "red", "green", "blue", "pink",</w:t>
      </w:r>
      <w:r>
        <w:br/>
        <w:t xml:space="preserve">    "aqua", "yellow", "white", "orange", "black" };</w:t>
      </w:r>
      <w:r>
        <w:br/>
      </w:r>
      <w:r>
        <w:br/>
        <w:t>union REGS inregs;</w:t>
      </w:r>
      <w:r>
        <w:br/>
        <w:t>union REGS outregs;</w:t>
      </w:r>
      <w:r>
        <w:br/>
        <w:t>struct SREGS segregs;</w:t>
      </w:r>
      <w:r>
        <w:br/>
      </w:r>
      <w:r>
        <w:br/>
        <w:t>Game game;</w:t>
      </w:r>
      <w:r>
        <w:br/>
      </w:r>
      <w:r>
        <w:br/>
        <w:t>struct userlist_el * listHead = NULL;</w:t>
      </w:r>
      <w:r>
        <w:br/>
        <w:t>struct userlist_el * listTail = NULL;</w:t>
      </w:r>
      <w:r>
        <w:br/>
      </w:r>
      <w:r>
        <w:br/>
      </w:r>
      <w:r w:rsidR="00AC41E8">
        <w:t>#endif /* SRC_MASTERMIND_H_ *</w:t>
      </w:r>
    </w:p>
    <w:p w:rsidR="00126972" w:rsidRDefault="002528F4" w:rsidP="002528F4">
      <w:pPr>
        <w:pStyle w:val="Kop30"/>
        <w:sectPr w:rsidR="00126972" w:rsidSect="007F5DC4">
          <w:footerReference w:type="default" r:id="rId37"/>
          <w:pgSz w:w="11907" w:h="16839" w:code="9"/>
          <w:pgMar w:top="1836" w:right="1751" w:bottom="1418" w:left="1751" w:header="709" w:footer="709" w:gutter="0"/>
          <w:cols w:space="720"/>
          <w:docGrid w:linePitch="360"/>
        </w:sectPr>
      </w:pPr>
      <w:bookmarkStart w:id="49" w:name="_Ref419658088"/>
      <w:bookmarkStart w:id="50" w:name="_Toc419749899"/>
      <w:r>
        <w:lastRenderedPageBreak/>
        <w:t>mastermind.c</w:t>
      </w:r>
      <w:bookmarkEnd w:id="49"/>
      <w:bookmarkEnd w:id="50"/>
    </w:p>
    <w:p w:rsidR="00126972" w:rsidRDefault="002528F4" w:rsidP="00126972">
      <w:pPr>
        <w:pStyle w:val="Code"/>
        <w:sectPr w:rsidR="00126972" w:rsidSect="00126972">
          <w:type w:val="continuous"/>
          <w:pgSz w:w="11907" w:h="16839" w:code="9"/>
          <w:pgMar w:top="1837" w:right="1752" w:bottom="1418" w:left="1752" w:header="709" w:footer="709" w:gutter="0"/>
          <w:lnNumType w:countBy="1" w:restart="continuous"/>
          <w:cols w:space="720"/>
          <w:docGrid w:linePitch="360"/>
        </w:sectPr>
      </w:pPr>
      <w:r>
        <w:lastRenderedPageBreak/>
        <w:t>#include "mastermind.h"</w:t>
      </w:r>
      <w:r>
        <w:br/>
      </w:r>
      <w:r>
        <w:br/>
        <w:t>/*************************************************************</w:t>
      </w:r>
      <w:r>
        <w:br/>
        <w:t xml:space="preserve"> *                      USER RELATED</w:t>
      </w:r>
      <w:r>
        <w:br/>
        <w:t xml:space="preserve"> *************************************************************/</w:t>
      </w:r>
      <w:r>
        <w:br/>
      </w:r>
      <w:r>
        <w:br/>
        <w:t>User * getUserByIP(long far * ip)</w:t>
      </w:r>
      <w:r>
        <w:br/>
        <w:t>{</w:t>
      </w:r>
      <w:r>
        <w:br/>
        <w:t xml:space="preserve">  struct userlist_el * current = listHead;</w:t>
      </w:r>
      <w:r>
        <w:br/>
        <w:t xml:space="preserve">  while (current != NULL)</w:t>
      </w:r>
      <w:r>
        <w:br/>
        <w:t xml:space="preserve">  {</w:t>
      </w:r>
      <w:r>
        <w:br/>
        <w:t xml:space="preserve">    if (current-&gt;user.ip == *((unsigned long *) ip))</w:t>
      </w:r>
      <w:r>
        <w:br/>
        <w:t xml:space="preserve">      return &amp;(current-&gt;user);</w:t>
      </w:r>
      <w:r>
        <w:br/>
        <w:t xml:space="preserve">    current = current-&gt;next;</w:t>
      </w:r>
      <w:r>
        <w:br/>
        <w:t xml:space="preserve">  }</w:t>
      </w:r>
      <w:r>
        <w:br/>
        <w:t xml:space="preserve">  return NULL;</w:t>
      </w:r>
      <w:r>
        <w:br/>
        <w:t>}</w:t>
      </w:r>
      <w:r>
        <w:br/>
      </w:r>
      <w:r>
        <w:br/>
        <w:t>User * getUserByName(char * name)</w:t>
      </w:r>
      <w:r>
        <w:br/>
        <w:t>{</w:t>
      </w:r>
      <w:r>
        <w:br/>
        <w:t xml:space="preserve">  for (int i = 0; name[i]; i++)</w:t>
      </w:r>
      <w:r>
        <w:br/>
        <w:t xml:space="preserve">    name[i] = tolower(name[i]);</w:t>
      </w:r>
      <w:r>
        <w:br/>
      </w:r>
      <w:r>
        <w:br/>
        <w:t xml:space="preserve">  struct userlist_el * current = listHead;</w:t>
      </w:r>
      <w:r>
        <w:br/>
        <w:t xml:space="preserve">  while (current != NULL)</w:t>
      </w:r>
      <w:r>
        <w:br/>
        <w:t xml:space="preserve">  {</w:t>
      </w:r>
      <w:r>
        <w:br/>
        <w:t xml:space="preserve">    if (strcmp(current-&gt;user.name, name) == 0) return &amp;(current-&gt;user);</w:t>
      </w:r>
      <w:r>
        <w:br/>
        <w:t xml:space="preserve">    current = current-&gt;next;</w:t>
      </w:r>
      <w:r>
        <w:br/>
        <w:t xml:space="preserve">  }</w:t>
      </w:r>
      <w:r>
        <w:br/>
        <w:t xml:space="preserve">  return NULL;</w:t>
      </w:r>
      <w:r>
        <w:br/>
        <w:t>}</w:t>
      </w:r>
      <w:r>
        <w:br/>
      </w:r>
      <w:r>
        <w:br/>
        <w:t>void addUser(long ip, char name[21])</w:t>
      </w:r>
      <w:r>
        <w:br/>
        <w:t>{</w:t>
      </w:r>
      <w:r>
        <w:br/>
        <w:t xml:space="preserve">  for (int i = 0; name[i]; i++)</w:t>
      </w:r>
      <w:r>
        <w:br/>
        <w:t xml:space="preserve">    name[i] = tolower(name[i]);</w:t>
      </w:r>
      <w:r>
        <w:br/>
        <w:t xml:space="preserve">  struct userlist_el * newItem = (struct userlist_el *) malloc(</w:t>
      </w:r>
      <w:r>
        <w:br/>
        <w:t xml:space="preserve">      sizeof(struct userlist_el));</w:t>
      </w:r>
      <w:r>
        <w:br/>
      </w:r>
      <w:r>
        <w:br/>
        <w:t xml:space="preserve">  newItem-&gt;user.ip = ip;</w:t>
      </w:r>
      <w:r>
        <w:br/>
        <w:t xml:space="preserve">  strcpy(newItem-&gt;user.name, name);</w:t>
      </w:r>
      <w:r>
        <w:br/>
      </w:r>
      <w:r>
        <w:br/>
        <w:t xml:space="preserve">  if (listHead == NULL)</w:t>
      </w:r>
      <w:r>
        <w:br/>
        <w:t xml:space="preserve">  {</w:t>
      </w:r>
      <w:r>
        <w:br/>
        <w:t xml:space="preserve">    listHead = listTail = newItem;</w:t>
      </w:r>
      <w:r>
        <w:br/>
        <w:t xml:space="preserve">  }</w:t>
      </w:r>
      <w:r>
        <w:br/>
        <w:t xml:space="preserve">  else</w:t>
      </w:r>
      <w:r>
        <w:br/>
        <w:t xml:space="preserve">  {</w:t>
      </w:r>
      <w:r>
        <w:br/>
        <w:t xml:space="preserve">    listTail-&gt;next = newItem;</w:t>
      </w:r>
      <w:r>
        <w:br/>
        <w:t xml:space="preserve">  }</w:t>
      </w:r>
      <w:r>
        <w:br/>
        <w:t>}</w:t>
      </w:r>
      <w:r>
        <w:br/>
      </w:r>
      <w:r>
        <w:br/>
        <w:t>void printAllUsers()</w:t>
      </w:r>
      <w:r>
        <w:br/>
        <w:t>{</w:t>
      </w:r>
      <w:r>
        <w:br/>
        <w:t xml:space="preserve">  if (listHead == NULL)</w:t>
      </w:r>
      <w:r>
        <w:br/>
        <w:t xml:space="preserve">  {</w:t>
      </w:r>
      <w:r>
        <w:br/>
        <w:t xml:space="preserve">    printf("No users in the user list.\n");</w:t>
      </w:r>
      <w:r>
        <w:br/>
        <w:t xml:space="preserve">    return;</w:t>
      </w:r>
      <w:r>
        <w:br/>
        <w:t xml:space="preserve">  }</w:t>
      </w:r>
      <w:r>
        <w:br/>
      </w:r>
      <w:r>
        <w:br/>
        <w:t xml:space="preserve">  printf("User list:\n");</w:t>
      </w:r>
      <w:r>
        <w:br/>
        <w:t xml:space="preserve">  struct userlist_el * current = listHead;</w:t>
      </w:r>
      <w:r>
        <w:br/>
        <w:t xml:space="preserve">  while (current != NULL)</w:t>
      </w:r>
      <w:r>
        <w:br/>
        <w:t xml:space="preserve">  {</w:t>
      </w:r>
      <w:r>
        <w:br/>
        <w:t xml:space="preserve">    printf("Username: %s Remote IP: %d.%d.%d.%d\n", current-&gt;user.name,</w:t>
      </w:r>
      <w:r>
        <w:br/>
        <w:t xml:space="preserve">        (int) ((current-&gt;user.ip &amp; 0xFF000000l) &gt;&gt; 24),</w:t>
      </w:r>
      <w:r>
        <w:br/>
      </w:r>
      <w:r>
        <w:lastRenderedPageBreak/>
        <w:t xml:space="preserve">        (int) ((current-&gt;user.ip &amp; 0x00FF0000l) &gt;&gt; 16),</w:t>
      </w:r>
      <w:r>
        <w:br/>
        <w:t xml:space="preserve">        (int) ((current-&gt;user.ip &amp; 0x0000FF00l) &gt;&gt; 8),</w:t>
      </w:r>
      <w:r>
        <w:br/>
        <w:t xml:space="preserve">        (int) (current-&gt;user.ip &amp; 0x000000FFl));</w:t>
      </w:r>
      <w:r>
        <w:br/>
        <w:t xml:space="preserve">    current = current-&gt;next;</w:t>
      </w:r>
      <w:r>
        <w:br/>
        <w:t xml:space="preserve">  }</w:t>
      </w:r>
      <w:r>
        <w:br/>
        <w:t>}</w:t>
      </w:r>
      <w:r>
        <w:br/>
      </w:r>
      <w:r>
        <w:br/>
        <w:t>/*************************************************************</w:t>
      </w:r>
      <w:r>
        <w:br/>
        <w:t xml:space="preserve"> *                      LEDS RELATED</w:t>
      </w:r>
      <w:r>
        <w:br/>
        <w:t xml:space="preserve"> *************************************************************/</w:t>
      </w:r>
      <w:r>
        <w:br/>
      </w:r>
      <w:r>
        <w:br/>
        <w:t>address sendProper(byte row, address addr)</w:t>
      </w:r>
      <w:r>
        <w:br/>
        <w:t>{</w:t>
      </w:r>
      <w:r>
        <w:br/>
        <w:t xml:space="preserve">  for (byte p = 0; p &lt; COLORS; p++)</w:t>
      </w:r>
      <w:r>
        <w:br/>
        <w:t xml:space="preserve">  {</w:t>
      </w:r>
      <w:r>
        <w:br/>
        <w:t xml:space="preserve">    RGB rgb = ALL_COLORS[game.guesses[row][p]];</w:t>
      </w:r>
      <w:r>
        <w:br/>
        <w:t xml:space="preserve">    writeDatabus(addr++, rgb.r);</w:t>
      </w:r>
      <w:r>
        <w:br/>
        <w:t xml:space="preserve">    writeDatabus(addr++, rgb.g);</w:t>
      </w:r>
      <w:r>
        <w:br/>
        <w:t xml:space="preserve">    writeDatabus(addr++, rgb.b);</w:t>
      </w:r>
      <w:r>
        <w:br/>
        <w:t xml:space="preserve">  }</w:t>
      </w:r>
      <w:r>
        <w:br/>
      </w:r>
      <w:r>
        <w:br/>
        <w:t xml:space="preserve">  byte g = game.guesses[row][COLORS];</w:t>
      </w:r>
      <w:r>
        <w:br/>
        <w:t xml:space="preserve">  byte r = game.guesses[row][COLORS + 1];</w:t>
      </w:r>
      <w:r>
        <w:br/>
      </w:r>
      <w:r>
        <w:br/>
        <w:t xml:space="preserve">  for (byte p = 0; p &lt; g; p++)</w:t>
      </w:r>
      <w:r>
        <w:br/>
        <w:t xml:space="preserve">  {</w:t>
      </w:r>
      <w:r>
        <w:br/>
        <w:t xml:space="preserve">    writeDatabus(addr++, GREEN.r);</w:t>
      </w:r>
      <w:r>
        <w:br/>
        <w:t xml:space="preserve">    writeDatabus(addr++, GREEN.g);</w:t>
      </w:r>
      <w:r>
        <w:br/>
        <w:t xml:space="preserve">    writeDatabus(addr++, GREEN.b);</w:t>
      </w:r>
      <w:r>
        <w:br/>
        <w:t xml:space="preserve">  }</w:t>
      </w:r>
      <w:r>
        <w:br/>
      </w:r>
      <w:r>
        <w:br/>
        <w:t xml:space="preserve">  for (byte p = 0; p &lt; r; p++)</w:t>
      </w:r>
      <w:r>
        <w:br/>
        <w:t xml:space="preserve">  {</w:t>
      </w:r>
      <w:r>
        <w:br/>
        <w:t xml:space="preserve">    writeDatabus(addr++, YELLOW.r);</w:t>
      </w:r>
      <w:r>
        <w:br/>
        <w:t xml:space="preserve">    writeDatabus(addr++, YELLOW.g);</w:t>
      </w:r>
      <w:r>
        <w:br/>
        <w:t xml:space="preserve">    writeDatabus(addr++, YELLOW.b);</w:t>
      </w:r>
      <w:r>
        <w:br/>
        <w:t xml:space="preserve">  }</w:t>
      </w:r>
      <w:r>
        <w:br/>
      </w:r>
      <w:r>
        <w:br/>
        <w:t xml:space="preserve">  for (byte p = g + r; p &lt; COLORS; p++)</w:t>
      </w:r>
      <w:r>
        <w:br/>
        <w:t xml:space="preserve">  {</w:t>
      </w:r>
      <w:r>
        <w:br/>
        <w:t xml:space="preserve">    writeDatabus(addr++, BLACK.r);</w:t>
      </w:r>
      <w:r>
        <w:br/>
        <w:t xml:space="preserve">    writeDatabus(addr++, BLACK.g);</w:t>
      </w:r>
      <w:r>
        <w:br/>
        <w:t xml:space="preserve">    writeDatabus(addr++, BLACK.b);</w:t>
      </w:r>
      <w:r>
        <w:br/>
        <w:t xml:space="preserve">  }</w:t>
      </w:r>
      <w:r>
        <w:br/>
      </w:r>
      <w:r>
        <w:br/>
        <w:t xml:space="preserve">  return addr;</w:t>
      </w:r>
      <w:r>
        <w:br/>
        <w:t>}</w:t>
      </w:r>
      <w:r>
        <w:br/>
      </w:r>
      <w:r>
        <w:br/>
        <w:t>address sendReverse(byte row, address addr)</w:t>
      </w:r>
      <w:r>
        <w:br/>
        <w:t>{</w:t>
      </w:r>
      <w:r>
        <w:br/>
        <w:t xml:space="preserve">  byte g = game.guesses[row][COLORS];</w:t>
      </w:r>
      <w:r>
        <w:br/>
        <w:t xml:space="preserve">  byte r = game.guesses[row][COLORS + 1];</w:t>
      </w:r>
      <w:r>
        <w:br/>
      </w:r>
      <w:r>
        <w:br/>
        <w:t xml:space="preserve">  for (byte p = g + r; p &lt; COLORS; p++)</w:t>
      </w:r>
      <w:r>
        <w:br/>
        <w:t xml:space="preserve">  {</w:t>
      </w:r>
      <w:r>
        <w:br/>
        <w:t xml:space="preserve">    writeDatabus(addr++, BLACK.r);</w:t>
      </w:r>
      <w:r>
        <w:br/>
        <w:t xml:space="preserve">    writeDatabus(addr++, BLACK.g);</w:t>
      </w:r>
      <w:r>
        <w:br/>
        <w:t xml:space="preserve">    writeDatabus(addr++, BLACK.b);</w:t>
      </w:r>
      <w:r>
        <w:br/>
        <w:t xml:space="preserve">  }</w:t>
      </w:r>
      <w:r>
        <w:br/>
      </w:r>
      <w:r>
        <w:br/>
        <w:t xml:space="preserve">  for (byte p = 0; p &lt; r; p++)</w:t>
      </w:r>
      <w:r>
        <w:br/>
        <w:t xml:space="preserve">  {</w:t>
      </w:r>
      <w:r>
        <w:br/>
        <w:t xml:space="preserve">    writeDatabus(addr++, YELLOW.r);</w:t>
      </w:r>
      <w:r>
        <w:br/>
        <w:t xml:space="preserve">    writeDatabus(addr++, YELLOW.g);</w:t>
      </w:r>
      <w:r>
        <w:br/>
        <w:t xml:space="preserve">    writeDatabus(addr++, YELLOW.b);</w:t>
      </w:r>
      <w:r>
        <w:br/>
        <w:t xml:space="preserve">  }</w:t>
      </w:r>
      <w:r>
        <w:br/>
      </w:r>
      <w:r>
        <w:br/>
      </w:r>
      <w:r>
        <w:lastRenderedPageBreak/>
        <w:t xml:space="preserve">  for (byte p = 0; p &lt; g; p++)</w:t>
      </w:r>
      <w:r>
        <w:br/>
        <w:t xml:space="preserve">  {</w:t>
      </w:r>
      <w:r>
        <w:br/>
        <w:t xml:space="preserve">    writeDatabus(addr++, GREEN.r);</w:t>
      </w:r>
      <w:r>
        <w:br/>
        <w:t xml:space="preserve">    writeDatabus(addr++, GREEN.g);</w:t>
      </w:r>
      <w:r>
        <w:br/>
        <w:t xml:space="preserve">    writeDatabus(addr++, GREEN.b);</w:t>
      </w:r>
      <w:r>
        <w:br/>
        <w:t xml:space="preserve">  }</w:t>
      </w:r>
      <w:r>
        <w:br/>
      </w:r>
      <w:r>
        <w:br/>
        <w:t xml:space="preserve">  for (byte p = 0; p &lt; COLORS; p++)</w:t>
      </w:r>
      <w:r>
        <w:br/>
        <w:t xml:space="preserve">  {</w:t>
      </w:r>
      <w:r>
        <w:br/>
        <w:t xml:space="preserve">    RGB rgb = ALL_COLORS[game.guesses[row][COLORS - 1 - p]];</w:t>
      </w:r>
      <w:r>
        <w:br/>
        <w:t xml:space="preserve">    writeDatabus(addr++, rgb.r);</w:t>
      </w:r>
      <w:r>
        <w:br/>
        <w:t xml:space="preserve">    writeDatabus(addr++, rgb.g);</w:t>
      </w:r>
      <w:r>
        <w:br/>
        <w:t xml:space="preserve">    writeDatabus(addr++, rgb.b);</w:t>
      </w:r>
      <w:r>
        <w:br/>
        <w:t xml:space="preserve">  }</w:t>
      </w:r>
      <w:r>
        <w:br/>
      </w:r>
      <w:r>
        <w:br/>
        <w:t xml:space="preserve">  return addr;</w:t>
      </w:r>
      <w:r>
        <w:br/>
        <w:t>}</w:t>
      </w:r>
      <w:r>
        <w:br/>
      </w:r>
      <w:r>
        <w:br/>
        <w:t>void sendLEDS()</w:t>
      </w:r>
      <w:r>
        <w:br/>
        <w:t>{</w:t>
      </w:r>
      <w:r>
        <w:br/>
        <w:t xml:space="preserve">  address addr = RAM_LEDS_START;</w:t>
      </w:r>
      <w:r>
        <w:br/>
        <w:t xml:space="preserve">  byte row = 0;</w:t>
      </w:r>
      <w:r>
        <w:br/>
        <w:t xml:space="preserve">  while (row &lt; ROWS)</w:t>
      </w:r>
      <w:r>
        <w:br/>
        <w:t xml:space="preserve">  {</w:t>
      </w:r>
      <w:r>
        <w:br/>
        <w:t xml:space="preserve">    addr = sendProper(row++, addr);</w:t>
      </w:r>
      <w:r>
        <w:br/>
        <w:t xml:space="preserve">    addr = sendReverse(row++, addr);</w:t>
      </w:r>
      <w:r>
        <w:br/>
        <w:t xml:space="preserve">  }</w:t>
      </w:r>
      <w:r>
        <w:br/>
        <w:t xml:space="preserve">  writeDatabus(RAM_INT_SEND, CMD_LEDS_SEND);</w:t>
      </w:r>
      <w:r>
        <w:br/>
        <w:t>}</w:t>
      </w:r>
      <w:r>
        <w:br/>
      </w:r>
      <w:r>
        <w:br/>
        <w:t>/*************************************************************</w:t>
      </w:r>
      <w:r>
        <w:br/>
        <w:t xml:space="preserve"> *                      GAME RELATED</w:t>
      </w:r>
      <w:r>
        <w:br/>
        <w:t xml:space="preserve"> *************************************************************/</w:t>
      </w:r>
      <w:r>
        <w:br/>
      </w:r>
      <w:r>
        <w:br/>
        <w:t>Game * getGame()</w:t>
      </w:r>
      <w:r>
        <w:br/>
        <w:t>{</w:t>
      </w:r>
      <w:r>
        <w:br/>
        <w:t xml:space="preserve">  return &amp;game;</w:t>
      </w:r>
      <w:r>
        <w:br/>
        <w:t>}</w:t>
      </w:r>
      <w:r>
        <w:br/>
      </w:r>
      <w:r>
        <w:br/>
        <w:t>void resetGame()</w:t>
      </w:r>
      <w:r>
        <w:br/>
        <w:t>{</w:t>
      </w:r>
      <w:r>
        <w:br/>
        <w:t xml:space="preserve">  game.state = STATE_NO_GAME;</w:t>
      </w:r>
      <w:r>
        <w:br/>
        <w:t xml:space="preserve">  game.nrOfGuesses = 0;</w:t>
      </w:r>
      <w:r>
        <w:br/>
        <w:t xml:space="preserve">  for (int i = 0; i &lt; ROWS; i++)</w:t>
      </w:r>
      <w:r>
        <w:br/>
        <w:t xml:space="preserve">  {</w:t>
      </w:r>
      <w:r>
        <w:br/>
        <w:t xml:space="preserve">    for (int j = 0; j &lt; COLORS; j++)</w:t>
      </w:r>
      <w:r>
        <w:br/>
        <w:t xml:space="preserve">    {</w:t>
      </w:r>
      <w:r>
        <w:br/>
        <w:t xml:space="preserve">      game.guesses[i][j] = 9; // 9 = black</w:t>
      </w:r>
      <w:r>
        <w:br/>
        <w:t xml:space="preserve">    }</w:t>
      </w:r>
      <w:r>
        <w:br/>
        <w:t xml:space="preserve">    game.guesses[i][COLORS] = 0;</w:t>
      </w:r>
      <w:r>
        <w:br/>
        <w:t xml:space="preserve">    game.guesses[i][COLORS + 1] = 0;</w:t>
      </w:r>
      <w:r>
        <w:br/>
        <w:t xml:space="preserve">  }</w:t>
      </w:r>
      <w:r>
        <w:br/>
        <w:t xml:space="preserve">  sendLEDS();</w:t>
      </w:r>
      <w:r>
        <w:br/>
        <w:t>}</w:t>
      </w:r>
      <w:r>
        <w:br/>
      </w:r>
      <w:r>
        <w:br/>
        <w:t>void setRndCode(byte colors)</w:t>
      </w:r>
      <w:r>
        <w:br/>
        <w:t>{</w:t>
      </w:r>
      <w:r>
        <w:br/>
        <w:t xml:space="preserve">  if (colors &gt; MAX_COLORS) colors = MAX_COLORS;</w:t>
      </w:r>
      <w:r>
        <w:br/>
        <w:t xml:space="preserve">  for (byte i = 0; i &lt; COLORS; i++)</w:t>
      </w:r>
      <w:r>
        <w:br/>
        <w:t xml:space="preserve">  {</w:t>
      </w:r>
      <w:r>
        <w:br/>
        <w:t xml:space="preserve">    game.code[i] = rand() % colors;</w:t>
      </w:r>
      <w:r>
        <w:br/>
        <w:t xml:space="preserve">  }</w:t>
      </w:r>
      <w:r>
        <w:br/>
        <w:t>}</w:t>
      </w:r>
      <w:r>
        <w:br/>
      </w:r>
      <w:r>
        <w:br/>
        <w:t>void guessRow(byte id)</w:t>
      </w:r>
      <w:r>
        <w:br/>
        <w:t>{</w:t>
      </w:r>
      <w:r>
        <w:br/>
        <w:t xml:space="preserve">  if (id &gt;= ROWS)</w:t>
      </w:r>
      <w:r>
        <w:br/>
      </w:r>
      <w:r>
        <w:lastRenderedPageBreak/>
        <w:t xml:space="preserve">  {</w:t>
      </w:r>
      <w:r>
        <w:br/>
        <w:t xml:space="preserve">    game.state = STATE_GAME_OVER;</w:t>
      </w:r>
      <w:r>
        <w:br/>
        <w:t xml:space="preserve">    return;</w:t>
      </w:r>
      <w:r>
        <w:br/>
        <w:t xml:space="preserve">  }</w:t>
      </w:r>
      <w:r>
        <w:br/>
        <w:t xml:space="preserve">  byte usedUpPins[COLORS];</w:t>
      </w:r>
      <w:r>
        <w:br/>
        <w:t xml:space="preserve">  for (byte i = 0; i &lt; COLORS; i++)</w:t>
      </w:r>
      <w:r>
        <w:br/>
        <w:t xml:space="preserve">    usedUpPins[i] = 0;</w:t>
      </w:r>
      <w:r>
        <w:br/>
      </w:r>
      <w:r>
        <w:br/>
        <w:t xml:space="preserve">  for (byte i = 0; i &lt; COLORS; i++)</w:t>
      </w:r>
      <w:r>
        <w:br/>
        <w:t xml:space="preserve">  {</w:t>
      </w:r>
      <w:r>
        <w:br/>
        <w:t xml:space="preserve">    // Exact matches</w:t>
      </w:r>
      <w:r>
        <w:br/>
        <w:t xml:space="preserve">    if (game.guesses[id][i] == game.code[i])</w:t>
      </w:r>
      <w:r>
        <w:br/>
        <w:t xml:space="preserve">    {</w:t>
      </w:r>
      <w:r>
        <w:br/>
        <w:t xml:space="preserve">      if (usedUpPins[i] == 1)</w:t>
      </w:r>
      <w:r>
        <w:br/>
        <w:t xml:space="preserve">      {</w:t>
      </w:r>
      <w:r>
        <w:br/>
        <w:t xml:space="preserve">        game.guesses[id][COLORS + 1]--;</w:t>
      </w:r>
      <w:r>
        <w:br/>
        <w:t xml:space="preserve">      }</w:t>
      </w:r>
      <w:r>
        <w:br/>
      </w:r>
      <w:r>
        <w:br/>
        <w:t xml:space="preserve">      usedUpPins[i] = 1;</w:t>
      </w:r>
      <w:r>
        <w:br/>
        <w:t xml:space="preserve">      game.guesses[id][COLORS]++;</w:t>
      </w:r>
      <w:r>
        <w:br/>
        <w:t xml:space="preserve">      if (game.guesses[id][COLORS] == COLORS)</w:t>
      </w:r>
      <w:r>
        <w:br/>
        <w:t xml:space="preserve">      {</w:t>
      </w:r>
      <w:r>
        <w:br/>
        <w:t xml:space="preserve">        game.state = STATE_GAME_WON;</w:t>
      </w:r>
      <w:r>
        <w:br/>
        <w:t xml:space="preserve">      }</w:t>
      </w:r>
      <w:r>
        <w:br/>
        <w:t xml:space="preserve">    }</w:t>
      </w:r>
      <w:r>
        <w:br/>
        <w:t xml:space="preserve">    else</w:t>
      </w:r>
      <w:r>
        <w:br/>
        <w:t xml:space="preserve">    {</w:t>
      </w:r>
      <w:r>
        <w:br/>
        <w:t xml:space="preserve">      for (byte j = 0; j &lt; COLORS; j++)</w:t>
      </w:r>
      <w:r>
        <w:br/>
        <w:t xml:space="preserve">      {</w:t>
      </w:r>
      <w:r>
        <w:br/>
        <w:t xml:space="preserve">        if (game.guesses[id][i] == game.code[j] &amp;&amp; usedUpPins[j] == 0)</w:t>
      </w:r>
      <w:r>
        <w:br/>
        <w:t xml:space="preserve">        {</w:t>
      </w:r>
      <w:r>
        <w:br/>
        <w:t xml:space="preserve">          usedUpPins[j] = 1;</w:t>
      </w:r>
      <w:r>
        <w:br/>
        <w:t xml:space="preserve">          game.guesses[id][COLORS + 1]++;</w:t>
      </w:r>
      <w:r>
        <w:br/>
        <w:t xml:space="preserve">          break;</w:t>
      </w:r>
      <w:r>
        <w:br/>
        <w:t xml:space="preserve">        }</w:t>
      </w:r>
      <w:r>
        <w:br/>
        <w:t xml:space="preserve">      }</w:t>
      </w:r>
      <w:r>
        <w:br/>
        <w:t xml:space="preserve">    }</w:t>
      </w:r>
      <w:r>
        <w:br/>
        <w:t xml:space="preserve">  }</w:t>
      </w:r>
      <w:r>
        <w:br/>
        <w:t xml:space="preserve">  sendLEDS();</w:t>
      </w:r>
      <w:r>
        <w:br/>
        <w:t>}</w:t>
      </w:r>
      <w:r>
        <w:br/>
      </w:r>
      <w:r>
        <w:br/>
        <w:t>/*************************************************************</w:t>
      </w:r>
      <w:r>
        <w:br/>
        <w:t xml:space="preserve"> *                      DATA BUS RELATED</w:t>
      </w:r>
      <w:r>
        <w:br/>
        <w:t xml:space="preserve"> *************************************************************/</w:t>
      </w:r>
      <w:r>
        <w:br/>
      </w:r>
      <w:r>
        <w:br/>
        <w:t>void enableDatabus()</w:t>
      </w:r>
      <w:r>
        <w:br/>
        <w:t>{</w:t>
      </w:r>
      <w:r>
        <w:br/>
        <w:t xml:space="preserve">  pfe_enable_bus(0xFF, 1); // all 8 bits enabled with ALE</w:t>
      </w:r>
      <w:r>
        <w:br/>
        <w:t xml:space="preserve">  pfe_enable_pcs(1); // Chip select 1 (PIO4)</w:t>
      </w:r>
      <w:r>
        <w:br/>
        <w:t xml:space="preserve">  pfe_enable_pio(2, 5); // PIO2 = output, low</w:t>
      </w:r>
      <w:r>
        <w:br/>
        <w:t xml:space="preserve">  pfe_enable_pio(3, 5); // PIO3 = output, low</w:t>
      </w:r>
      <w:r>
        <w:br/>
        <w:t>}</w:t>
      </w:r>
      <w:r>
        <w:br/>
      </w:r>
      <w:r>
        <w:br/>
        <w:t>byte readDatabus(address addr)</w:t>
      </w:r>
      <w:r>
        <w:br/>
        <w:t>{</w:t>
      </w:r>
      <w:r>
        <w:br/>
        <w:t xml:space="preserve">  byte bank = addr &gt;&gt; 8;</w:t>
      </w:r>
      <w:r>
        <w:br/>
        <w:t xml:space="preserve">  pfe_enable_pio(2, bank &amp; 0x01 ? 4 : 5); // if bank is 1 or 3, set PIO2 high, otherwise set PIO2 low</w:t>
      </w:r>
      <w:r>
        <w:br/>
        <w:t xml:space="preserve">  pfe_enable_pio(3, bank &amp; 0x02 ? 4 : 5); // if bank is 3 or 4, set PIO3 high, otherwise set PIO3 low</w:t>
      </w:r>
      <w:r>
        <w:br/>
        <w:t xml:space="preserve">  return hal_read_bus((addr &amp; 0x0FF) | 0x100, 0xFFFF, 0x0000); // Read data bus on corrected address (always in 0x100..0x1FF range)</w:t>
      </w:r>
      <w:r>
        <w:br/>
        <w:t>}</w:t>
      </w:r>
      <w:r>
        <w:br/>
      </w:r>
      <w:r>
        <w:br/>
        <w:t>void writeDatabus(address addr, byte val)</w:t>
      </w:r>
      <w:r>
        <w:br/>
        <w:t>{</w:t>
      </w:r>
      <w:r>
        <w:br/>
        <w:t xml:space="preserve">  byte bank = addr &gt;&gt; 8;</w:t>
      </w:r>
      <w:r>
        <w:br/>
      </w:r>
      <w:r>
        <w:lastRenderedPageBreak/>
        <w:t xml:space="preserve">  // if bank is 1 or 3, set PIO2 high, otherwise set PIO2 low</w:t>
      </w:r>
      <w:r>
        <w:br/>
        <w:t xml:space="preserve">  pfe_enable_pio(2, bank &amp; 0x01 ? 4 : 5);</w:t>
      </w:r>
      <w:r>
        <w:br/>
        <w:t xml:space="preserve">  // if bank is 3 or 4, set PIO3 high, otherwise set PIO3 low</w:t>
      </w:r>
      <w:r>
        <w:br/>
        <w:t xml:space="preserve">  pfe_enable_pio(3, bank &amp; 0x02 ? 4 : 5);</w:t>
      </w:r>
      <w:r w:rsidR="00304950">
        <w:br/>
        <w:t xml:space="preserve">  // Write to data bus on corrected address (always in 0x100..0x1FF range)</w:t>
      </w:r>
      <w:r>
        <w:br/>
        <w:t xml:space="preserve">  hal_write_bus((addr &amp; 0x0FF)</w:t>
      </w:r>
      <w:r w:rsidR="00304950">
        <w:t xml:space="preserve"> | 0x100, val, 0xFFFF, 0x0000);</w:t>
      </w:r>
      <w:r>
        <w:br/>
        <w:t>}</w:t>
      </w:r>
      <w:r>
        <w:br/>
      </w:r>
      <w:r>
        <w:br/>
        <w:t>/*************************************************************</w:t>
      </w:r>
      <w:r>
        <w:br/>
        <w:t xml:space="preserve"> *                      LCD RELATED</w:t>
      </w:r>
      <w:r>
        <w:br/>
        <w:t xml:space="preserve"> *************************************************************/</w:t>
      </w:r>
      <w:r>
        <w:br/>
      </w:r>
      <w:r>
        <w:br/>
        <w:t>void clearLCD()</w:t>
      </w:r>
      <w:r>
        <w:br/>
        <w:t>{</w:t>
      </w:r>
      <w:r>
        <w:br/>
        <w:t xml:space="preserve">  for (address addr = RAM_LCD_START; addr &lt;= RAM_LCD_END; addr++)</w:t>
      </w:r>
      <w:r>
        <w:br/>
        <w:t xml:space="preserve">  {</w:t>
      </w:r>
      <w:r>
        <w:br/>
        <w:t xml:space="preserve">    writeDatabus(addr, ' ');</w:t>
      </w:r>
      <w:r>
        <w:br/>
        <w:t xml:space="preserve">  }</w:t>
      </w:r>
      <w:r>
        <w:br/>
        <w:t xml:space="preserve">  writeDatabus(RAM_LCD_CMD, 0x01);</w:t>
      </w:r>
      <w:r>
        <w:br/>
        <w:t xml:space="preserve">  writeDatabus(RAM_INT_SEND, CMD_LCD_CMD);</w:t>
      </w:r>
      <w:r>
        <w:br/>
        <w:t>}</w:t>
      </w:r>
      <w:r>
        <w:br/>
      </w:r>
      <w:r>
        <w:br/>
        <w:t>void setLCDLine(byte line, const char * text)</w:t>
      </w:r>
      <w:r>
        <w:br/>
        <w:t>{</w:t>
      </w:r>
      <w:r>
        <w:br/>
        <w:t xml:space="preserve">  address offset = RAM_LCD_START;</w:t>
      </w:r>
      <w:r>
        <w:br/>
      </w:r>
      <w:r>
        <w:br/>
        <w:t>#if LCD_LINES == 2</w:t>
      </w:r>
      <w:r>
        <w:br/>
        <w:t xml:space="preserve">  if (line == 1 || line == 3) offset += 40;</w:t>
      </w:r>
      <w:r>
        <w:br/>
        <w:t>#elif LCD_LINES == 4</w:t>
      </w:r>
      <w:r>
        <w:br/>
        <w:t xml:space="preserve">  if (line % 2 != 0) offset += 40;</w:t>
      </w:r>
      <w:r>
        <w:br/>
        <w:t xml:space="preserve">  if (line &gt; 1) offset += 0x14;</w:t>
      </w:r>
      <w:r>
        <w:br/>
        <w:t>#endif</w:t>
      </w:r>
      <w:r>
        <w:br/>
      </w:r>
      <w:r>
        <w:br/>
        <w:t xml:space="preserve">  address i = 0;</w:t>
      </w:r>
      <w:r>
        <w:br/>
        <w:t xml:space="preserve">  for (; i &lt; strlen(text); i++) // chars</w:t>
      </w:r>
      <w:r>
        <w:br/>
        <w:t xml:space="preserve">  {</w:t>
      </w:r>
      <w:r>
        <w:br/>
        <w:t xml:space="preserve">    writeDatabus(i + offset, text[i]);</w:t>
      </w:r>
      <w:r>
        <w:br/>
        <w:t xml:space="preserve">  }</w:t>
      </w:r>
      <w:r>
        <w:br/>
        <w:t xml:space="preserve">  for (; i &lt; LCD_LINE_SIZE; i++) // spaces</w:t>
      </w:r>
      <w:r>
        <w:br/>
        <w:t xml:space="preserve">  {</w:t>
      </w:r>
      <w:r>
        <w:br/>
        <w:t xml:space="preserve">    writeDatabus(i + offset, ' ');</w:t>
      </w:r>
      <w:r>
        <w:br/>
        <w:t xml:space="preserve">  }</w:t>
      </w:r>
      <w:r>
        <w:br/>
        <w:t xml:space="preserve">  writeDatabus(RAM_INT_SEND, CMD_LCD_CL_PR);</w:t>
      </w:r>
      <w:r>
        <w:br/>
        <w:t xml:space="preserve">  delay(100);</w:t>
      </w:r>
      <w:r>
        <w:br/>
        <w:t>}</w:t>
      </w:r>
      <w:r>
        <w:br/>
      </w:r>
      <w:r>
        <w:br/>
        <w:t>void setLCDLineFormat(byte line, const char * format, ...)</w:t>
      </w:r>
      <w:r>
        <w:br/>
        <w:t>{</w:t>
      </w:r>
      <w:r>
        <w:br/>
        <w:t xml:space="preserve">  byte buffer[LCD_LINE_SIZE + 1];</w:t>
      </w:r>
      <w:r>
        <w:br/>
        <w:t xml:space="preserve">  buffer[LCD_LINE_SIZE] = 0x00;</w:t>
      </w:r>
      <w:r>
        <w:br/>
      </w:r>
      <w:r>
        <w:br/>
        <w:t xml:space="preserve">  /* Start magic */</w:t>
      </w:r>
      <w:r>
        <w:br/>
        <w:t xml:space="preserve">  va_list aptr;</w:t>
      </w:r>
      <w:r>
        <w:br/>
        <w:t xml:space="preserve">  va_start(aptr, format);</w:t>
      </w:r>
      <w:r>
        <w:br/>
        <w:t xml:space="preserve">  vsprintf(buffer, format, aptr);</w:t>
      </w:r>
      <w:r>
        <w:br/>
        <w:t xml:space="preserve">  va_end(aptr);</w:t>
      </w:r>
      <w:r>
        <w:br/>
        <w:t xml:space="preserve">  /* End magic */</w:t>
      </w:r>
      <w:r>
        <w:br/>
      </w:r>
      <w:r>
        <w:br/>
        <w:t xml:space="preserve">  setLCDLine(line, buffer);</w:t>
      </w:r>
      <w:r>
        <w:br/>
        <w:t>}</w:t>
      </w:r>
      <w:r>
        <w:br/>
      </w:r>
      <w:r>
        <w:br/>
        <w:t>/************************************************************************</w:t>
      </w:r>
      <w:r>
        <w:br/>
        <w:t xml:space="preserve"> *                                 TASKS</w:t>
      </w:r>
      <w:r>
        <w:br/>
        <w:t xml:space="preserve"> </w:t>
      </w:r>
      <w:r w:rsidR="000D5D39">
        <w:t>************************************************************************</w:t>
      </w:r>
      <w:r>
        <w:t>/</w:t>
      </w:r>
      <w:r>
        <w:br/>
      </w:r>
      <w:r>
        <w:br/>
        <w:t>byte LCDupdateRunning;</w:t>
      </w:r>
      <w:r>
        <w:br/>
      </w:r>
      <w:r>
        <w:br/>
      </w:r>
      <w:r>
        <w:lastRenderedPageBreak/>
        <w:t>void LCDupdate()</w:t>
      </w:r>
      <w:r>
        <w:br/>
        <w:t>{</w:t>
      </w:r>
      <w:r>
        <w:br/>
        <w:t xml:space="preserve">  LCDupdateRunning = 1;</w:t>
      </w:r>
      <w:r>
        <w:br/>
        <w:t xml:space="preserve">  byte ip[16], oldIp[16];</w:t>
      </w:r>
      <w:r>
        <w:br/>
      </w:r>
      <w:r>
        <w:br/>
        <w:t xml:space="preserve">  while (LCDupdateRunning)</w:t>
      </w:r>
      <w:r>
        <w:br/>
        <w:t xml:space="preserve">  {</w:t>
      </w:r>
      <w:r>
        <w:br/>
        <w:t xml:space="preserve">    Get_IPConfig(ip, NULL, NULL);</w:t>
      </w:r>
      <w:r>
        <w:br/>
      </w:r>
      <w:r>
        <w:br/>
        <w:t xml:space="preserve">    if (strcmp(ip, oldIp) != 0)</w:t>
      </w:r>
      <w:r>
        <w:br/>
        <w:t xml:space="preserve">    {</w:t>
      </w:r>
      <w:r>
        <w:br/>
        <w:t xml:space="preserve">      strcpy(oldIp, ip);</w:t>
      </w:r>
      <w:r>
        <w:br/>
        <w:t xml:space="preserve">      setLCDLine(1, ip);</w:t>
      </w:r>
      <w:r>
        <w:br/>
        <w:t xml:space="preserve">    }</w:t>
      </w:r>
      <w:r>
        <w:br/>
        <w:t xml:space="preserve">    RTX_Sleep_Time(2500);</w:t>
      </w:r>
      <w:r>
        <w:br/>
        <w:t xml:space="preserve">  }</w:t>
      </w:r>
      <w:r>
        <w:br/>
        <w:t>}</w:t>
      </w:r>
      <w:r>
        <w:br/>
      </w:r>
      <w:r>
        <w:br/>
        <w:t>unsigned int LCDUpdate_stack[TASK_STACKSIZE / sizeof(unsigned int)];</w:t>
      </w:r>
      <w:r>
        <w:br/>
        <w:t>int LCDupdateID;</w:t>
      </w:r>
      <w:r>
        <w:br/>
      </w:r>
      <w:r>
        <w:br/>
        <w:t>TaskDefBlock LCDupdateTaskDefBlock = { LCDupdate, { 'L', 'C', 'D', ' ' },</w:t>
      </w:r>
      <w:r>
        <w:br/>
        <w:t xml:space="preserve">    &amp;LCDUpdate_stack[TASK_STACKSIZE / sizeof(unsigned int)], // top of stack</w:t>
      </w:r>
      <w:r>
        <w:br/>
        <w:t xml:space="preserve">    TASK_STACKSIZE, // size of stack</w:t>
      </w:r>
      <w:r>
        <w:br/>
        <w:t xml:space="preserve">    0, // attributes, not supported</w:t>
      </w:r>
      <w:r>
        <w:br/>
        <w:t xml:space="preserve">    100, // lower priority than any system tasks</w:t>
      </w:r>
      <w:r>
        <w:br/>
        <w:t xml:space="preserve">    0, // time slice (if any), not supported</w:t>
      </w:r>
      <w:r>
        <w:br/>
        <w:t xml:space="preserve">    0, 0, 0, 0 // mailboxes</w:t>
      </w:r>
      <w:r>
        <w:br/>
        <w:t xml:space="preserve">    };</w:t>
      </w:r>
      <w:r>
        <w:br/>
      </w:r>
      <w:r>
        <w:br/>
        <w:t>/</w:t>
      </w:r>
      <w:r w:rsidR="000D5D39">
        <w:t>************************************************************************</w:t>
      </w:r>
      <w:r>
        <w:br/>
        <w:t xml:space="preserve"> *</w:t>
      </w:r>
      <w:r w:rsidR="000D5D39">
        <w:t xml:space="preserve">                                    </w:t>
      </w:r>
      <w:r>
        <w:t>MAIN</w:t>
      </w:r>
      <w:r>
        <w:br/>
        <w:t xml:space="preserve"> </w:t>
      </w:r>
      <w:r w:rsidR="000D5D39">
        <w:t>************************************************************************</w:t>
      </w:r>
      <w:r>
        <w:t>/</w:t>
      </w:r>
      <w:r>
        <w:br/>
      </w:r>
      <w:r>
        <w:br/>
        <w:t>/*</w:t>
      </w:r>
      <w:r>
        <w:br/>
        <w:t xml:space="preserve"> * Ends all tasks, returns focus and exits</w:t>
      </w:r>
      <w:r>
        <w:br/>
        <w:t xml:space="preserve"> */</w:t>
      </w:r>
      <w:r>
        <w:br/>
        <w:t>void endProgram()</w:t>
      </w:r>
      <w:r>
        <w:br/>
        <w:t>{</w:t>
      </w:r>
      <w:r>
        <w:br/>
        <w:t xml:space="preserve">  setLCDLine(0, "Shutdown issued");</w:t>
      </w:r>
      <w:r>
        <w:br/>
      </w:r>
      <w:r>
        <w:br/>
        <w:t xml:space="preserve">  removeCGIMethods();</w:t>
      </w:r>
      <w:r>
        <w:br/>
      </w:r>
      <w:r>
        <w:br/>
        <w:t xml:space="preserve">  printf("Gracefully ending all tasks...\n");</w:t>
      </w:r>
      <w:r>
        <w:br/>
      </w:r>
      <w:r>
        <w:br/>
        <w:t xml:space="preserve">  LCDupdateRunning = 0; // tell tasks to stop</w:t>
      </w:r>
      <w:r>
        <w:br/>
      </w:r>
      <w:r>
        <w:br/>
        <w:t xml:space="preserve">  RTX_Sleep_Time(3000); // give tasks time to end</w:t>
      </w:r>
      <w:r>
        <w:br/>
      </w:r>
      <w:r>
        <w:br/>
        <w:t xml:space="preserve">  printf("Killing the non obedient tasks...\n");</w:t>
      </w:r>
      <w:r>
        <w:br/>
        <w:t xml:space="preserve">  RTX_Delete_Task(LCDupdateID);</w:t>
      </w:r>
      <w:r>
        <w:br/>
      </w:r>
      <w:r>
        <w:br/>
        <w:t xml:space="preserve">  printf("\nEND OF PROGRAM\n");</w:t>
      </w:r>
      <w:r>
        <w:br/>
        <w:t xml:space="preserve">  // Release input/output</w:t>
      </w:r>
      <w:r>
        <w:br/>
        <w:t xml:space="preserve">  BIOS_Set_Focus(FOCUS_BOTH);</w:t>
      </w:r>
      <w:r>
        <w:br/>
        <w:t xml:space="preserve">  exit(0);</w:t>
      </w:r>
      <w:r>
        <w:br/>
        <w:t>}</w:t>
      </w:r>
      <w:r>
        <w:br/>
      </w:r>
      <w:r>
        <w:br/>
        <w:t>void test()</w:t>
      </w:r>
      <w:r>
        <w:br/>
        <w:t>{</w:t>
      </w:r>
      <w:r>
        <w:br/>
        <w:t xml:space="preserve">  writeDatabus(RAM_LEDS_DIM, 0xFF);</w:t>
      </w:r>
      <w:r>
        <w:br/>
        <w:t xml:space="preserve">  writeDatabus(RAM_LEDS_AMOUNT, 100);</w:t>
      </w:r>
      <w:r>
        <w:br/>
      </w:r>
      <w:r>
        <w:br/>
        <w:t xml:space="preserve">  address addr = RAM_LEDS_START;</w:t>
      </w:r>
      <w:r>
        <w:br/>
        <w:t xml:space="preserve">  for (byte r = 0; r &lt; ROWS; r++)</w:t>
      </w:r>
      <w:r>
        <w:br/>
        <w:t xml:space="preserve">  {</w:t>
      </w:r>
      <w:r>
        <w:br/>
        <w:t xml:space="preserve">    for (byte p = 0; p &lt; COLORS * 2; p++)</w:t>
      </w:r>
      <w:r>
        <w:br/>
      </w:r>
      <w:r>
        <w:lastRenderedPageBreak/>
        <w:t xml:space="preserve">    {</w:t>
      </w:r>
      <w:r>
        <w:br/>
        <w:t xml:space="preserve">      RGB rgb = ALL_COLORS[rand() % MAX_COLORS];</w:t>
      </w:r>
      <w:r>
        <w:br/>
        <w:t xml:space="preserve">      writeDatabus(addr++, rgb.r);</w:t>
      </w:r>
      <w:r>
        <w:br/>
        <w:t xml:space="preserve">      writeDatabus(addr++, rgb.g);</w:t>
      </w:r>
      <w:r>
        <w:br/>
        <w:t xml:space="preserve">      writeDatabus(addr++, rgb.b);</w:t>
      </w:r>
      <w:r>
        <w:br/>
        <w:t xml:space="preserve">    }</w:t>
      </w:r>
      <w:r>
        <w:br/>
        <w:t xml:space="preserve">  }</w:t>
      </w:r>
      <w:r>
        <w:br/>
        <w:t xml:space="preserve">  writeDatabus(RAM_INT_SEND, CMD_LEDS_SEND);</w:t>
      </w:r>
      <w:r>
        <w:br/>
        <w:t xml:space="preserve">  delay(1000);</w:t>
      </w:r>
      <w:r>
        <w:br/>
        <w:t>}</w:t>
      </w:r>
      <w:r>
        <w:br/>
      </w:r>
      <w:r>
        <w:br/>
        <w:t>void debugGameState()</w:t>
      </w:r>
      <w:r>
        <w:br/>
        <w:t>{</w:t>
      </w:r>
      <w:r>
        <w:br/>
        <w:t xml:space="preserve">  printf(</w:t>
      </w:r>
      <w:r>
        <w:br/>
        <w:t xml:space="preserve">      "\nGame state: %d\nGame VS player: %d\nGame host: %s\n# colors: %d\nCode: ",</w:t>
      </w:r>
      <w:r>
        <w:br/>
        <w:t xml:space="preserve">      game.state, game.vsPlayer, game.host-&gt;name, game.colors);</w:t>
      </w:r>
      <w:r>
        <w:br/>
        <w:t xml:space="preserve">  for (byte i = 0; i &lt; COLORS; i++)</w:t>
      </w:r>
      <w:r>
        <w:br/>
        <w:t xml:space="preserve">    printf("%s ", ALL_COLOR_CLASSES[game.code[i]]);</w:t>
      </w:r>
      <w:r>
        <w:br/>
        <w:t xml:space="preserve">  printf("\n# of guesses: %d\nGuesses Table:\n", game.nrOfGuesses);</w:t>
      </w:r>
      <w:r>
        <w:br/>
        <w:t xml:space="preserve">  for (byte r = 0; r &lt; ROWS; r++)</w:t>
      </w:r>
      <w:r>
        <w:br/>
        <w:t xml:space="preserve">  {</w:t>
      </w:r>
      <w:r>
        <w:br/>
        <w:t xml:space="preserve">    printf("Guess #%d: ", r);</w:t>
      </w:r>
      <w:r>
        <w:br/>
        <w:t xml:space="preserve">    for (byte c = 0; c &lt; COLORS; c++)</w:t>
      </w:r>
      <w:r>
        <w:br/>
        <w:t xml:space="preserve">      printf("%10s ", ALL_COLOR_CLASSES[game.guesses[r][c]]);</w:t>
      </w:r>
      <w:r>
        <w:br/>
        <w:t xml:space="preserve">    printf(" Exact: %d Color: %d\n", game.guesses[r][COLORS],</w:t>
      </w:r>
      <w:r>
        <w:br/>
        <w:t xml:space="preserve">        game.guesses[r][COLORS + 1]);</w:t>
      </w:r>
      <w:r>
        <w:br/>
        <w:t xml:space="preserve">  }</w:t>
      </w:r>
      <w:r>
        <w:br/>
        <w:t xml:space="preserve">  printf("Code: ");</w:t>
      </w:r>
      <w:r>
        <w:br/>
        <w:t xml:space="preserve">  for (byte c = 0; c &lt; COLORS; c++)</w:t>
      </w:r>
      <w:r>
        <w:br/>
        <w:t xml:space="preserve">    printf("%10s ", ALL_COLOR_CLASSES[game.code[c]]);</w:t>
      </w:r>
      <w:r>
        <w:br/>
        <w:t xml:space="preserve">  printf("\n\n");</w:t>
      </w:r>
      <w:r>
        <w:br/>
        <w:t>}</w:t>
      </w:r>
      <w:r>
        <w:br/>
      </w:r>
      <w:r>
        <w:br/>
        <w:t>void main()</w:t>
      </w:r>
      <w:r>
        <w:br/>
        <w:t>{</w:t>
      </w:r>
      <w:r>
        <w:br/>
        <w:t xml:space="preserve">  // Get focus</w:t>
      </w:r>
      <w:r>
        <w:br/>
        <w:t xml:space="preserve">  BIOS_Set_Focus(FOCUS_APPLICATION);</w:t>
      </w:r>
      <w:r>
        <w:br/>
      </w:r>
      <w:r>
        <w:br/>
        <w:t xml:space="preserve">  /**</w:t>
      </w:r>
      <w:r>
        <w:br/>
        <w:t xml:space="preserve">   * INIT All of the things!</w:t>
      </w:r>
      <w:r>
        <w:br/>
        <w:t xml:space="preserve">   */</w:t>
      </w:r>
      <w:r>
        <w:br/>
        <w:t xml:space="preserve">  enableDatabus();</w:t>
      </w:r>
      <w:r>
        <w:br/>
      </w:r>
      <w:r>
        <w:br/>
        <w:t xml:space="preserve">  writeDatabus(RAM_INT_SEND, CMD_LCD_BL_ON);</w:t>
      </w:r>
      <w:r>
        <w:br/>
      </w:r>
      <w:r>
        <w:br/>
        <w:t xml:space="preserve">  writeDatabus(RAM_LEDS_DIM, 0xFF);</w:t>
      </w:r>
      <w:r>
        <w:br/>
        <w:t xml:space="preserve">  writeDatabus(RAM_LEDS_AMOUNT, ROWS * 2 * COLORS);</w:t>
      </w:r>
      <w:r>
        <w:br/>
      </w:r>
      <w:r>
        <w:br/>
        <w:t xml:space="preserve">  writeDatabus(RAM_LCD_CMD, 0x0C); // Blink off</w:t>
      </w:r>
      <w:r>
        <w:br/>
        <w:t xml:space="preserve">  writeDatabus(RAM_INT_SEND, CMD_LCD_CMD);</w:t>
      </w:r>
      <w:r>
        <w:br/>
      </w:r>
      <w:r>
        <w:br/>
        <w:t xml:space="preserve">  clearLCD();</w:t>
      </w:r>
      <w:r>
        <w:br/>
      </w:r>
      <w:r>
        <w:br/>
        <w:t xml:space="preserve">  printf("\n\nAVR firmware version id: %d 0x%02x\n\n\n",</w:t>
      </w:r>
      <w:r>
        <w:br/>
        <w:t xml:space="preserve">      readDatabus(RAM_VERSION_1), readDatabus(RAM_VERSION_2));</w:t>
      </w:r>
      <w:r>
        <w:br/>
        <w:t xml:space="preserve">  setLCDLine(0, "MMM by Dries007");</w:t>
      </w:r>
      <w:r>
        <w:br/>
        <w:t xml:space="preserve">  setLCDLine(1, "Booting...");</w:t>
      </w:r>
      <w:r>
        <w:br/>
      </w:r>
      <w:r>
        <w:br/>
        <w:t xml:space="preserve">  // Ethernet connection check</w:t>
      </w:r>
      <w:r>
        <w:br/>
        <w:t xml:space="preserve">  if (BIOS_Ethernet_State(NULL, NULL))</w:t>
      </w:r>
      <w:r>
        <w:br/>
        <w:t xml:space="preserve">  {</w:t>
      </w:r>
      <w:r>
        <w:br/>
        <w:t xml:space="preserve">    setLCDLine(0, "ERROR");</w:t>
      </w:r>
      <w:r>
        <w:br/>
        <w:t xml:space="preserve">    setLCDLine(1, "NO ETHERNET!");</w:t>
      </w:r>
      <w:r>
        <w:br/>
      </w:r>
      <w:r>
        <w:br/>
        <w:t xml:space="preserve">    while (1)</w:t>
      </w:r>
      <w:r>
        <w:br/>
        <w:t xml:space="preserve">    {</w:t>
      </w:r>
      <w:r>
        <w:br/>
      </w:r>
      <w:r>
        <w:lastRenderedPageBreak/>
        <w:t xml:space="preserve">      test();</w:t>
      </w:r>
      <w:r>
        <w:br/>
        <w:t xml:space="preserve">    }</w:t>
      </w:r>
      <w:r>
        <w:br/>
      </w:r>
      <w:r>
        <w:br/>
        <w:t xml:space="preserve">    return;</w:t>
      </w:r>
      <w:r>
        <w:br/>
        <w:t xml:space="preserve">  }</w:t>
      </w:r>
      <w:r>
        <w:br/>
      </w:r>
      <w:r>
        <w:br/>
        <w:t xml:space="preserve">  /**</w:t>
      </w:r>
      <w:r>
        <w:br/>
        <w:t xml:space="preserve">   * RUN ALL TASKS</w:t>
      </w:r>
      <w:r>
        <w:br/>
        <w:t xml:space="preserve">   */</w:t>
      </w:r>
      <w:r>
        <w:br/>
        <w:t xml:space="preserve">  int result = RTX_Create_Task(&amp;LCDupdateID, &amp;LCDupdateTaskDefBlock);</w:t>
      </w:r>
      <w:r>
        <w:br/>
      </w:r>
      <w:r>
        <w:br/>
        <w:t xml:space="preserve">  if (result != 0)</w:t>
      </w:r>
      <w:r>
        <w:br/>
        <w:t xml:space="preserve">  {</w:t>
      </w:r>
      <w:r>
        <w:br/>
        <w:t xml:space="preserve">    printf("Creating/restart LCDupdate failed %d, exit program\n", result);</w:t>
      </w:r>
      <w:r>
        <w:br/>
        <w:t xml:space="preserve">    //delete task1</w:t>
      </w:r>
      <w:r>
        <w:br/>
        <w:t xml:space="preserve">    RTX_Delete_Task(LCDupdateID);</w:t>
      </w:r>
      <w:r>
        <w:br/>
        <w:t xml:space="preserve">    endProgram();</w:t>
      </w:r>
      <w:r>
        <w:br/>
        <w:t xml:space="preserve">  }</w:t>
      </w:r>
      <w:r>
        <w:br/>
      </w:r>
      <w:r>
        <w:br/>
        <w:t xml:space="preserve">  /**</w:t>
      </w:r>
      <w:r>
        <w:br/>
        <w:t xml:space="preserve">   * CGI methods</w:t>
      </w:r>
      <w:r>
        <w:br/>
        <w:t xml:space="preserve">   */</w:t>
      </w:r>
      <w:r>
        <w:br/>
      </w:r>
      <w:r>
        <w:br/>
        <w:t xml:space="preserve">  printf("Installing CGI methods\n");</w:t>
      </w:r>
      <w:r>
        <w:br/>
        <w:t xml:space="preserve">  installCGIMethods();</w:t>
      </w:r>
      <w:r>
        <w:br/>
      </w:r>
      <w:r>
        <w:br/>
        <w:t xml:space="preserve">  printf("Reset Game status\n");</w:t>
      </w:r>
      <w:r>
        <w:br/>
        <w:t xml:space="preserve">  resetGame();</w:t>
      </w:r>
      <w:r>
        <w:br/>
      </w:r>
      <w:r>
        <w:br/>
        <w:t xml:space="preserve">  /*</w:t>
      </w:r>
      <w:r>
        <w:br/>
        <w:t xml:space="preserve">   * MENU</w:t>
      </w:r>
      <w:r>
        <w:br/>
        <w:t xml:space="preserve">   */</w:t>
      </w:r>
      <w:r>
        <w:br/>
        <w:t xml:space="preserve">  byte key;</w:t>
      </w:r>
      <w:r>
        <w:br/>
        <w:t xml:space="preserve">  while (1)</w:t>
      </w:r>
      <w:r>
        <w:br/>
        <w:t xml:space="preserve">  {</w:t>
      </w:r>
      <w:r>
        <w:br/>
        <w:t xml:space="preserve">    printf("-~= Menu =~-\n");</w:t>
      </w:r>
      <w:r>
        <w:br/>
        <w:t xml:space="preserve">    printf("------------\n");</w:t>
      </w:r>
      <w:r>
        <w:br/>
        <w:t xml:space="preserve">    printf("[X] End program\n");</w:t>
      </w:r>
      <w:r>
        <w:br/>
        <w:t xml:space="preserve">    printf("[R] Reboot\n");</w:t>
      </w:r>
      <w:r>
        <w:br/>
        <w:t xml:space="preserve">    printf("[D] Debug RAM Dump\n");</w:t>
      </w:r>
      <w:r>
        <w:br/>
        <w:t xml:space="preserve">    printf("[S] Set RAM manually\n");</w:t>
      </w:r>
      <w:r>
        <w:br/>
        <w:t xml:space="preserve">    printf("[G] Debug Game State\n");</w:t>
      </w:r>
      <w:r>
        <w:br/>
        <w:t xml:space="preserve">    printf("[U] Print all known users\n");</w:t>
      </w:r>
      <w:r>
        <w:br/>
        <w:t xml:space="preserve">    printf("[I] Interrupt test to AVR\n");</w:t>
      </w:r>
      <w:r>
        <w:br/>
      </w:r>
      <w:r>
        <w:br/>
        <w:t xml:space="preserve">    scanf("%c%*c", &amp;key);</w:t>
      </w:r>
      <w:r>
        <w:br/>
      </w:r>
      <w:r>
        <w:br/>
        <w:t xml:space="preserve">    switch (key &amp; ~0x20)</w:t>
      </w:r>
      <w:r>
        <w:br/>
        <w:t xml:space="preserve">    {</w:t>
      </w:r>
      <w:r>
        <w:br/>
        <w:t xml:space="preserve">      case 'X':</w:t>
      </w:r>
      <w:r>
        <w:br/>
        <w:t xml:space="preserve">        endProgram();</w:t>
      </w:r>
      <w:r>
        <w:br/>
        <w:t xml:space="preserve">        break;</w:t>
      </w:r>
      <w:r>
        <w:br/>
        <w:t xml:space="preserve">      case 'R':</w:t>
      </w:r>
      <w:r>
        <w:br/>
        <w:t xml:space="preserve">        BIOS_Reboot();</w:t>
      </w:r>
      <w:r>
        <w:br/>
        <w:t xml:space="preserve">        break;</w:t>
      </w:r>
      <w:r>
        <w:br/>
        <w:t xml:space="preserve">      case 'D':</w:t>
      </w:r>
      <w:r>
        <w:br/>
        <w:t xml:space="preserve">        ramdump();</w:t>
      </w:r>
      <w:r>
        <w:br/>
        <w:t xml:space="preserve">        break;</w:t>
      </w:r>
      <w:r>
        <w:br/>
        <w:t xml:space="preserve">      case 'S':</w:t>
      </w:r>
      <w:r>
        <w:br/>
        <w:t xml:space="preserve">        manualram();</w:t>
      </w:r>
      <w:r>
        <w:br/>
        <w:t xml:space="preserve">        break;</w:t>
      </w:r>
      <w:r>
        <w:br/>
        <w:t xml:space="preserve">      case 'G':</w:t>
      </w:r>
      <w:r>
        <w:br/>
        <w:t xml:space="preserve">        debugGameState();</w:t>
      </w:r>
      <w:r>
        <w:br/>
        <w:t xml:space="preserve">        break;</w:t>
      </w:r>
      <w:r>
        <w:br/>
        <w:t xml:space="preserve">      case 'U':</w:t>
      </w:r>
      <w:r>
        <w:br/>
        <w:t xml:space="preserve">        printAllUsers();</w:t>
      </w:r>
      <w:r>
        <w:br/>
        <w:t xml:space="preserve">        break;</w:t>
      </w:r>
      <w:r>
        <w:br/>
      </w:r>
      <w:r>
        <w:lastRenderedPageBreak/>
        <w:t xml:space="preserve">      case 'I':</w:t>
      </w:r>
      <w:r>
        <w:br/>
        <w:t xml:space="preserve">        test();</w:t>
      </w:r>
      <w:r>
        <w:br/>
        <w:t xml:space="preserve">        break;</w:t>
      </w:r>
      <w:r>
        <w:br/>
        <w:t xml:space="preserve">      default:</w:t>
      </w:r>
      <w:r>
        <w:br/>
        <w:t xml:space="preserve">        printf("Char not in menu: %c\n", key);</w:t>
      </w:r>
      <w:r>
        <w:br/>
        <w:t xml:space="preserve">    }</w:t>
      </w:r>
      <w:r>
        <w:br/>
        <w:t xml:space="preserve">  }</w:t>
      </w:r>
      <w:r>
        <w:br/>
        <w:t>}</w:t>
      </w:r>
      <w:r>
        <w:br/>
      </w:r>
      <w:r>
        <w:br/>
        <w:t>/</w:t>
      </w:r>
      <w:r w:rsidR="000D5D39">
        <w:t>************************************************************************</w:t>
      </w:r>
      <w:r>
        <w:br/>
        <w:t xml:space="preserve"> *              </w:t>
      </w:r>
      <w:r w:rsidR="000D5D39">
        <w:t xml:space="preserve">                    </w:t>
      </w:r>
      <w:r>
        <w:t>WEB</w:t>
      </w:r>
      <w:r>
        <w:br/>
        <w:t xml:space="preserve"> </w:t>
      </w:r>
      <w:r w:rsidR="000D5D39">
        <w:t>************************************************************************</w:t>
      </w:r>
      <w:r>
        <w:t>/</w:t>
      </w:r>
      <w:r>
        <w:br/>
      </w:r>
      <w:r>
        <w:br/>
        <w:t>/*************************************************************</w:t>
      </w:r>
      <w:r>
        <w:br/>
        <w:t xml:space="preserve"> *                      TEMPLATE PARTS</w:t>
      </w:r>
      <w:r>
        <w:br/>
        <w:t xml:space="preserve"> *************************************************************/</w:t>
      </w:r>
      <w:r>
        <w:br/>
      </w:r>
      <w:r>
        <w:br/>
        <w:t>char * pageHeader =</w:t>
      </w:r>
      <w:r>
        <w:br/>
        <w:t xml:space="preserve">    "&lt;!doctype html&gt;&lt;html&gt;&lt;head&gt;&lt;meta charset='us-ascii'/&gt;&lt;meta name='viewport' content='width=400' /&gt;&lt;title&gt;Mastermind&lt;/title&gt;&lt;link href='http://fonts.googleapis.com/css?family=Open+Sans:600,400' rel='stylesheet' type='text/css'&gt;&lt;style type='text/css'&gt;body,html{font-family:'Open Sans',sans-serif;margin:0 auto;padding:0;height:100%%;min-height:100%%;position:relative;max-width:500px}#wrapper{padding:10px 10px 30px}.center{text-align:center}.black{background-color:#000;color:#fff}.white{background-color:#fff}.orange{background-color:orange}.purple{background-color:purple;color:#fff}.yellow{background-color:#ff0}.aqua{background-color:#0ff}.pink{background-color:#ff1493}.blue{background-color:#00f;color:#fff}.green{background-color:green;color:#fff}.red{background-color:red}header h1{margin:1px}header ul{margin:1px;padding:1px}header ul li{display:inline;padding:0 10px;margin:1px;border:1px solid #000;border-radius:5px;box-shadow:2px 2</w:t>
      </w:r>
      <w:r w:rsidR="00AC41E8">
        <w:t>px 3px #888}header ul li a{tekst-</w:t>
      </w:r>
      <w:r>
        <w:t>decoration:none;color:#000}.guesses{width:100%%;text-align:center;;border-collapse:collapse}.guesses .txt{padding:0 10px}.guesses * tr td{border:1px solid #000}footer{position:absolute;bottom:0;height:30px;padding:0 10px}footer a{text-decoration:none;color:#d3d3d3;font-size:smaller}input[type=submit], .btn{display:inline;padding:3px 10px;margin:1px;border:1px solid #000;border-radius:5px;box-shadow:2px 2px 3px #888;background:#fff;text-decoration:none;color:#000}&lt;/style&gt;&lt;/head&gt;&lt;body&gt;&lt;div id='wrapper'&gt;";</w:t>
      </w:r>
      <w:r>
        <w:br/>
      </w:r>
      <w:r w:rsidR="00E1653F">
        <w:br/>
      </w:r>
      <w:r>
        <w:t>char * pageFooter =</w:t>
      </w:r>
      <w:r>
        <w:br/>
        <w:t xml:space="preserve">    "&lt;/div&gt;&lt;footer&gt;&lt;a class='center' href='http://www.dries007.net/'&gt;&amp;copy; Dries007.net - 2015&lt;/a&gt;&lt;/footer&gt;&lt;/body&gt;&lt;/html&gt;";</w:t>
      </w:r>
      <w:r>
        <w:br/>
      </w:r>
      <w:r w:rsidR="00E1653F">
        <w:br/>
      </w:r>
      <w:r>
        <w:t>char * pickUsername =</w:t>
      </w:r>
      <w:r>
        <w:br/>
        <w:t xml:space="preserve">    "&lt;h2&gt;Welcome new player!&lt;/h2&gt;&lt;p&gt;Before you can play, you need to pick a username:&lt;/p&gt;&lt;form method='post' action='pickUsername'&gt;&lt;input type='text' name='username' maxlength='20'/&gt;&lt;input type='submit' value='Check'/&gt;&lt;/form&gt;";</w:t>
      </w:r>
      <w:r w:rsidR="00E1653F">
        <w:br/>
      </w:r>
      <w:r>
        <w:br/>
        <w:t>char * noGameYet = "&lt;p&gt;No game is going yet, but you can start one!&lt;/p&gt;";</w:t>
      </w:r>
      <w:r>
        <w:br/>
      </w:r>
      <w:r w:rsidR="00E1653F">
        <w:br/>
      </w:r>
      <w:r>
        <w:t>char * gameAvailable =</w:t>
      </w:r>
      <w:r>
        <w:br/>
        <w:t xml:space="preserve">    "&lt;p&gt;A game is currently being played. Go ahead an join!&lt;/p&gt;";</w:t>
      </w:r>
      <w:r>
        <w:br/>
      </w:r>
      <w:r>
        <w:br/>
        <w:t>/**</w:t>
      </w:r>
      <w:r>
        <w:br/>
        <w:t xml:space="preserve"> * Needs 2 extra strings per count. First string is URL, second is name.</w:t>
      </w:r>
      <w:r>
        <w:br/>
        <w:t xml:space="preserve"> */</w:t>
      </w:r>
      <w:r>
        <w:br/>
        <w:t>void addMenuItems(char * buffer, byte count, ...)</w:t>
      </w:r>
      <w:r>
        <w:br/>
        <w:t>{</w:t>
      </w:r>
      <w:r>
        <w:br/>
        <w:t xml:space="preserve">  strcat(buffer, "&lt;header class='center'&gt;&lt;h1&gt;Mastermind&lt;/h1&gt;&lt;ul&gt;");</w:t>
      </w:r>
      <w:r>
        <w:br/>
      </w:r>
      <w:r>
        <w:br/>
        <w:t xml:space="preserve">  va_list ap;</w:t>
      </w:r>
      <w:r>
        <w:br/>
        <w:t xml:space="preserve">  va_start(ap, count);</w:t>
      </w:r>
      <w:r>
        <w:br/>
      </w:r>
      <w:r>
        <w:br/>
      </w:r>
      <w:r>
        <w:lastRenderedPageBreak/>
        <w:t xml:space="preserve">  for (byte i = 0; i &lt; count; i++)</w:t>
      </w:r>
      <w:r>
        <w:br/>
        <w:t xml:space="preserve">  {</w:t>
      </w:r>
      <w:r>
        <w:br/>
        <w:t xml:space="preserve">    strcat(buffer, "&lt;li&gt;&lt;a href='");</w:t>
      </w:r>
      <w:r>
        <w:br/>
        <w:t xml:space="preserve">    strcat(buffer, va_arg(ap, char *));</w:t>
      </w:r>
      <w:r>
        <w:br/>
        <w:t xml:space="preserve">    strcat(buffer, "'&gt;");</w:t>
      </w:r>
      <w:r>
        <w:br/>
        <w:t xml:space="preserve">    strcat(buffer, va_arg(ap, char *));</w:t>
      </w:r>
      <w:r>
        <w:br/>
        <w:t xml:space="preserve">    strcat(buffer, "&lt;/a&gt;&lt;/li&gt;");</w:t>
      </w:r>
      <w:r>
        <w:br/>
        <w:t xml:space="preserve">  }</w:t>
      </w:r>
      <w:r>
        <w:br/>
      </w:r>
      <w:r>
        <w:br/>
        <w:t xml:space="preserve">  va_end(ap);</w:t>
      </w:r>
      <w:r>
        <w:br/>
        <w:t xml:space="preserve">  strcat(buffer, "&lt;/ul&gt;&lt;/header&gt;");</w:t>
      </w:r>
      <w:r>
        <w:br/>
        <w:t>}</w:t>
      </w:r>
      <w:r>
        <w:br/>
      </w:r>
      <w:r>
        <w:br/>
        <w:t>/*************************************************************</w:t>
      </w:r>
      <w:r>
        <w:br/>
        <w:t xml:space="preserve"> *                      HOME (GET)</w:t>
      </w:r>
      <w:r>
        <w:br/>
        <w:t xml:space="preserve"> *************************************************************/</w:t>
      </w:r>
      <w:r>
        <w:br/>
      </w:r>
      <w:r>
        <w:br/>
        <w:t>void huge _pascal _saveregs cgiHomeFunction(rpCgiPtr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if (user == NULL)</w:t>
      </w:r>
      <w:r>
        <w:br/>
        <w:t xml:space="preserve">  {</w:t>
      </w:r>
      <w:r>
        <w:br/>
        <w:t xml:space="preserve">    addMenuItems(pageBuffer, 0);</w:t>
      </w:r>
      <w:r>
        <w:br/>
        <w:t xml:space="preserve">    strcat(pageBuffer, pickUsername);</w:t>
      </w:r>
      <w:r>
        <w:br/>
        <w:t xml:space="preserve">  }</w:t>
      </w:r>
      <w:r>
        <w:br/>
        <w:t xml:space="preserve">  else</w:t>
      </w:r>
      <w:r>
        <w:br/>
        <w:t xml:space="preserve">  {</w:t>
      </w:r>
      <w:r>
        <w:br/>
        <w:t xml:space="preserve">    if (getGame()-&gt;state == STATE_NO_GAME) addMenuItems(pageBuffer, 1,</w:t>
      </w:r>
      <w:r>
        <w:br/>
        <w:t xml:space="preserve">        "start", "Start a game");</w:t>
      </w:r>
      <w:r>
        <w:br/>
        <w:t xml:space="preserve">    else addMenuItems(pageBuffer, 1, "play", "Play");</w:t>
      </w:r>
      <w:r>
        <w:br/>
      </w:r>
      <w:r>
        <w:br/>
        <w:t xml:space="preserve">    strcat(pageBuffer, "&lt;h2&gt;Welcome ");</w:t>
      </w:r>
      <w:r>
        <w:br/>
        <w:t xml:space="preserve">    strcat(pageBuffer, user-&gt;name);</w:t>
      </w:r>
      <w:r>
        <w:br/>
        <w:t xml:space="preserve">    strcat(pageBuffer, "&lt;/h2&gt;");</w:t>
      </w:r>
      <w:r>
        <w:br/>
      </w:r>
      <w:r>
        <w:br/>
        <w:t xml:space="preserve">    if (getGame()-&gt;state == STATE_NO_GAME) strcat(pageBuffer, noGameYet);</w:t>
      </w:r>
      <w:r>
        <w:br/>
        <w:t xml:space="preserve">    else strcat(pageBuffer, gameAvailable);</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PICK USERNAME (POST)</w:t>
      </w:r>
      <w:r>
        <w:br/>
        <w:t xml:space="preserve"> *************************************************************/</w:t>
      </w:r>
      <w:r>
        <w:br/>
      </w:r>
      <w:r>
        <w:br/>
        <w:t>void huge _pascal _saveregs cgiPickUsernameFunction(rpCgiPtr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char * name;</w:t>
      </w:r>
      <w:r>
        <w:br/>
        <w:t xml:space="preserve">  char * value;</w:t>
      </w:r>
      <w:r>
        <w:br/>
        <w:t xml:space="preserve">  while (CGI_GetArgument(&amp;name, &amp;value, CgiRequest) == CGI_ARGUMENT_ERR_OK)</w:t>
      </w:r>
      <w:r>
        <w:br/>
        <w:t xml:space="preserve">  {</w:t>
      </w:r>
      <w:r>
        <w:br/>
      </w:r>
      <w:r>
        <w:lastRenderedPageBreak/>
        <w:t xml:space="preserve">    if (strcmp(name, "username") == 0)</w:t>
      </w:r>
      <w:r>
        <w:br/>
        <w:t xml:space="preserve">    {</w:t>
      </w:r>
      <w:r>
        <w:br/>
        <w:t xml:space="preserve">      if (getUserByName(value) != NULL)</w:t>
      </w:r>
      <w:r>
        <w:br/>
        <w:t xml:space="preserve">      {</w:t>
      </w:r>
      <w:r>
        <w:br/>
        <w:t xml:space="preserve">        addMenuItems(pageBuffer, 0);</w:t>
      </w:r>
      <w:r>
        <w:br/>
      </w:r>
      <w:r>
        <w:br/>
        <w:t xml:space="preserve">        strcat(pageBuffer, "&lt;p&gt;Sorry, ");</w:t>
      </w:r>
      <w:r>
        <w:br/>
        <w:t xml:space="preserve">        strcat(pageBuffer, value);</w:t>
      </w:r>
      <w:r>
        <w:br/>
        <w:t xml:space="preserve">        strcat(pageBuffer,</w:t>
      </w:r>
      <w:r>
        <w:br/>
        <w:t xml:space="preserve">            " is already in use. Pick another name please:&lt;/p&gt;&lt;form method='post' action='pickUsername'&gt;&lt;input type='text' name='username'/&gt;&lt;input type='submit' value='Check'/&gt;&lt;/form&gt;");</w:t>
      </w:r>
      <w:r>
        <w:br/>
        <w:t xml:space="preserve">      }</w:t>
      </w:r>
      <w:r>
        <w:br/>
        <w:t xml:space="preserve">      else</w:t>
      </w:r>
      <w:r>
        <w:br/>
        <w:t xml:space="preserve">      {</w:t>
      </w:r>
      <w:r>
        <w:br/>
        <w:t xml:space="preserve">        addUser(*((long *) CgiRequest-&gt;fRemoteIPPtr), value);</w:t>
      </w:r>
      <w:r>
        <w:br/>
      </w:r>
      <w:r>
        <w:br/>
        <w:t xml:space="preserve">        if (getGame()-&gt;state == STATE_NO_GAME) addMenuItems(pageBuffer, 1,</w:t>
      </w:r>
      <w:r>
        <w:br/>
        <w:t xml:space="preserve">            "start", "Start a game");</w:t>
      </w:r>
      <w:r>
        <w:br/>
        <w:t xml:space="preserve">        else addMenuItems(pageBuffer, 1, "play", "Play");</w:t>
      </w:r>
      <w:r>
        <w:br/>
      </w:r>
      <w:r>
        <w:br/>
        <w:t xml:space="preserve">        strcat(pageBuffer, "&lt;p&gt;You are now known as ");</w:t>
      </w:r>
      <w:r>
        <w:br/>
        <w:t xml:space="preserve">        strcat(pageBuffer, value);</w:t>
      </w:r>
      <w:r>
        <w:br/>
        <w:t xml:space="preserve">        strcat(pageBuffer, "!&lt;/p&gt;");</w:t>
      </w:r>
      <w:r>
        <w:br/>
      </w:r>
      <w:r>
        <w:br/>
        <w:t xml:space="preserve">        if (getGame()-&gt;state == STATE_NO_GAME) strcat(pageBuffer,</w:t>
      </w:r>
      <w:r>
        <w:br/>
        <w:t xml:space="preserve">            noGameYet);</w:t>
      </w:r>
      <w:r>
        <w:br/>
        <w:t xml:space="preserve">        else strcat(pageBuffer, gameAvailable);</w:t>
      </w:r>
      <w:r>
        <w:br/>
        <w:t xml:space="preserve">      }</w:t>
      </w:r>
      <w:r>
        <w:br/>
        <w:t xml:space="preserve">    }</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START (BOTH)</w:t>
      </w:r>
      <w:r>
        <w:br/>
        <w:t xml:space="preserve"> *************************************************************/</w:t>
      </w:r>
      <w:r>
        <w:br/>
      </w:r>
      <w:r>
        <w:br/>
        <w:t>void huge _pascal _saveregs cgiStartFunction(rpCgiPtr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Game * game = getGame();</w:t>
      </w:r>
      <w:r>
        <w:br/>
        <w:t xml:space="preserve">  if (user == NULL)</w:t>
      </w:r>
      <w:r>
        <w:br/>
        <w:t xml:space="preserve">  {</w:t>
      </w:r>
      <w:r>
        <w:br/>
        <w:t xml:space="preserve">    addMenuItems(pageBuffer, 0);</w:t>
      </w:r>
      <w:r>
        <w:br/>
        <w:t xml:space="preserve">    strcat(pageBuffer, pickUsername);</w:t>
      </w:r>
      <w:r>
        <w:br/>
        <w:t xml:space="preserve">  }</w:t>
      </w:r>
      <w:r>
        <w:br/>
        <w:t xml:space="preserve">  else if (game-&gt;state == STATE_NO_GAME</w:t>
      </w:r>
      <w:r>
        <w:br/>
        <w:t xml:space="preserve">      || game-&gt;state == STATE_GAME_CONFIGURED) // If game is not (fully) configured yet</w:t>
      </w:r>
      <w:r>
        <w:br/>
        <w:t xml:space="preserve">  {</w:t>
      </w:r>
      <w:r>
        <w:br/>
        <w:t xml:space="preserve">    char * name;</w:t>
      </w:r>
      <w:r>
        <w:br/>
        <w:t xml:space="preserve">    char * value;</w:t>
      </w:r>
      <w:r>
        <w:br/>
        <w:t xml:space="preserve">    while (CGI_GetArgument(&amp;name, &amp;value, CgiRequest)</w:t>
      </w:r>
      <w:r>
        <w:br/>
        <w:t xml:space="preserve">        == CGI_ARGUMENT_ERR_OK) // Argument parse loop</w:t>
      </w:r>
      <w:r>
        <w:br/>
        <w:t xml:space="preserve">    {</w:t>
      </w:r>
      <w:r>
        <w:br/>
      </w:r>
      <w:r>
        <w:lastRenderedPageBreak/>
        <w:t xml:space="preserve">      if (strcmp(name, "mode") == 0) // Gamemode</w:t>
      </w:r>
      <w:r>
        <w:br/>
        <w:t xml:space="preserve">      {</w:t>
      </w:r>
      <w:r>
        <w:br/>
        <w:t xml:space="preserve">        game-&gt;vsPlayer = strcmp(value, "Player") == 0;</w:t>
      </w:r>
      <w:r>
        <w:br/>
        <w:t xml:space="preserve">        game-&gt;state = STATE_GAME_CONFIGURED;</w:t>
      </w:r>
      <w:r>
        <w:br/>
        <w:t xml:space="preserve">      }</w:t>
      </w:r>
      <w:r>
        <w:br/>
        <w:t xml:space="preserve">      else if (strcmp(name, "colors") == 0) // # of colors</w:t>
      </w:r>
      <w:r>
        <w:br/>
        <w:t xml:space="preserve">      {</w:t>
      </w:r>
      <w:r>
        <w:br/>
        <w:t xml:space="preserve">        game-&gt;colors = atoi(value);</w:t>
      </w:r>
      <w:r>
        <w:br/>
        <w:t xml:space="preserve">        game-&gt;state = STATE_GAME_CONFIGURED;</w:t>
      </w:r>
      <w:r>
        <w:br/>
        <w:t xml:space="preserve">      }</w:t>
      </w:r>
      <w:r>
        <w:br/>
        <w:t xml:space="preserve">      else // Colors of code</w:t>
      </w:r>
      <w:r>
        <w:br/>
        <w:t xml:space="preserve">      {</w:t>
      </w:r>
      <w:r>
        <w:br/>
        <w:t xml:space="preserve">        int i;</w:t>
      </w:r>
      <w:r>
        <w:br/>
        <w:t xml:space="preserve">        sscanf(name, "c%d", &amp;i);</w:t>
      </w:r>
      <w:r>
        <w:br/>
        <w:t xml:space="preserve">        game-&gt;code[i] = atoi(value);</w:t>
      </w:r>
      <w:r>
        <w:br/>
        <w:t xml:space="preserve">        game-&gt;state = STATE_GAME_STARTED;</w:t>
      </w:r>
      <w:r>
        <w:br/>
        <w:t xml:space="preserve">      }</w:t>
      </w:r>
      <w:r>
        <w:br/>
        <w:t xml:space="preserve">    }</w:t>
      </w:r>
      <w:r>
        <w:br/>
      </w:r>
      <w:r>
        <w:br/>
        <w:t xml:space="preserve">    if (game-&gt;state == STATE_GAME_CONFIGURED) // If game is partially configured (argument parser above)</w:t>
      </w:r>
      <w:r>
        <w:br/>
        <w:t xml:space="preserve">    {</w:t>
      </w:r>
      <w:r>
        <w:br/>
        <w:t xml:space="preserve">      if (game-&gt;vsPlayer) // Print color picker code</w:t>
      </w:r>
      <w:r>
        <w:br/>
        <w:t xml:space="preserve">      {</w:t>
      </w:r>
      <w:r>
        <w:br/>
        <w:t xml:space="preserve">        game-&gt;host = user;</w:t>
      </w:r>
      <w:r>
        <w:br/>
        <w:t xml:space="preserve">        addMenuItems(pageBuffer, 0);</w:t>
      </w:r>
      <w:r>
        <w:br/>
        <w:t xml:space="preserve">        strcat(pageBuffer,</w:t>
      </w:r>
      <w:r>
        <w:br/>
        <w:t xml:space="preserve">            "&lt;p&gt;Pick your code:&lt;/p&gt;&lt;form method='get' action='start'&gt;");</w:t>
      </w:r>
      <w:r>
        <w:br/>
        <w:t xml:space="preserve">        for (byte i = 0; i &lt; 4; i++) // Color picker 1 -&gt; 4</w:t>
      </w:r>
      <w:r>
        <w:br/>
        <w:t xml:space="preserve">        {</w:t>
      </w:r>
      <w:r>
        <w:br/>
        <w:t xml:space="preserve">          sprintf(tmpBuffer, "&lt;select name='c%d'&gt;", i);</w:t>
      </w:r>
      <w:r>
        <w:br/>
        <w:t xml:space="preserve">          strcat(pageBuffer, tmpBuffer);</w:t>
      </w:r>
      <w:r>
        <w:br/>
      </w:r>
      <w:r>
        <w:br/>
        <w:t xml:space="preserve">          for (byte c = 0; c &lt; game-&gt;colors; c++)</w:t>
      </w:r>
      <w:r>
        <w:br/>
        <w:t xml:space="preserve">          {</w:t>
      </w:r>
      <w:r>
        <w:br/>
        <w:t xml:space="preserve">            sprintf(tmpBuffer, "&lt;option value='%d' class='%s'&gt;%s&lt;/option&gt;",</w:t>
      </w:r>
      <w:r>
        <w:br/>
        <w:t xml:space="preserve">                c, ALL_COLOR_CLASSES[c], ALL_COLOR_CLASSES[c]);</w:t>
      </w:r>
      <w:r>
        <w:br/>
        <w:t xml:space="preserve">            strcat(pageBuffer, tmpBuffer);</w:t>
      </w:r>
      <w:r>
        <w:br/>
        <w:t xml:space="preserve">          }</w:t>
      </w:r>
      <w:r>
        <w:br/>
      </w:r>
      <w:r>
        <w:br/>
        <w:t xml:space="preserve">          strcat(pageBuffer, "&lt;/select&gt;");</w:t>
      </w:r>
      <w:r>
        <w:br/>
        <w:t xml:space="preserve">        }</w:t>
      </w:r>
      <w:r>
        <w:br/>
        <w:t xml:space="preserve">        strcat(pageBuffer,</w:t>
      </w:r>
      <w:r>
        <w:br/>
        <w:t xml:space="preserve">            "&lt;input type='submit' value='Choose!'/&gt;&lt;/form&gt;");</w:t>
      </w:r>
      <w:r>
        <w:br/>
        <w:t xml:space="preserve">      }</w:t>
      </w:r>
      <w:r>
        <w:br/>
        <w:t xml:space="preserve">      else // VS computer</w:t>
      </w:r>
      <w:r>
        <w:br/>
        <w:t xml:space="preserve">      {</w:t>
      </w:r>
      <w:r>
        <w:br/>
        <w:t xml:space="preserve">        addMenuItems(pageBuffer, 1, "play", "Play");</w:t>
      </w:r>
      <w:r>
        <w:br/>
        <w:t xml:space="preserve">        strcat(pageBuffer, "&lt;h2&gt;Game started!&lt;/h2&gt;");</w:t>
      </w:r>
      <w:r>
        <w:br/>
        <w:t xml:space="preserve">        setRndCode(game-&gt;colors);</w:t>
      </w:r>
      <w:r>
        <w:br/>
        <w:t xml:space="preserve">        game-&gt;state = STATE_GAME_STARTED;</w:t>
      </w:r>
      <w:r>
        <w:br/>
        <w:t xml:space="preserve">      }</w:t>
      </w:r>
      <w:r>
        <w:br/>
        <w:t xml:space="preserve">    }</w:t>
      </w:r>
      <w:r>
        <w:br/>
        <w:t xml:space="preserve">    else if (game-&gt;state == STATE_GAME_STARTED) // Game started</w:t>
      </w:r>
      <w:r>
        <w:br/>
        <w:t xml:space="preserve">    {</w:t>
      </w:r>
      <w:r>
        <w:br/>
        <w:t xml:space="preserve">      addMenuItems(pageBuffer, 1, "play", "Play");</w:t>
      </w:r>
      <w:r>
        <w:br/>
        <w:t xml:space="preserve">      strcat(pageBuffer, "&lt;h2&gt;Game started!&lt;/h2&gt;");</w:t>
      </w:r>
      <w:r>
        <w:br/>
        <w:t xml:space="preserve">    }</w:t>
      </w:r>
      <w:r>
        <w:br/>
        <w:t xml:space="preserve">    else // New game form</w:t>
      </w:r>
      <w:r>
        <w:br/>
        <w:t xml:space="preserve">    {</w:t>
      </w:r>
      <w:r>
        <w:br/>
        <w:t xml:space="preserve">      addMenuItems(pageBuffer, 0);</w:t>
      </w:r>
      <w:r>
        <w:br/>
        <w:t xml:space="preserve">      strcat(pageBuffer,</w:t>
      </w:r>
      <w:r>
        <w:br/>
        <w:t xml:space="preserve">          "&lt;h2&gt;Start a new game&lt;/h2&gt;&lt;form method='get' action='start'&gt;&lt;p&gt; Player(s) VS &lt;label&gt;&lt;input type='radio' name='mode' value='Player' checked/&gt; Host&lt;/label&gt;&lt;label&gt;&lt;input type='radio' name='mode' value='Computer'/&gt; Computer&lt;/label&gt;&lt;/p&gt;&lt;p&gt;&lt;label for='colors'&gt;# of colors: &lt;/label&gt;&lt;select id='colors' </w:t>
      </w:r>
      <w:r>
        <w:lastRenderedPageBreak/>
        <w:t>name='colors'&gt;&lt;option&gt;4&lt;/option&gt;&lt;option&gt;6&lt;/option&gt;&lt;option&gt;8&lt;/option&gt;&lt;/select&gt;&lt;/p&gt;&lt;input type='submit' value='Go!'/&gt;&lt;/form&gt;");</w:t>
      </w:r>
      <w:r>
        <w:br/>
        <w:t xml:space="preserve">    }</w:t>
      </w:r>
      <w:r>
        <w:br/>
        <w:t xml:space="preserve">  }</w:t>
      </w:r>
      <w:r>
        <w:br/>
        <w:t xml:space="preserve">  else // Already going</w:t>
      </w:r>
      <w:r>
        <w:br/>
        <w:t xml:space="preserve">  {</w:t>
      </w:r>
      <w:r>
        <w:br/>
        <w:t xml:space="preserve">    addMenuItems(pageBuffer, 1, "play", "Play");</w:t>
      </w:r>
      <w:r>
        <w:br/>
        <w:t xml:space="preserve">    strcat(pageBuffer,</w:t>
      </w:r>
      <w:r>
        <w:br/>
        <w:t xml:space="preserve">        "&lt;h2&gt;Start a new game&lt;/h2&gt;&lt;p&gt;A game has already been started.&lt;/p&gt;");</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PLAY (GET)</w:t>
      </w:r>
      <w:r>
        <w:br/>
        <w:t xml:space="preserve"> *************************************************************/</w:t>
      </w:r>
      <w:r>
        <w:br/>
      </w:r>
      <w:r>
        <w:br/>
        <w:t>void huge _pascal _saveregs cgiPlayFunction(rpCgiPtr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Game * game = getGame();</w:t>
      </w:r>
      <w:r>
        <w:br/>
      </w:r>
      <w:r>
        <w:br/>
        <w:t xml:space="preserve">  if (user == NULL)</w:t>
      </w:r>
      <w:r>
        <w:br/>
        <w:t xml:space="preserve">  {</w:t>
      </w:r>
      <w:r>
        <w:br/>
        <w:t xml:space="preserve">    addMenuItems(pageBuffer, 0);</w:t>
      </w:r>
      <w:r>
        <w:br/>
        <w:t xml:space="preserve">    strcat(pageBuffer, pickUsername);</w:t>
      </w:r>
      <w:r>
        <w:br/>
        <w:t xml:space="preserve">  }</w:t>
      </w:r>
      <w:r>
        <w:br/>
        <w:t xml:space="preserve">  else if (game-&gt;state == STATE_NO_GAME) // If game is not configured yet</w:t>
      </w:r>
      <w:r>
        <w:br/>
        <w:t xml:space="preserve">  {</w:t>
      </w:r>
      <w:r>
        <w:br/>
        <w:t xml:space="preserve">    addMenuItems(pageBuffer, 1, "start", "Start a game");</w:t>
      </w:r>
      <w:r>
        <w:br/>
        <w:t xml:space="preserve">    strcat(pageBuffer, noGameYet);</w:t>
      </w:r>
      <w:r>
        <w:br/>
        <w:t xml:space="preserve">  }</w:t>
      </w:r>
      <w:r>
        <w:br/>
        <w:t xml:space="preserve">  else</w:t>
      </w:r>
      <w:r>
        <w:br/>
        <w:t xml:space="preserve">  {</w:t>
      </w:r>
      <w:r>
        <w:br/>
        <w:t xml:space="preserve">    addMenuItems(pageBuffer, 0);</w:t>
      </w:r>
      <w:r>
        <w:br/>
      </w:r>
      <w:r>
        <w:br/>
        <w:t xml:space="preserve">    if (game-&gt;state == STATE_GAME_STARTED)</w:t>
      </w:r>
      <w:r>
        <w:br/>
        <w:t xml:space="preserve">    {</w:t>
      </w:r>
      <w:r>
        <w:br/>
        <w:t xml:space="preserve">      // Process guess, if any</w:t>
      </w:r>
      <w:r>
        <w:br/>
        <w:t xml:space="preserve">      char * name;</w:t>
      </w:r>
      <w:r>
        <w:br/>
        <w:t xml:space="preserve">      char * value;</w:t>
      </w:r>
      <w:r>
        <w:br/>
        <w:t xml:space="preserve">      byte i = 0xFF;</w:t>
      </w:r>
      <w:r>
        <w:br/>
        <w:t xml:space="preserve">      while (CGI_GetArgument(&amp;name, &amp;value, CgiRequest)</w:t>
      </w:r>
      <w:r>
        <w:br/>
        <w:t xml:space="preserve">          == CGI_ARGUMENT_ERR_OK)</w:t>
      </w:r>
      <w:r>
        <w:br/>
        <w:t xml:space="preserve">      {</w:t>
      </w:r>
      <w:r>
        <w:br/>
        <w:t xml:space="preserve">        int p, c; //p = position, c = color id</w:t>
      </w:r>
      <w:r>
        <w:br/>
        <w:t xml:space="preserve">        sscanf(name, "c%d", &amp;p);</w:t>
      </w:r>
      <w:r>
        <w:br/>
        <w:t xml:space="preserve">        c = atoi(value);</w:t>
      </w:r>
      <w:r>
        <w:br/>
        <w:t xml:space="preserve">        if (i == 0xFF) i = game-&gt;nrOfGuesses++;</w:t>
      </w:r>
      <w:r>
        <w:br/>
        <w:t xml:space="preserve">        game-&gt;guesses[i][p] = c;</w:t>
      </w:r>
      <w:r>
        <w:br/>
        <w:t xml:space="preserve">      }</w:t>
      </w:r>
      <w:r>
        <w:br/>
        <w:t xml:space="preserve">      if (i != 0xFF) guessRow(i);</w:t>
      </w:r>
      <w:r>
        <w:br/>
        <w:t xml:space="preserve">    }</w:t>
      </w:r>
      <w:r>
        <w:br/>
      </w:r>
      <w:r>
        <w:br/>
        <w:t xml:space="preserve">    // Display guess table</w:t>
      </w:r>
      <w:r>
        <w:br/>
      </w:r>
      <w:r>
        <w:br/>
      </w:r>
      <w:r>
        <w:lastRenderedPageBreak/>
        <w:t xml:space="preserve">    strcat(pageBuffer,</w:t>
      </w:r>
      <w:r>
        <w:br/>
        <w:t xml:space="preserve">        "&lt;p&gt;Guesses:&lt;/p&gt;&lt;table class='guesses' border&gt; &lt;tr&gt; &lt;th class='txt'&gt;#&lt;/th&gt;");</w:t>
      </w:r>
      <w:r>
        <w:br/>
        <w:t xml:space="preserve">    for (byte c = 0; c &lt; COLORS; c++)</w:t>
      </w:r>
      <w:r>
        <w:br/>
        <w:t xml:space="preserve">      strcat(pageBuffer, "&lt;th style='min-width: 50px;'&gt;&lt;/th&gt;");</w:t>
      </w:r>
      <w:r>
        <w:br/>
        <w:t xml:space="preserve">    strcat(pageBuffer,</w:t>
      </w:r>
      <w:r>
        <w:br/>
        <w:t xml:space="preserve">        "&lt;th class='txt'&gt;Exact&lt;/th&gt; &lt;th class='txt'&gt;Color&lt;/th&gt; &lt;/tr&gt;");</w:t>
      </w:r>
      <w:r>
        <w:br/>
      </w:r>
      <w:r>
        <w:br/>
        <w:t xml:space="preserve">    for (byte i = 0; i &lt; game-&gt;nrOfGuesses; i++)</w:t>
      </w:r>
      <w:r>
        <w:br/>
        <w:t xml:space="preserve">    {</w:t>
      </w:r>
      <w:r>
        <w:br/>
        <w:t xml:space="preserve">      sprintf(tmpBuffer, "&lt;tr&gt;&lt;td style='padding: 0 10px'&gt;%d&lt;/td&gt;", i);</w:t>
      </w:r>
      <w:r>
        <w:br/>
        <w:t xml:space="preserve">      strcat(pageBuffer, tmpBuffer);</w:t>
      </w:r>
      <w:r>
        <w:br/>
      </w:r>
      <w:r>
        <w:br/>
        <w:t xml:space="preserve">      for (byte c = 0; c &lt; COLORS; c++)</w:t>
      </w:r>
      <w:r>
        <w:br/>
        <w:t xml:space="preserve">      {</w:t>
      </w:r>
      <w:r>
        <w:br/>
        <w:t xml:space="preserve">        char * color = ALL_COLOR_CLASSES[game-&gt;guesses[i][c]];</w:t>
      </w:r>
      <w:r>
        <w:br/>
        <w:t xml:space="preserve">        sprintf(tmpBuffer, "&lt;td class='%s'&gt;%s&lt;/td&gt;", color, color);</w:t>
      </w:r>
      <w:r>
        <w:br/>
        <w:t xml:space="preserve">        strcat(pageBuffer, tmpBuffer);</w:t>
      </w:r>
      <w:r>
        <w:br/>
        <w:t xml:space="preserve">      }</w:t>
      </w:r>
      <w:r>
        <w:br/>
        <w:t xml:space="preserve">      sprintf(tmpBuffer, "&lt;td&gt;%d&lt;/td&gt;&lt;td&gt;%d&lt;/td&gt;&lt;/tr&gt;",</w:t>
      </w:r>
      <w:r>
        <w:br/>
        <w:t xml:space="preserve">          game-&gt;guesses[i][COLORS], game-&gt;guesses[i][COLORS + 1]);</w:t>
      </w:r>
      <w:r>
        <w:br/>
        <w:t xml:space="preserve">      strcat(pageBuffer, tmpBuffer);</w:t>
      </w:r>
      <w:r>
        <w:br/>
        <w:t xml:space="preserve">    }</w:t>
      </w:r>
      <w:r>
        <w:br/>
      </w:r>
      <w:r>
        <w:br/>
        <w:t xml:space="preserve">    strcat(pageBuffer, "&lt;/table&gt;");</w:t>
      </w:r>
      <w:r>
        <w:br/>
      </w:r>
      <w:r>
        <w:br/>
        <w:t xml:space="preserve">    if (game-&gt;state == STATE_GAME_OVER)</w:t>
      </w:r>
      <w:r>
        <w:br/>
        <w:t xml:space="preserve">    {</w:t>
      </w:r>
      <w:r>
        <w:br/>
        <w:t xml:space="preserve">      strcat(pageBuffer,</w:t>
      </w:r>
      <w:r>
        <w:br/>
        <w:t xml:space="preserve">          "&lt;p&gt;Game over! The host/computer won!&lt;/p&gt;&lt;a href='reset' class='btn'&gt;Reset&lt;/a&gt;");</w:t>
      </w:r>
      <w:r>
        <w:br/>
        <w:t xml:space="preserve">    }</w:t>
      </w:r>
      <w:r>
        <w:br/>
        <w:t xml:space="preserve">    else if (game-&gt;state == STATE_GAME_WON)</w:t>
      </w:r>
      <w:r>
        <w:br/>
        <w:t xml:space="preserve">    {</w:t>
      </w:r>
      <w:r>
        <w:br/>
        <w:t xml:space="preserve">      strcat(pageBuffer,</w:t>
      </w:r>
      <w:r>
        <w:br/>
        <w:t xml:space="preserve">          "&lt;p&gt;Game over! The codebreaker(s) won!&lt;/p&gt;&lt;a href='reset' class='btn'&gt;Reset&lt;/a&gt;");</w:t>
      </w:r>
      <w:r>
        <w:br/>
        <w:t xml:space="preserve">    }</w:t>
      </w:r>
      <w:r>
        <w:br/>
        <w:t xml:space="preserve">    else if (game-&gt;vsPlayer &amp;&amp; game-&gt;host == user)</w:t>
      </w:r>
      <w:r>
        <w:br/>
        <w:t xml:space="preserve">    {</w:t>
      </w:r>
      <w:r>
        <w:br/>
        <w:t xml:space="preserve">      strcat(pageBuffer, "&lt;p&gt;You picked the code, you can't guess.&lt;/p&gt;");</w:t>
      </w:r>
      <w:r>
        <w:br/>
        <w:t xml:space="preserve">    }</w:t>
      </w:r>
      <w:r>
        <w:br/>
        <w:t xml:space="preserve">    else if (game-&gt;state == STATE_GAME_STARTED) // Let user make guess</w:t>
      </w:r>
      <w:r>
        <w:br/>
        <w:t xml:space="preserve">    {</w:t>
      </w:r>
      <w:r>
        <w:br/>
        <w:t xml:space="preserve">      strcat(pageBuffer,</w:t>
      </w:r>
      <w:r>
        <w:br/>
        <w:t xml:space="preserve">          "&lt;p&gt;Make a guess:&lt;/p&gt;&lt;form method='get' action='play'&gt;");</w:t>
      </w:r>
      <w:r>
        <w:br/>
        <w:t xml:space="preserve">      for (byte i = 0; i &lt; COLORS; i++) // Color picker 1 -&gt; 4</w:t>
      </w:r>
      <w:r>
        <w:br/>
        <w:t xml:space="preserve">      {</w:t>
      </w:r>
      <w:r>
        <w:br/>
        <w:t xml:space="preserve">        sprintf(tmpBuffer, "&lt;select name='c%d'&gt;", i);</w:t>
      </w:r>
      <w:r>
        <w:br/>
        <w:t xml:space="preserve">        strcat(pageBuffer, tmpBuffer);</w:t>
      </w:r>
      <w:r>
        <w:br/>
      </w:r>
      <w:r>
        <w:br/>
        <w:t xml:space="preserve">        for (byte c = 0; c &lt; game-&gt;colors; c++)</w:t>
      </w:r>
      <w:r>
        <w:br/>
        <w:t xml:space="preserve">        {</w:t>
      </w:r>
      <w:r>
        <w:br/>
        <w:t xml:space="preserve">          byte selected = game-&gt;nrOfGuesses != 0</w:t>
      </w:r>
      <w:r>
        <w:br/>
        <w:t xml:space="preserve">              &amp;&amp; game-&gt;guesses[game-&gt;nrOfGuesses - 1][i] == c;</w:t>
      </w:r>
      <w:r>
        <w:br/>
        <w:t xml:space="preserve">          sprintf(tmpBuffer,</w:t>
      </w:r>
      <w:r>
        <w:br/>
        <w:t xml:space="preserve">              "&lt;option value='%d' class='%s' %s &gt;%s&lt;/option&gt;", c,</w:t>
      </w:r>
      <w:r>
        <w:br/>
        <w:t xml:space="preserve">              ALL_COLOR_CLASSES[c], selected ? "selected" : "",</w:t>
      </w:r>
      <w:r>
        <w:br/>
        <w:t xml:space="preserve">              ALL_COLOR_CLASSES[c]);</w:t>
      </w:r>
      <w:r>
        <w:br/>
        <w:t xml:space="preserve">          strcat(pageBuffer, tmpBuffer);</w:t>
      </w:r>
      <w:r>
        <w:br/>
        <w:t xml:space="preserve">        }</w:t>
      </w:r>
      <w:r>
        <w:br/>
      </w:r>
      <w:r>
        <w:br/>
        <w:t xml:space="preserve">        strcat(pageBuffer, "&lt;/select&gt;");</w:t>
      </w:r>
      <w:r>
        <w:br/>
        <w:t xml:space="preserve">      }</w:t>
      </w:r>
      <w:r>
        <w:br/>
        <w:t xml:space="preserve">      strcat(pageBuffer, "&lt;input type='submit' value='Choose!'/&gt;&lt;/form&gt;");</w:t>
      </w:r>
      <w:r>
        <w:br/>
        <w:t xml:space="preserve">    }</w:t>
      </w:r>
      <w:r>
        <w:br/>
        <w:t xml:space="preserve">    else</w:t>
      </w:r>
      <w:r>
        <w:br/>
      </w:r>
      <w:r>
        <w:lastRenderedPageBreak/>
        <w:t xml:space="preserve">    {</w:t>
      </w:r>
      <w:r>
        <w:br/>
        <w:t xml:space="preserve">      strcat(pageBuffer,</w:t>
      </w:r>
      <w:r>
        <w:br/>
        <w:t xml:space="preserve">          "&lt;p&gt;Code is not yet picked. Refresh the page to get a status update.&lt;/p&gt;");</w:t>
      </w:r>
      <w:r>
        <w:br/>
        <w:t xml:space="preserve">    }</w:t>
      </w:r>
      <w:r>
        <w:br/>
        <w:t xml:space="preserve">  }</w:t>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RESET (GET)</w:t>
      </w:r>
      <w:r>
        <w:br/>
        <w:t xml:space="preserve"> *************************************************************/</w:t>
      </w:r>
      <w:r>
        <w:br/>
      </w:r>
      <w:r>
        <w:br/>
        <w:t>void huge _pascal _saveregs cgiResetFunction(rpCgiPtr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Game * game = getGame();</w:t>
      </w:r>
      <w:r>
        <w:br/>
      </w:r>
      <w:r>
        <w:br/>
        <w:t xml:space="preserve">  if (user == NULL)</w:t>
      </w:r>
      <w:r>
        <w:br/>
        <w:t xml:space="preserve">  {</w:t>
      </w:r>
      <w:r>
        <w:br/>
        <w:t xml:space="preserve">    addMenuItems(pageBuffer, 0);</w:t>
      </w:r>
      <w:r>
        <w:br/>
        <w:t xml:space="preserve">    strcat(pageBuffer, pickUsername);</w:t>
      </w:r>
      <w:r>
        <w:br/>
        <w:t xml:space="preserve">  }</w:t>
      </w:r>
      <w:r>
        <w:br/>
        <w:t xml:space="preserve">  else if (game-&gt;state == STATE_GAME_OVER || game-&gt;state == STATE_GAME_WON) // If game done</w:t>
      </w:r>
      <w:r>
        <w:br/>
        <w:t xml:space="preserve">  {</w:t>
      </w:r>
      <w:r>
        <w:br/>
        <w:t xml:space="preserve">    resetGame();</w:t>
      </w:r>
      <w:r>
        <w:br/>
      </w:r>
      <w:r>
        <w:br/>
        <w:t xml:space="preserve">    addMenuItems(pageBuffer, 1, "start", "Start a game");</w:t>
      </w:r>
      <w:r>
        <w:br/>
        <w:t xml:space="preserve">    strcat(pageBuffer, "&lt;p&gt;The game has been reset.&lt;/p&gt;");</w:t>
      </w:r>
      <w:r>
        <w:br/>
        <w:t xml:space="preserve">  }</w:t>
      </w:r>
      <w:r>
        <w:br/>
        <w:t xml:space="preserve">  else</w:t>
      </w:r>
      <w:r>
        <w:br/>
        <w:t xml:space="preserve">  {</w:t>
      </w:r>
      <w:r>
        <w:br/>
        <w:t xml:space="preserve">    strcat(pageBuffer, "&lt;p&gt;Incorrect game state.&lt;/p&gt;");</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ALL INSTALL / REMOVE LOGIC</w:t>
      </w:r>
      <w:r>
        <w:br/>
        <w:t xml:space="preserve"> *************************************************************/</w:t>
      </w:r>
      <w:r>
        <w:br/>
      </w:r>
      <w:r>
        <w:br/>
        <w:t>typedef void huge _pascal _saveregs (*CGIfn)(rpCgiPtr); // Because function pointer syntax in unreadable</w:t>
      </w:r>
      <w:r>
        <w:br/>
      </w:r>
      <w:r>
        <w:br/>
        <w:t>char *cgiNames[] = { "home", "pickUsername", "start", "play", "reset" };</w:t>
      </w:r>
      <w:r>
        <w:br/>
        <w:t>int cgiMethods[] = { CgiHttpGet, CgiHttpPost, CgiHttpGet, CgiHttpGet,</w:t>
      </w:r>
      <w:r>
        <w:br/>
        <w:t xml:space="preserve">    CgiHttpGet };</w:t>
      </w:r>
      <w:r>
        <w:br/>
        <w:t>CGIfn cgiFunctions[] = { cgiHomeFunction, cgiPickUsernameFunction,</w:t>
      </w:r>
      <w:r>
        <w:br/>
        <w:t xml:space="preserve">    cgiStartFunction, cgiPlayFunction, cgiResetFunction };</w:t>
      </w:r>
      <w:r>
        <w:br/>
      </w:r>
      <w:r>
        <w:br/>
      </w:r>
      <w:r>
        <w:lastRenderedPageBreak/>
        <w:t>void installCGIMethods()</w:t>
      </w:r>
      <w:r>
        <w:br/>
        <w:t>{</w:t>
      </w:r>
      <w:r>
        <w:br/>
        <w:t xml:space="preserve">  CGI_Entry cgiEntry;</w:t>
      </w:r>
      <w:r>
        <w:br/>
      </w:r>
      <w:r>
        <w:br/>
        <w:t xml:space="preserve">  for (byte i = 0; i &lt; 5; i++)</w:t>
      </w:r>
      <w:r>
        <w:br/>
        <w:t xml:space="preserve">  {</w:t>
      </w:r>
      <w:r>
        <w:br/>
        <w:t xml:space="preserve">    cgiEntry.PathPtr = cgiNames[i];</w:t>
      </w:r>
      <w:r>
        <w:br/>
        <w:t xml:space="preserve">    cgiEntry.CgiFuncPtr = cgiFunctions[i];</w:t>
      </w:r>
      <w:r>
        <w:br/>
        <w:t xml:space="preserve">    cgiEntry.method = cgiMethods[i];</w:t>
      </w:r>
      <w:r>
        <w:br/>
      </w:r>
      <w:r>
        <w:br/>
        <w:t xml:space="preserve">    if (CGI_Install(&amp;cgiEntry) != 0)</w:t>
      </w:r>
      <w:r>
        <w:br/>
        <w:t xml:space="preserve">    {</w:t>
      </w:r>
      <w:r>
        <w:br/>
        <w:t xml:space="preserve">      printf("Installing CGI function %s failed\n", cgiEntry.PathPtr);</w:t>
      </w:r>
      <w:r>
        <w:br/>
        <w:t xml:space="preserve">      endProgram();</w:t>
      </w:r>
      <w:r>
        <w:br/>
        <w:t xml:space="preserve">    }</w:t>
      </w:r>
      <w:r>
        <w:br/>
        <w:t xml:space="preserve">  }</w:t>
      </w:r>
      <w:r>
        <w:br/>
        <w:t>}</w:t>
      </w:r>
      <w:r>
        <w:br/>
      </w:r>
      <w:r>
        <w:br/>
        <w:t>void removeCGIMethods()</w:t>
      </w:r>
      <w:r>
        <w:br/>
        <w:t>{</w:t>
      </w:r>
      <w:r>
        <w:br/>
        <w:t xml:space="preserve">  byte n = sizeof(cgiMethods) / sizeof(int);</w:t>
      </w:r>
      <w:r>
        <w:br/>
        <w:t xml:space="preserve">  for (byte i = 0; i &lt; n; i++)</w:t>
      </w:r>
      <w:r>
        <w:br/>
        <w:t xml:space="preserve">  {</w:t>
      </w:r>
      <w:r>
        <w:br/>
        <w:t xml:space="preserve">    if (CGI_Delete(cgiNames[i]))</w:t>
      </w:r>
      <w:r>
        <w:br/>
        <w:t xml:space="preserve">    {</w:t>
      </w:r>
      <w:r>
        <w:br/>
        <w:t xml:space="preserve">      printf("Removing %s failed\n", cgiNames[i]);</w:t>
      </w:r>
      <w:r>
        <w:br/>
        <w:t xml:space="preserve">    }</w:t>
      </w:r>
      <w:r>
        <w:br/>
        <w:t xml:space="preserve">  }</w:t>
      </w:r>
      <w:bookmarkStart w:id="51" w:name="_Ref419657346"/>
    </w:p>
    <w:p w:rsidR="00126972" w:rsidRDefault="00126972" w:rsidP="00126972"/>
    <w:p w:rsidR="00126972" w:rsidRDefault="00FE165E" w:rsidP="00CD0007">
      <w:pPr>
        <w:pStyle w:val="Kop30"/>
        <w:pageBreakBefore/>
        <w:sectPr w:rsidR="00126972" w:rsidSect="00126972">
          <w:type w:val="continuous"/>
          <w:pgSz w:w="11907" w:h="16839" w:code="9"/>
          <w:pgMar w:top="1836" w:right="1751" w:bottom="1418" w:left="1751" w:header="709" w:footer="709" w:gutter="0"/>
          <w:cols w:space="720"/>
          <w:docGrid w:linePitch="360"/>
        </w:sectPr>
      </w:pPr>
      <w:bookmarkStart w:id="52" w:name="_Toc419749900"/>
      <w:r>
        <w:lastRenderedPageBreak/>
        <w:t>ramdump.h</w:t>
      </w:r>
      <w:bookmarkEnd w:id="52"/>
    </w:p>
    <w:p w:rsidR="00126972" w:rsidRDefault="00126972" w:rsidP="00126972">
      <w:pPr>
        <w:pStyle w:val="Code"/>
      </w:pPr>
      <w:r>
        <w:lastRenderedPageBreak/>
        <w:t>#ifndef RAMDUMP_H_</w:t>
      </w:r>
    </w:p>
    <w:p w:rsidR="00126972" w:rsidRDefault="00126972" w:rsidP="00126972">
      <w:pPr>
        <w:pStyle w:val="Code"/>
      </w:pPr>
      <w:r>
        <w:t>#define RAMDUMP_H_</w:t>
      </w:r>
    </w:p>
    <w:p w:rsidR="00126972" w:rsidRDefault="00126972" w:rsidP="00126972">
      <w:pPr>
        <w:pStyle w:val="Code"/>
      </w:pPr>
    </w:p>
    <w:p w:rsidR="00126972" w:rsidRDefault="00126972" w:rsidP="00126972">
      <w:pPr>
        <w:pStyle w:val="Code"/>
      </w:pPr>
      <w:r>
        <w:t>#pragma option -1 //create 80186 code</w:t>
      </w:r>
    </w:p>
    <w:p w:rsidR="00126972" w:rsidRDefault="00126972" w:rsidP="00126972">
      <w:pPr>
        <w:pStyle w:val="Code"/>
      </w:pPr>
    </w:p>
    <w:p w:rsidR="00126972" w:rsidRDefault="00126972" w:rsidP="00126972">
      <w:pPr>
        <w:pStyle w:val="Code"/>
      </w:pPr>
      <w:r>
        <w:t>#include &lt;stdio.h&gt;</w:t>
      </w:r>
    </w:p>
    <w:p w:rsidR="00126972" w:rsidRDefault="00126972" w:rsidP="00126972">
      <w:pPr>
        <w:pStyle w:val="Code"/>
      </w:pPr>
      <w:r>
        <w:t>#include &lt;stdlib.h&gt;</w:t>
      </w:r>
    </w:p>
    <w:p w:rsidR="00126972" w:rsidRDefault="00126972" w:rsidP="00126972">
      <w:pPr>
        <w:pStyle w:val="Code"/>
      </w:pPr>
      <w:r>
        <w:t>#include &lt;string.h&gt;</w:t>
      </w:r>
    </w:p>
    <w:p w:rsidR="00126972" w:rsidRDefault="00126972" w:rsidP="00126972">
      <w:pPr>
        <w:pStyle w:val="Code"/>
      </w:pPr>
      <w:r>
        <w:t>#include &lt;rtos.h&gt;</w:t>
      </w:r>
    </w:p>
    <w:p w:rsidR="00126972" w:rsidRDefault="00126972" w:rsidP="00126972">
      <w:pPr>
        <w:pStyle w:val="Code"/>
      </w:pPr>
      <w:r>
        <w:t>#include &lt;tcpip.h&gt;</w:t>
      </w:r>
    </w:p>
    <w:p w:rsidR="00126972" w:rsidRDefault="00126972" w:rsidP="00126972">
      <w:pPr>
        <w:pStyle w:val="Code"/>
      </w:pPr>
      <w:r>
        <w:t>#include &lt;i2c_api.h&gt;</w:t>
      </w:r>
    </w:p>
    <w:p w:rsidR="00126972" w:rsidRDefault="00126972" w:rsidP="00126972">
      <w:pPr>
        <w:pStyle w:val="Code"/>
      </w:pPr>
      <w:r>
        <w:t>#include &lt;limits.h&gt;</w:t>
      </w:r>
    </w:p>
    <w:p w:rsidR="00126972" w:rsidRDefault="00126972" w:rsidP="00126972">
      <w:pPr>
        <w:pStyle w:val="Code"/>
      </w:pPr>
      <w:r>
        <w:t>#include &lt;rtxapi.h&gt;</w:t>
      </w:r>
    </w:p>
    <w:p w:rsidR="00126972" w:rsidRDefault="00126972" w:rsidP="00126972">
      <w:pPr>
        <w:pStyle w:val="Code"/>
      </w:pPr>
      <w:r>
        <w:t>#include &lt;rtos.h&gt;</w:t>
      </w:r>
    </w:p>
    <w:p w:rsidR="00126972" w:rsidRDefault="00126972" w:rsidP="00126972">
      <w:pPr>
        <w:pStyle w:val="Code"/>
      </w:pPr>
      <w:r>
        <w:t>#include &lt;hwapi.h&gt;</w:t>
      </w:r>
    </w:p>
    <w:p w:rsidR="00126972" w:rsidRDefault="00126972" w:rsidP="00126972">
      <w:pPr>
        <w:pStyle w:val="Code"/>
      </w:pPr>
      <w:r>
        <w:t>#include &lt;dos.h&gt;</w:t>
      </w:r>
    </w:p>
    <w:p w:rsidR="00126972" w:rsidRDefault="00126972" w:rsidP="00126972">
      <w:pPr>
        <w:pStyle w:val="Code"/>
      </w:pPr>
      <w:r>
        <w:t>#include &lt;stdarg.h&gt;</w:t>
      </w:r>
    </w:p>
    <w:p w:rsidR="00126972" w:rsidRDefault="00126972" w:rsidP="00126972">
      <w:pPr>
        <w:pStyle w:val="Code"/>
      </w:pPr>
    </w:p>
    <w:p w:rsidR="00126972" w:rsidRDefault="00126972" w:rsidP="00126972">
      <w:pPr>
        <w:pStyle w:val="Code"/>
      </w:pPr>
      <w:r>
        <w:t>#ifndef BYTE_H_</w:t>
      </w:r>
    </w:p>
    <w:p w:rsidR="00126972" w:rsidRDefault="00126972" w:rsidP="00126972">
      <w:pPr>
        <w:pStyle w:val="Code"/>
      </w:pPr>
      <w:r>
        <w:t>#define BYTE_H_</w:t>
      </w:r>
    </w:p>
    <w:p w:rsidR="00126972" w:rsidRDefault="00126972" w:rsidP="00126972">
      <w:pPr>
        <w:pStyle w:val="Code"/>
      </w:pPr>
    </w:p>
    <w:p w:rsidR="00126972" w:rsidRDefault="00126972" w:rsidP="00126972">
      <w:pPr>
        <w:pStyle w:val="Code"/>
      </w:pPr>
      <w:r>
        <w:t>typedef unsigned char byte;</w:t>
      </w:r>
    </w:p>
    <w:p w:rsidR="00126972" w:rsidRDefault="00126972" w:rsidP="00126972">
      <w:pPr>
        <w:pStyle w:val="Code"/>
      </w:pPr>
      <w:r>
        <w:t>typedef unsigned short address;</w:t>
      </w:r>
    </w:p>
    <w:p w:rsidR="00126972" w:rsidRDefault="00126972" w:rsidP="00126972">
      <w:pPr>
        <w:pStyle w:val="Code"/>
      </w:pPr>
    </w:p>
    <w:p w:rsidR="00126972" w:rsidRDefault="00126972" w:rsidP="00126972">
      <w:pPr>
        <w:pStyle w:val="Code"/>
      </w:pPr>
      <w:r>
        <w:t>#endif</w:t>
      </w:r>
    </w:p>
    <w:p w:rsidR="00126972" w:rsidRDefault="00126972" w:rsidP="00126972">
      <w:pPr>
        <w:pStyle w:val="Code"/>
      </w:pPr>
    </w:p>
    <w:p w:rsidR="00126972" w:rsidRDefault="00126972" w:rsidP="00126972">
      <w:pPr>
        <w:pStyle w:val="Code"/>
      </w:pPr>
      <w:r>
        <w:t>void ramdump();</w:t>
      </w:r>
    </w:p>
    <w:p w:rsidR="00126972" w:rsidRDefault="00126972" w:rsidP="00126972">
      <w:pPr>
        <w:pStyle w:val="Code"/>
      </w:pPr>
      <w:r>
        <w:t>void manualram();</w:t>
      </w:r>
    </w:p>
    <w:p w:rsidR="00126972" w:rsidRDefault="00126972" w:rsidP="00126972">
      <w:pPr>
        <w:pStyle w:val="Code"/>
      </w:pPr>
    </w:p>
    <w:p w:rsidR="00126972" w:rsidRDefault="00126972" w:rsidP="00126972">
      <w:pPr>
        <w:pStyle w:val="Code"/>
        <w:sectPr w:rsidR="00126972" w:rsidSect="00126972">
          <w:type w:val="continuous"/>
          <w:pgSz w:w="11907" w:h="16839" w:code="9"/>
          <w:pgMar w:top="1837" w:right="1752" w:bottom="1418" w:left="1752" w:header="709" w:footer="709" w:gutter="0"/>
          <w:lnNumType w:countBy="1" w:restart="continuous"/>
          <w:cols w:space="720"/>
          <w:docGrid w:linePitch="360"/>
        </w:sectPr>
      </w:pPr>
      <w:r>
        <w:t>#endif /* RAMDUMP_H_ */</w:t>
      </w:r>
    </w:p>
    <w:p w:rsidR="0064627D" w:rsidRDefault="00FE165E" w:rsidP="0064627D">
      <w:pPr>
        <w:pStyle w:val="Kop30"/>
        <w:pageBreakBefore/>
        <w:sectPr w:rsidR="0064627D" w:rsidSect="00126972">
          <w:type w:val="continuous"/>
          <w:pgSz w:w="11907" w:h="16839" w:code="9"/>
          <w:pgMar w:top="1836" w:right="1751" w:bottom="1418" w:left="1751" w:header="709" w:footer="709" w:gutter="0"/>
          <w:cols w:space="720"/>
          <w:docGrid w:linePitch="360"/>
        </w:sectPr>
      </w:pPr>
      <w:bookmarkStart w:id="53" w:name="_Toc419749901"/>
      <w:r>
        <w:lastRenderedPageBreak/>
        <w:t>ramdump.c</w:t>
      </w:r>
      <w:bookmarkEnd w:id="53"/>
    </w:p>
    <w:p w:rsidR="00126972" w:rsidRDefault="00126972" w:rsidP="00126972">
      <w:pPr>
        <w:pStyle w:val="Code"/>
      </w:pPr>
      <w:r>
        <w:lastRenderedPageBreak/>
        <w:t>#include "ramdump.h"</w:t>
      </w:r>
    </w:p>
    <w:p w:rsidR="00126972" w:rsidRDefault="00126972" w:rsidP="00126972">
      <w:pPr>
        <w:pStyle w:val="Code"/>
      </w:pPr>
    </w:p>
    <w:p w:rsidR="00126972" w:rsidRDefault="00126972" w:rsidP="00126972">
      <w:pPr>
        <w:pStyle w:val="Code"/>
      </w:pPr>
      <w:r>
        <w:t>void manualram()</w:t>
      </w:r>
    </w:p>
    <w:p w:rsidR="00126972" w:rsidRDefault="00126972" w:rsidP="00126972">
      <w:pPr>
        <w:pStyle w:val="Code"/>
      </w:pPr>
      <w:r>
        <w:t>{</w:t>
      </w:r>
    </w:p>
    <w:p w:rsidR="00126972" w:rsidRDefault="00126972" w:rsidP="00126972">
      <w:pPr>
        <w:pStyle w:val="Code"/>
      </w:pPr>
      <w:r>
        <w:t xml:space="preserve">  char buf[64];</w:t>
      </w:r>
    </w:p>
    <w:p w:rsidR="00126972" w:rsidRDefault="00126972" w:rsidP="00126972">
      <w:pPr>
        <w:pStyle w:val="Code"/>
      </w:pPr>
      <w:r>
        <w:t xml:space="preserve">  printf("\nAddress? ");</w:t>
      </w:r>
    </w:p>
    <w:p w:rsidR="00126972" w:rsidRDefault="00126972" w:rsidP="00126972">
      <w:pPr>
        <w:pStyle w:val="Code"/>
      </w:pPr>
      <w:r>
        <w:t xml:space="preserve">  gets(buf);</w:t>
      </w:r>
    </w:p>
    <w:p w:rsidR="00126972" w:rsidRDefault="00126972" w:rsidP="00126972">
      <w:pPr>
        <w:pStyle w:val="Code"/>
      </w:pPr>
      <w:r>
        <w:t xml:space="preserve">  address addr = strtol(buf, NULL, 0);</w:t>
      </w:r>
    </w:p>
    <w:p w:rsidR="00126972" w:rsidRDefault="00126972" w:rsidP="00126972">
      <w:pPr>
        <w:pStyle w:val="Code"/>
      </w:pPr>
      <w:r>
        <w:t xml:space="preserve">  printf("\nValue? ");</w:t>
      </w:r>
    </w:p>
    <w:p w:rsidR="00126972" w:rsidRDefault="00126972" w:rsidP="00126972">
      <w:pPr>
        <w:pStyle w:val="Code"/>
      </w:pPr>
      <w:r>
        <w:t xml:space="preserve">  gets(buf);</w:t>
      </w:r>
    </w:p>
    <w:p w:rsidR="00126972" w:rsidRDefault="00126972" w:rsidP="00126972">
      <w:pPr>
        <w:pStyle w:val="Code"/>
      </w:pPr>
      <w:r>
        <w:t xml:space="preserve">  byte val = strtol(buf, NULL, 0);</w:t>
      </w:r>
    </w:p>
    <w:p w:rsidR="00126972" w:rsidRDefault="00126972" w:rsidP="00126972">
      <w:pPr>
        <w:pStyle w:val="Code"/>
      </w:pPr>
    </w:p>
    <w:p w:rsidR="00126972" w:rsidRDefault="00126972" w:rsidP="00126972">
      <w:pPr>
        <w:pStyle w:val="Code"/>
      </w:pPr>
      <w:r>
        <w:t xml:space="preserve">  byte bank = addr &gt;&gt; 8;</w:t>
      </w:r>
    </w:p>
    <w:p w:rsidR="00126972" w:rsidRDefault="00126972" w:rsidP="00126972">
      <w:pPr>
        <w:pStyle w:val="Code"/>
      </w:pPr>
      <w:r>
        <w:t xml:space="preserve">  printf("\nWriting 0x%02x to 0x%04x (Bank %d, Real address 0x%04x)\n",</w:t>
      </w:r>
    </w:p>
    <w:p w:rsidR="00126972" w:rsidRDefault="00126972" w:rsidP="00126972">
      <w:pPr>
        <w:pStyle w:val="Code"/>
      </w:pPr>
      <w:r>
        <w:t xml:space="preserve">      val, addr, bank, (addr &amp; 0x0FF) | 0x100);</w:t>
      </w:r>
    </w:p>
    <w:p w:rsidR="00126972" w:rsidRDefault="00126972" w:rsidP="00126972">
      <w:pPr>
        <w:pStyle w:val="Code"/>
      </w:pPr>
      <w:r>
        <w:t xml:space="preserve">  pfe_enable_pio(2, bank &amp; 0x01 ? 4 : 5);</w:t>
      </w:r>
    </w:p>
    <w:p w:rsidR="00126972" w:rsidRDefault="00126972" w:rsidP="00126972">
      <w:pPr>
        <w:pStyle w:val="Code"/>
      </w:pPr>
      <w:r>
        <w:t xml:space="preserve">  pfe_enable_pio(3, bank &amp; 0x02 ? 4 : 5);</w:t>
      </w:r>
    </w:p>
    <w:p w:rsidR="00126972" w:rsidRDefault="00126972" w:rsidP="00126972">
      <w:pPr>
        <w:pStyle w:val="Code"/>
      </w:pPr>
      <w:r>
        <w:t xml:space="preserve">  hal_write_bus((addr &amp; 0x0FF) | 0x100, val, 0xFFFF, 0x0000);</w:t>
      </w:r>
    </w:p>
    <w:p w:rsidR="00126972" w:rsidRDefault="00126972" w:rsidP="00126972">
      <w:pPr>
        <w:pStyle w:val="Code"/>
      </w:pPr>
      <w:r>
        <w:t>}</w:t>
      </w:r>
    </w:p>
    <w:p w:rsidR="00126972" w:rsidRDefault="00126972" w:rsidP="00126972">
      <w:pPr>
        <w:pStyle w:val="Code"/>
      </w:pPr>
    </w:p>
    <w:p w:rsidR="00126972" w:rsidRDefault="00126972" w:rsidP="00126972">
      <w:pPr>
        <w:pStyle w:val="Code"/>
      </w:pPr>
      <w:r>
        <w:t>void ramdump()</w:t>
      </w:r>
    </w:p>
    <w:p w:rsidR="00126972" w:rsidRDefault="00126972" w:rsidP="00126972">
      <w:pPr>
        <w:pStyle w:val="Code"/>
      </w:pPr>
      <w:r>
        <w:t>{</w:t>
      </w:r>
    </w:p>
    <w:p w:rsidR="00126972" w:rsidRDefault="00126972" w:rsidP="00126972">
      <w:pPr>
        <w:pStyle w:val="Code"/>
      </w:pPr>
      <w:r>
        <w:t xml:space="preserve">  printf("##############################\n");</w:t>
      </w:r>
    </w:p>
    <w:p w:rsidR="00126972" w:rsidRDefault="00126972" w:rsidP="00126972">
      <w:pPr>
        <w:pStyle w:val="Code"/>
      </w:pPr>
      <w:r>
        <w:t xml:space="preserve">  printf("########## RAM DUMP ##########\n");</w:t>
      </w:r>
    </w:p>
    <w:p w:rsidR="00126972" w:rsidRDefault="00126972" w:rsidP="00126972">
      <w:pPr>
        <w:pStyle w:val="Code"/>
      </w:pPr>
      <w:r>
        <w:t xml:space="preserve">  printf("##############################\n");</w:t>
      </w:r>
    </w:p>
    <w:p w:rsidR="00126972" w:rsidRDefault="00126972" w:rsidP="00126972">
      <w:pPr>
        <w:pStyle w:val="Code"/>
      </w:pPr>
    </w:p>
    <w:p w:rsidR="00126972" w:rsidRDefault="00126972" w:rsidP="00126972">
      <w:pPr>
        <w:pStyle w:val="Code"/>
      </w:pPr>
      <w:r>
        <w:t xml:space="preserve">  pfe_enable_bus(0xFF, 1);</w:t>
      </w:r>
    </w:p>
    <w:p w:rsidR="00126972" w:rsidRDefault="00126972" w:rsidP="00126972">
      <w:pPr>
        <w:pStyle w:val="Code"/>
      </w:pPr>
      <w:r>
        <w:t xml:space="preserve">  pfe_enable_pcs(1);</w:t>
      </w:r>
    </w:p>
    <w:p w:rsidR="00126972" w:rsidRDefault="00126972" w:rsidP="00126972">
      <w:pPr>
        <w:pStyle w:val="Code"/>
      </w:pPr>
    </w:p>
    <w:p w:rsidR="00126972" w:rsidRDefault="00126972" w:rsidP="00126972">
      <w:pPr>
        <w:pStyle w:val="Code"/>
      </w:pPr>
      <w:r>
        <w:t xml:space="preserve">  for (byte bank = 0; bank &lt; 4; bank++)</w:t>
      </w:r>
    </w:p>
    <w:p w:rsidR="00126972" w:rsidRDefault="00126972" w:rsidP="00126972">
      <w:pPr>
        <w:pStyle w:val="Code"/>
      </w:pPr>
      <w:r>
        <w:t xml:space="preserve">  {</w:t>
      </w:r>
    </w:p>
    <w:p w:rsidR="00126972" w:rsidRDefault="00126972" w:rsidP="00126972">
      <w:pPr>
        <w:pStyle w:val="Code"/>
      </w:pPr>
      <w:r>
        <w:t xml:space="preserve">    printf("########## BANK %d ##########\n", bank);</w:t>
      </w:r>
    </w:p>
    <w:p w:rsidR="00126972" w:rsidRDefault="00126972" w:rsidP="00126972">
      <w:pPr>
        <w:pStyle w:val="Code"/>
      </w:pPr>
      <w:r>
        <w:t xml:space="preserve">    pfe_enable_pio(2, bank &amp; 0x01 ? 4 : 5);</w:t>
      </w:r>
    </w:p>
    <w:p w:rsidR="00126972" w:rsidRDefault="00126972" w:rsidP="00126972">
      <w:pPr>
        <w:pStyle w:val="Code"/>
      </w:pPr>
      <w:r>
        <w:t xml:space="preserve">    pfe_enable_pio(3, bank &amp; 0x02 ? 4 : 5);</w:t>
      </w:r>
    </w:p>
    <w:p w:rsidR="00126972" w:rsidRDefault="00126972" w:rsidP="00126972">
      <w:pPr>
        <w:pStyle w:val="Code"/>
      </w:pPr>
    </w:p>
    <w:p w:rsidR="00126972" w:rsidRDefault="00126972" w:rsidP="00126972">
      <w:pPr>
        <w:pStyle w:val="Code"/>
      </w:pPr>
      <w:r>
        <w:t xml:space="preserve">    printf(</w:t>
      </w:r>
    </w:p>
    <w:p w:rsidR="00126972" w:rsidRDefault="00126972" w:rsidP="00126972">
      <w:pPr>
        <w:pStyle w:val="Code"/>
      </w:pPr>
      <w:r>
        <w:t xml:space="preserve">        "     | 0xx0 | 0xx1 | 0xx2 | 0xx3 | 0xx4 | 0xx5 | 0xx6 | 0xx7 | 0xx8 | 0xx9 | 0xxA | 0xxB | 0xxC | 0xxD | 0xxE | 0xxF |\n");</w:t>
      </w:r>
    </w:p>
    <w:p w:rsidR="00126972" w:rsidRDefault="00126972" w:rsidP="00126972">
      <w:pPr>
        <w:pStyle w:val="Code"/>
      </w:pPr>
      <w:r>
        <w:t xml:space="preserve">    printf(</w:t>
      </w:r>
    </w:p>
    <w:p w:rsidR="00126972" w:rsidRDefault="00126972" w:rsidP="00126972">
      <w:pPr>
        <w:pStyle w:val="Code"/>
      </w:pPr>
      <w:r>
        <w:t xml:space="preserve">        "-----+------+------+------+------+------+------+------+------+------+------+------+------+------+------+------+------+\n");</w:t>
      </w:r>
    </w:p>
    <w:p w:rsidR="00126972" w:rsidRDefault="00126972" w:rsidP="00126972">
      <w:pPr>
        <w:pStyle w:val="Code"/>
      </w:pPr>
      <w:r>
        <w:t xml:space="preserve">    address addr = 0x100;</w:t>
      </w:r>
    </w:p>
    <w:p w:rsidR="00126972" w:rsidRDefault="00126972" w:rsidP="00126972">
      <w:pPr>
        <w:pStyle w:val="Code"/>
      </w:pPr>
      <w:r>
        <w:t xml:space="preserve">    while (addr &lt; 0x200)</w:t>
      </w:r>
    </w:p>
    <w:p w:rsidR="00126972" w:rsidRDefault="00126972" w:rsidP="00126972">
      <w:pPr>
        <w:pStyle w:val="Code"/>
      </w:pPr>
      <w:r>
        <w:t xml:space="preserve">    {</w:t>
      </w:r>
    </w:p>
    <w:p w:rsidR="00126972" w:rsidRDefault="00126972" w:rsidP="00126972">
      <w:pPr>
        <w:pStyle w:val="Code"/>
      </w:pPr>
      <w:r>
        <w:t xml:space="preserve">      printf("0x%1xx |", (addr &amp; 0xF0) &gt;&gt; 4);</w:t>
      </w:r>
    </w:p>
    <w:p w:rsidR="00126972" w:rsidRDefault="00126972" w:rsidP="00126972">
      <w:pPr>
        <w:pStyle w:val="Code"/>
      </w:pPr>
      <w:r>
        <w:t xml:space="preserve">      do</w:t>
      </w:r>
    </w:p>
    <w:p w:rsidR="00126972" w:rsidRDefault="00126972" w:rsidP="00126972">
      <w:pPr>
        <w:pStyle w:val="Code"/>
      </w:pPr>
      <w:r>
        <w:t xml:space="preserve">      {</w:t>
      </w:r>
    </w:p>
    <w:p w:rsidR="00126972" w:rsidRDefault="00126972" w:rsidP="00126972">
      <w:pPr>
        <w:pStyle w:val="Code"/>
      </w:pPr>
      <w:r>
        <w:t xml:space="preserve">        printf(" 0x%02x |", hal_read_bus(addr, 0xFFFF, 0x0000));</w:t>
      </w:r>
    </w:p>
    <w:p w:rsidR="00126972" w:rsidRDefault="00126972" w:rsidP="00126972">
      <w:pPr>
        <w:pStyle w:val="Code"/>
      </w:pPr>
      <w:r>
        <w:t xml:space="preserve">        addr++;</w:t>
      </w:r>
    </w:p>
    <w:p w:rsidR="00126972" w:rsidRDefault="00126972" w:rsidP="00126972">
      <w:pPr>
        <w:pStyle w:val="Code"/>
      </w:pPr>
      <w:r>
        <w:t xml:space="preserve">      }</w:t>
      </w:r>
    </w:p>
    <w:p w:rsidR="00126972" w:rsidRDefault="00126972" w:rsidP="00126972">
      <w:pPr>
        <w:pStyle w:val="Code"/>
      </w:pPr>
      <w:r>
        <w:t xml:space="preserve">      while (addr % 0x10 != 0);</w:t>
      </w:r>
    </w:p>
    <w:p w:rsidR="00126972" w:rsidRDefault="00126972" w:rsidP="00126972">
      <w:pPr>
        <w:pStyle w:val="Code"/>
      </w:pPr>
      <w:r>
        <w:t xml:space="preserve">      printf("\n");</w:t>
      </w:r>
    </w:p>
    <w:p w:rsidR="00126972" w:rsidRDefault="00126972" w:rsidP="00126972">
      <w:pPr>
        <w:pStyle w:val="Code"/>
      </w:pPr>
      <w:r>
        <w:t xml:space="preserve">    }</w:t>
      </w:r>
    </w:p>
    <w:p w:rsidR="00126972" w:rsidRDefault="00126972" w:rsidP="00126972">
      <w:pPr>
        <w:pStyle w:val="Code"/>
      </w:pPr>
      <w:r>
        <w:t xml:space="preserve">  }</w:t>
      </w:r>
    </w:p>
    <w:p w:rsidR="00126972" w:rsidRDefault="00126972" w:rsidP="00126972">
      <w:pPr>
        <w:pStyle w:val="Code"/>
      </w:pPr>
    </w:p>
    <w:p w:rsidR="00126972" w:rsidRDefault="00126972" w:rsidP="00126972">
      <w:pPr>
        <w:pStyle w:val="Code"/>
      </w:pPr>
      <w:r>
        <w:t xml:space="preserve">  printf("##############################\n");</w:t>
      </w:r>
    </w:p>
    <w:p w:rsidR="00126972" w:rsidRDefault="00126972" w:rsidP="00126972">
      <w:pPr>
        <w:pStyle w:val="Code"/>
      </w:pPr>
      <w:r>
        <w:t xml:space="preserve">  printf("##########   DONE   ##########\n");</w:t>
      </w:r>
    </w:p>
    <w:p w:rsidR="00126972" w:rsidRDefault="00126972" w:rsidP="00126972">
      <w:pPr>
        <w:pStyle w:val="Code"/>
      </w:pPr>
      <w:r>
        <w:t xml:space="preserve">  printf("##############################\n");</w:t>
      </w:r>
    </w:p>
    <w:p w:rsidR="0064627D" w:rsidRDefault="00126972" w:rsidP="00126972">
      <w:pPr>
        <w:pStyle w:val="Code"/>
      </w:pPr>
      <w:r>
        <w:t>}</w:t>
      </w:r>
    </w:p>
    <w:p w:rsidR="004E6277" w:rsidRDefault="004E6277" w:rsidP="00126972">
      <w:pPr>
        <w:pStyle w:val="Code"/>
      </w:pPr>
    </w:p>
    <w:p w:rsidR="004E6277" w:rsidRDefault="004E6277" w:rsidP="00126972">
      <w:pPr>
        <w:pStyle w:val="Code"/>
        <w:sectPr w:rsidR="004E6277" w:rsidSect="0064627D">
          <w:type w:val="continuous"/>
          <w:pgSz w:w="11907" w:h="16839" w:code="9"/>
          <w:pgMar w:top="1837" w:right="1752" w:bottom="1418" w:left="1752" w:header="709" w:footer="709" w:gutter="0"/>
          <w:lnNumType w:countBy="1" w:restart="continuous"/>
          <w:cols w:space="720"/>
          <w:docGrid w:linePitch="360"/>
        </w:sectPr>
      </w:pPr>
    </w:p>
    <w:p w:rsidR="00FE165E" w:rsidRPr="00FE165E" w:rsidRDefault="00FE165E" w:rsidP="00126972">
      <w:pPr>
        <w:pStyle w:val="Code"/>
      </w:pPr>
    </w:p>
    <w:p w:rsidR="0074300C" w:rsidRDefault="00D60D99" w:rsidP="0064627D">
      <w:pPr>
        <w:pStyle w:val="Kop30"/>
        <w:pageBreakBefore/>
      </w:pPr>
      <w:bookmarkStart w:id="54" w:name="_Toc419749902"/>
      <w:r>
        <w:lastRenderedPageBreak/>
        <w:t>HTML template</w:t>
      </w:r>
      <w:bookmarkEnd w:id="51"/>
      <w:bookmarkEnd w:id="54"/>
      <w:r>
        <w:t xml:space="preserve"> </w:t>
      </w:r>
    </w:p>
    <w:p w:rsidR="00D60D99" w:rsidRDefault="0074300C" w:rsidP="0074300C">
      <w:r>
        <w:t xml:space="preserve">Dit is de niet gecondenseerde versie van de </w:t>
      </w:r>
      <w:r w:rsidR="00466901">
        <w:t>HTML code</w:t>
      </w:r>
      <w:r>
        <w:t xml:space="preserve"> gebruikt in </w:t>
      </w:r>
      <w:r w:rsidR="00D60D99" w:rsidRPr="0097602C">
        <w:rPr>
          <w:i/>
        </w:rPr>
        <w:t>mastermind.c</w:t>
      </w:r>
      <w:r w:rsidR="00D60D99">
        <w:t xml:space="preserve"> </w:t>
      </w:r>
      <w:r>
        <w:t xml:space="preserve">regel </w:t>
      </w:r>
      <w:r w:rsidR="00D60D99">
        <w:t>554</w:t>
      </w:r>
      <w:r>
        <w:t xml:space="preserve"> t.e.m. </w:t>
      </w:r>
      <w:r w:rsidR="00D60D99">
        <w:t>576</w:t>
      </w:r>
      <w:r w:rsidR="00255A30">
        <w:t>.</w:t>
      </w:r>
    </w:p>
    <w:p w:rsidR="00D60D99" w:rsidRDefault="00D60D99" w:rsidP="00D60D99">
      <w:pPr>
        <w:pStyle w:val="Code"/>
        <w:sectPr w:rsidR="00D60D99" w:rsidSect="00126972">
          <w:type w:val="continuous"/>
          <w:pgSz w:w="11907" w:h="16839" w:code="9"/>
          <w:pgMar w:top="1836" w:right="1751" w:bottom="1418" w:left="1751" w:header="709" w:footer="709" w:gutter="0"/>
          <w:cols w:space="720"/>
          <w:docGrid w:linePitch="360"/>
        </w:sectPr>
      </w:pPr>
    </w:p>
    <w:p w:rsidR="00D60D99" w:rsidRDefault="00D60D99" w:rsidP="00D60D99">
      <w:pPr>
        <w:pStyle w:val="Code"/>
      </w:pPr>
      <w:r>
        <w:lastRenderedPageBreak/>
        <w:t>&lt;!DOCTYPE html&gt;</w:t>
      </w:r>
      <w:r>
        <w:br/>
        <w:t>&lt;html&gt;</w:t>
      </w:r>
      <w:r>
        <w:br/>
        <w:t xml:space="preserve">    &lt;head&gt;</w:t>
      </w:r>
      <w:r>
        <w:br/>
        <w:t xml:space="preserve">        &lt;meta charset='us-ascii'&gt;</w:t>
      </w:r>
      <w:r>
        <w:br/>
        <w:t xml:space="preserve">        &lt;meta content='width=400' name='viewport'&gt;</w:t>
      </w:r>
      <w:r>
        <w:br/>
        <w:t xml:space="preserve">        &lt;title&gt;</w:t>
      </w:r>
      <w:r>
        <w:br/>
        <w:t xml:space="preserve">            Mastermind</w:t>
      </w:r>
      <w:r>
        <w:br/>
        <w:t xml:space="preserve">        &lt;/title&gt;</w:t>
      </w:r>
      <w:r>
        <w:br/>
        <w:t xml:space="preserve">        &lt;link href='http://fonts.googleapis.com/css?family=Open+Sans:600,400' rel='stylesheet' type='text/css'&gt;</w:t>
      </w:r>
      <w:r>
        <w:br/>
        <w:t xml:space="preserve">        &lt;style type='text/css'&gt;</w:t>
      </w:r>
      <w:r>
        <w:br/>
        <w:t xml:space="preserve">            body,html {</w:t>
      </w:r>
      <w:r>
        <w:br/>
        <w:t xml:space="preserve">                font-family:'Open Sans',sans-serif;</w:t>
      </w:r>
      <w:r>
        <w:br/>
        <w:t xml:space="preserve">                margin:0 auto;</w:t>
      </w:r>
      <w:r>
        <w:br/>
        <w:t xml:space="preserve">                padding:0;</w:t>
      </w:r>
      <w:r>
        <w:br/>
        <w:t xml:space="preserve">                height:100%%;</w:t>
      </w:r>
      <w:r>
        <w:br/>
        <w:t xml:space="preserve">                min-height:100%%;</w:t>
      </w:r>
      <w:r>
        <w:br/>
        <w:t xml:space="preserve">                position:relative;</w:t>
      </w:r>
      <w:r>
        <w:br/>
        <w:t xml:space="preserve">                max-width:500px</w:t>
      </w:r>
      <w:r>
        <w:br/>
        <w:t xml:space="preserve">            }</w:t>
      </w:r>
      <w:r>
        <w:br/>
        <w:t xml:space="preserve">            header ul li {</w:t>
      </w:r>
      <w:r>
        <w:br/>
        <w:t xml:space="preserve">                display:inline;</w:t>
      </w:r>
      <w:r>
        <w:br/>
        <w:t xml:space="preserve">                padding:0 10px;</w:t>
      </w:r>
      <w:r>
        <w:br/>
        <w:t xml:space="preserve">                margin:1px;</w:t>
      </w:r>
      <w:r>
        <w:br/>
        <w:t xml:space="preserve">                border:1px solid #000;</w:t>
      </w:r>
      <w:r>
        <w:br/>
        <w:t xml:space="preserve">                border-radius:5px;</w:t>
      </w:r>
      <w:r>
        <w:br/>
        <w:t xml:space="preserve">                box-shadow:2px 2px 3px #888</w:t>
      </w:r>
      <w:r>
        <w:br/>
        <w:t xml:space="preserve">            }</w:t>
      </w:r>
      <w:r>
        <w:br/>
        <w:t xml:space="preserve">            guesses {</w:t>
      </w:r>
      <w:r>
        <w:br/>
        <w:t xml:space="preserve">                width:100%%;</w:t>
      </w:r>
      <w:r>
        <w:br/>
        <w:t xml:space="preserve">                text-align:center;</w:t>
      </w:r>
      <w:r>
        <w:br/>
        <w:t xml:space="preserve">                border-collapse:collapse</w:t>
      </w:r>
      <w:r>
        <w:br/>
        <w:t xml:space="preserve">            }</w:t>
      </w:r>
      <w:r>
        <w:br/>
        <w:t xml:space="preserve">            footer {</w:t>
      </w:r>
      <w:r>
        <w:br/>
        <w:t xml:space="preserve">                position:absolute;</w:t>
      </w:r>
      <w:r>
        <w:br/>
        <w:t xml:space="preserve">                bottom:0;</w:t>
      </w:r>
      <w:r>
        <w:br/>
        <w:t xml:space="preserve">                height:30px;</w:t>
      </w:r>
      <w:r>
        <w:br/>
        <w:t xml:space="preserve">                padding:0 10px</w:t>
      </w:r>
      <w:r>
        <w:br/>
        <w:t xml:space="preserve">            }</w:t>
      </w:r>
      <w:r>
        <w:br/>
        <w:t xml:space="preserve">            footer a {</w:t>
      </w:r>
      <w:r>
        <w:br/>
        <w:t xml:space="preserve">                text-decoration:none;</w:t>
      </w:r>
      <w:r>
        <w:br/>
        <w:t xml:space="preserve">                color:#d3d3d3;</w:t>
      </w:r>
      <w:r>
        <w:br/>
        <w:t xml:space="preserve">                font-size:smaller</w:t>
      </w:r>
      <w:r>
        <w:br/>
        <w:t xml:space="preserve">            }</w:t>
      </w:r>
      <w:r>
        <w:br/>
        <w:t xml:space="preserve">            input[type=submit],.btn {</w:t>
      </w:r>
      <w:r>
        <w:br/>
        <w:t xml:space="preserve">                display:inline;</w:t>
      </w:r>
      <w:r>
        <w:br/>
        <w:t xml:space="preserve">                padding:3px 10px;</w:t>
      </w:r>
      <w:r>
        <w:br/>
        <w:t xml:space="preserve">                margin:1px;</w:t>
      </w:r>
      <w:r>
        <w:br/>
        <w:t xml:space="preserve">                border:1px solid #000;</w:t>
      </w:r>
      <w:r>
        <w:br/>
        <w:t xml:space="preserve">                border-radius:5px;</w:t>
      </w:r>
      <w:r>
        <w:br/>
        <w:t xml:space="preserve">                box-shadow:2px 2px 3px #888;</w:t>
      </w:r>
      <w:r>
        <w:br/>
        <w:t xml:space="preserve">                background:#fff;</w:t>
      </w:r>
      <w:r>
        <w:br/>
        <w:t xml:space="preserve">                text-decoration:none;</w:t>
      </w:r>
      <w:r>
        <w:br/>
        <w:t xml:space="preserve">                color:#000</w:t>
      </w:r>
      <w:r>
        <w:br/>
        <w:t xml:space="preserve">            }</w:t>
      </w:r>
      <w:r>
        <w:br/>
        <w:t xml:space="preserve">            #wrapper { padding:10px 10px 30px }</w:t>
      </w:r>
      <w:r>
        <w:br/>
        <w:t xml:space="preserve">           .center { text-align:center }</w:t>
      </w:r>
      <w:r>
        <w:br/>
        <w:t xml:space="preserve">           .black { background-color:#000; color:#fff }</w:t>
      </w:r>
      <w:r>
        <w:br/>
        <w:t xml:space="preserve">           .white { background-color:#fff }</w:t>
      </w:r>
      <w:r>
        <w:br/>
        <w:t xml:space="preserve">           .orange { background-color:orange }</w:t>
      </w:r>
      <w:r>
        <w:br/>
      </w:r>
      <w:r>
        <w:lastRenderedPageBreak/>
        <w:t xml:space="preserve">           .purple { background-color:purple; color:#fff }</w:t>
      </w:r>
      <w:r>
        <w:br/>
        <w:t xml:space="preserve">           .yellow { background-color:#ff0 }</w:t>
      </w:r>
      <w:r>
        <w:br/>
        <w:t xml:space="preserve">           .aqua { background-color:#0ff }</w:t>
      </w:r>
      <w:r>
        <w:br/>
        <w:t xml:space="preserve">           .pink { background-color:#ff1493 }</w:t>
      </w:r>
      <w:r>
        <w:br/>
        <w:t xml:space="preserve">           .blue { background-color:#00f; color:#fff }</w:t>
      </w:r>
      <w:r>
        <w:br/>
        <w:t xml:space="preserve">           .green { background-color:green; color:#fff }</w:t>
      </w:r>
      <w:r>
        <w:br/>
        <w:t xml:space="preserve">           .red { background-color:red }</w:t>
      </w:r>
      <w:r>
        <w:br/>
        <w:t xml:space="preserve">            header h1 { margin:1px }</w:t>
      </w:r>
      <w:r>
        <w:br/>
        <w:t xml:space="preserve">            header ul { margin:1px; padding:1px }</w:t>
      </w:r>
      <w:r>
        <w:br/>
        <w:t xml:space="preserve">            header ul li a { tekst-decoration:none; color:#000 }</w:t>
      </w:r>
      <w:r>
        <w:br/>
        <w:t xml:space="preserve">            guesses .txt { padding:0 10px }</w:t>
      </w:r>
      <w:r>
        <w:br/>
        <w:t xml:space="preserve">            guesses * tr td { border:1px solid #000 }</w:t>
      </w:r>
      <w:r>
        <w:br/>
        <w:t xml:space="preserve">        &lt;/style&gt;</w:t>
      </w:r>
      <w:r>
        <w:br/>
        <w:t xml:space="preserve">    &lt;/head&gt;</w:t>
      </w:r>
      <w:r>
        <w:br/>
        <w:t xml:space="preserve">    &lt;body&gt;</w:t>
      </w:r>
      <w:r>
        <w:br/>
        <w:t xml:space="preserve">        &lt;div id='wrapper'&gt;&lt;/div&gt;</w:t>
      </w:r>
      <w:r>
        <w:br/>
        <w:t xml:space="preserve">        &lt;footer&gt;</w:t>
      </w:r>
      <w:r>
        <w:br/>
        <w:t xml:space="preserve">            &lt;a class='center' href='http://www.dries007.net/'&gt;&amp;copy; Dries007.net - 2015&lt;/a&gt;</w:t>
      </w:r>
      <w:r>
        <w:br/>
        <w:t xml:space="preserve">        &lt;/footer&gt;</w:t>
      </w:r>
      <w:r>
        <w:br/>
        <w:t xml:space="preserve">    &lt;/body&gt;</w:t>
      </w:r>
      <w:r>
        <w:br/>
        <w:t>&lt;/html&gt;</w:t>
      </w:r>
    </w:p>
    <w:p w:rsidR="00D60D99" w:rsidRDefault="00D60D99" w:rsidP="00D60D99">
      <w:pPr>
        <w:sectPr w:rsidR="00D60D99" w:rsidSect="009D0B4B">
          <w:type w:val="continuous"/>
          <w:pgSz w:w="11907" w:h="16839" w:code="9"/>
          <w:pgMar w:top="1837" w:right="1752" w:bottom="1418" w:left="1752" w:header="709" w:footer="709" w:gutter="0"/>
          <w:lnNumType w:countBy="1" w:restart="continuous"/>
          <w:cols w:space="720"/>
          <w:docGrid w:linePitch="360"/>
        </w:sectPr>
      </w:pPr>
    </w:p>
    <w:p w:rsidR="00192F5C" w:rsidRPr="00192F5C" w:rsidRDefault="00472D16" w:rsidP="00192F5C">
      <w:pPr>
        <w:pStyle w:val="Kop30"/>
      </w:pPr>
      <w:bookmarkStart w:id="55" w:name="_Ref419635032"/>
      <w:bookmarkStart w:id="56" w:name="_Ref419635038"/>
      <w:bookmarkStart w:id="57" w:name="_Ref419641900"/>
      <w:bookmarkStart w:id="58" w:name="_Toc419749903"/>
      <w:proofErr w:type="spellStart"/>
      <w:r>
        <w:lastRenderedPageBreak/>
        <w:t>AVR.h</w:t>
      </w:r>
      <w:bookmarkEnd w:id="55"/>
      <w:bookmarkEnd w:id="56"/>
      <w:bookmarkEnd w:id="57"/>
      <w:bookmarkEnd w:id="58"/>
      <w:proofErr w:type="spellEnd"/>
    </w:p>
    <w:p w:rsidR="00192F5C" w:rsidRDefault="00192F5C" w:rsidP="007F5DC4">
      <w:pPr>
        <w:pStyle w:val="Code"/>
        <w:sectPr w:rsidR="00192F5C" w:rsidSect="007F5DC4">
          <w:pgSz w:w="11907" w:h="16839" w:code="9"/>
          <w:pgMar w:top="1836" w:right="1751" w:bottom="1418" w:left="1751" w:header="709" w:footer="709" w:gutter="0"/>
          <w:cols w:space="720"/>
          <w:docGrid w:linePitch="360"/>
        </w:sectPr>
      </w:pPr>
    </w:p>
    <w:p w:rsidR="00CD0007" w:rsidRDefault="00472D16" w:rsidP="007F5DC4">
      <w:pPr>
        <w:pStyle w:val="Code"/>
      </w:pPr>
      <w:r>
        <w:lastRenderedPageBreak/>
        <w:t>#ifndef AVR_H_</w:t>
      </w:r>
      <w:r w:rsidR="007F5DC4">
        <w:br/>
      </w:r>
      <w:r>
        <w:t>#define AVR_H_</w:t>
      </w:r>
      <w:r w:rsidR="007F5DC4">
        <w:br/>
      </w:r>
      <w:r w:rsidR="007F5DC4">
        <w:br/>
      </w:r>
      <w:r>
        <w:t>#define DEBUG 0</w:t>
      </w:r>
      <w:r w:rsidR="007F5DC4">
        <w:br/>
      </w:r>
      <w:r w:rsidR="007F5DC4">
        <w:br/>
      </w:r>
      <w:r>
        <w:t>/* =============== PORT CONFIG ============== */</w:t>
      </w:r>
      <w:r w:rsidR="007F5DC4">
        <w:br/>
      </w:r>
      <w:r>
        <w:t>// Mask to eliminate INT4</w:t>
      </w:r>
      <w:r w:rsidR="007F5DC4">
        <w:br/>
      </w:r>
      <w:r>
        <w:t>#define</w:t>
      </w:r>
      <w:r>
        <w:tab/>
        <w:t>LCD_PORT</w:t>
      </w:r>
      <w:r>
        <w:tab/>
      </w:r>
      <w:r>
        <w:tab/>
        <w:t>PORTB</w:t>
      </w:r>
      <w:r w:rsidR="007F5DC4">
        <w:br/>
      </w:r>
      <w:r>
        <w:t>#define</w:t>
      </w:r>
      <w:r>
        <w:tab/>
        <w:t>LCD_DDR</w:t>
      </w:r>
      <w:r>
        <w:tab/>
      </w:r>
      <w:r>
        <w:tab/>
        <w:t>DDRB</w:t>
      </w:r>
      <w:r w:rsidR="007F5DC4">
        <w:br/>
      </w:r>
      <w:r>
        <w:t>// KP = Keypad</w:t>
      </w:r>
      <w:r w:rsidR="007F5DC4">
        <w:br/>
      </w:r>
      <w:r>
        <w:t>#define</w:t>
      </w:r>
      <w:r>
        <w:tab/>
        <w:t>KP_PORT</w:t>
      </w:r>
      <w:r>
        <w:tab/>
      </w:r>
      <w:r>
        <w:tab/>
        <w:t>PORTD</w:t>
      </w:r>
      <w:r w:rsidR="007F5DC4">
        <w:br/>
      </w:r>
      <w:r>
        <w:t>#define</w:t>
      </w:r>
      <w:r>
        <w:tab/>
        <w:t>KP_DDR</w:t>
      </w:r>
      <w:r>
        <w:tab/>
      </w:r>
      <w:r>
        <w:tab/>
      </w:r>
      <w:r>
        <w:tab/>
        <w:t>DDRD</w:t>
      </w:r>
      <w:r w:rsidR="007F5DC4">
        <w:br/>
      </w:r>
      <w:r>
        <w:t>#define</w:t>
      </w:r>
      <w:r>
        <w:tab/>
        <w:t>KP_PIN</w:t>
      </w:r>
      <w:r>
        <w:tab/>
      </w:r>
      <w:r>
        <w:tab/>
      </w:r>
      <w:r>
        <w:tab/>
        <w:t>PIND</w:t>
      </w:r>
      <w:r w:rsidR="007F5DC4">
        <w:br/>
      </w:r>
      <w:r>
        <w:t>// WS2812</w:t>
      </w:r>
      <w:r w:rsidR="007F5DC4">
        <w:br/>
      </w:r>
      <w:r>
        <w:t>#define LEDS_PORT</w:t>
      </w:r>
      <w:r>
        <w:tab/>
      </w:r>
      <w:r>
        <w:tab/>
        <w:t>PORTE</w:t>
      </w:r>
      <w:r w:rsidR="007F5DC4">
        <w:br/>
      </w:r>
      <w:r>
        <w:t>#define LEDS_DDR</w:t>
      </w:r>
      <w:r>
        <w:tab/>
      </w:r>
      <w:r>
        <w:tab/>
      </w:r>
      <w:r w:rsidR="00AA2B32">
        <w:tab/>
      </w:r>
      <w:r>
        <w:t>DDRE</w:t>
      </w:r>
      <w:r w:rsidR="007F5DC4">
        <w:br/>
      </w:r>
      <w:r>
        <w:t>#define LEDS_PIN</w:t>
      </w:r>
      <w:r>
        <w:tab/>
      </w:r>
      <w:r>
        <w:tab/>
      </w:r>
      <w:r w:rsidR="00AA2B32">
        <w:tab/>
      </w:r>
      <w:r>
        <w:t>7</w:t>
      </w:r>
      <w:r w:rsidR="007F5DC4">
        <w:br/>
      </w:r>
      <w:r w:rsidR="007F5DC4">
        <w:br/>
      </w:r>
      <w:r>
        <w:t>/* ============== RAM ADDRESSES ============= */</w:t>
      </w:r>
      <w:r w:rsidR="007F5DC4">
        <w:br/>
      </w:r>
      <w:r>
        <w:t>// Offset for External RAM</w:t>
      </w:r>
      <w:r w:rsidR="007F5DC4">
        <w:br/>
      </w:r>
      <w:r>
        <w:t>#define RAM_OFFSET</w:t>
      </w:r>
      <w:r>
        <w:tab/>
      </w:r>
      <w:r>
        <w:tab/>
        <w:t>0x8000</w:t>
      </w:r>
      <w:r w:rsidR="007F5DC4">
        <w:br/>
      </w:r>
      <w:r>
        <w:t>// 170 Leds max (x 3 bytes = 0x1FE)</w:t>
      </w:r>
      <w:r w:rsidR="007F5DC4">
        <w:br/>
      </w:r>
      <w:r>
        <w:t>#define RAM_LEDS_START</w:t>
      </w:r>
      <w:r>
        <w:tab/>
        <w:t>(RAM_OFFSET + 0x000)</w:t>
      </w:r>
      <w:r w:rsidR="007F5DC4">
        <w:br/>
      </w:r>
      <w:r>
        <w:t>#define RAM_LEDS_END</w:t>
      </w:r>
      <w:r>
        <w:tab/>
        <w:t>(RAM_OFFSET + 0x1FE)</w:t>
      </w:r>
      <w:r w:rsidR="007F5DC4">
        <w:br/>
      </w:r>
      <w:r>
        <w:t>#define RAM_LEDS_AMOUNT</w:t>
      </w:r>
      <w:r>
        <w:tab/>
        <w:t>(RAM_OFFSET + 0x1FF)</w:t>
      </w:r>
      <w:r w:rsidR="007F5DC4">
        <w:br/>
      </w:r>
      <w:r>
        <w:t>// 80 bytes of char buffer for LCD</w:t>
      </w:r>
      <w:r w:rsidR="007F5DC4">
        <w:br/>
      </w:r>
      <w:r>
        <w:t>#define RAM_LCD_START</w:t>
      </w:r>
      <w:r>
        <w:tab/>
        <w:t>(RAM_OFFSET + 0x200)</w:t>
      </w:r>
      <w:r w:rsidR="007F5DC4">
        <w:br/>
      </w:r>
      <w:r>
        <w:t>#define RAM_LCD_END</w:t>
      </w:r>
      <w:r>
        <w:tab/>
      </w:r>
      <w:r>
        <w:tab/>
        <w:t>(RAM_OFFSET + 0x250)</w:t>
      </w:r>
      <w:r w:rsidR="007F5DC4">
        <w:br/>
      </w:r>
      <w:r>
        <w:t>#define RAM_LCD_CMD</w:t>
      </w:r>
      <w:r>
        <w:tab/>
      </w:r>
      <w:r>
        <w:tab/>
        <w:t>(RAM_OFFSET + 0x251)</w:t>
      </w:r>
      <w:r w:rsidR="007F5DC4">
        <w:br/>
      </w:r>
      <w:r>
        <w:t>// Mask for global LED dimming</w:t>
      </w:r>
      <w:r w:rsidR="007F5DC4">
        <w:br/>
      </w:r>
      <w:r>
        <w:t>#define RAM_LEDS_DIM</w:t>
      </w:r>
      <w:r>
        <w:tab/>
        <w:t>(RAM_OFFSET + 0x252)</w:t>
      </w:r>
      <w:r w:rsidR="007F5DC4">
        <w:br/>
      </w:r>
      <w:r>
        <w:t>#define RAM_KP_LASTKEY</w:t>
      </w:r>
      <w:r>
        <w:tab/>
        <w:t>(RAM_OFFSET + 0x253)</w:t>
      </w:r>
      <w:r w:rsidR="007F5DC4">
        <w:br/>
      </w:r>
      <w:r w:rsidR="007F5DC4">
        <w:br/>
      </w:r>
      <w:r>
        <w:t>#define RAM_VERSION_1</w:t>
      </w:r>
      <w:r>
        <w:tab/>
        <w:t>(RAM_OFFSET + 0x300)</w:t>
      </w:r>
      <w:r w:rsidR="007F5DC4">
        <w:br/>
      </w:r>
      <w:r>
        <w:t>#define RAM_VERSION_2</w:t>
      </w:r>
      <w:r>
        <w:tab/>
        <w:t>(RAM_OFFSET + 0x301)</w:t>
      </w:r>
      <w:r w:rsidR="007F5DC4">
        <w:br/>
      </w:r>
      <w:r w:rsidR="007F5DC4">
        <w:br/>
      </w:r>
      <w:r>
        <w:t>// Interrupt registers</w:t>
      </w:r>
      <w:r w:rsidR="007F5DC4">
        <w:br/>
      </w:r>
      <w:r>
        <w:t>#define RAM_INT_SEND</w:t>
      </w:r>
      <w:r>
        <w:tab/>
        <w:t>(RAM_OFFSET + 0x3FE)</w:t>
      </w:r>
      <w:r w:rsidR="007F5DC4">
        <w:br/>
      </w:r>
      <w:r>
        <w:t>#define RAM_INT_GET</w:t>
      </w:r>
      <w:r>
        <w:tab/>
      </w:r>
      <w:r>
        <w:tab/>
        <w:t>(RAM_OFFSET + 0x3FF)</w:t>
      </w:r>
      <w:r w:rsidR="007F5DC4">
        <w:br/>
      </w:r>
      <w:r w:rsidR="007F5DC4">
        <w:br/>
      </w:r>
      <w:r>
        <w:t>#define MAX_LEDS</w:t>
      </w:r>
      <w:r>
        <w:tab/>
      </w:r>
      <w:r>
        <w:tab/>
      </w:r>
      <w:r w:rsidR="00AA2B32">
        <w:tab/>
      </w:r>
      <w:r>
        <w:t>((uint8_t)(RAM_LEDS_END - RAM_LEDS_START))</w:t>
      </w:r>
      <w:r w:rsidR="007F5DC4">
        <w:br/>
      </w:r>
      <w:r>
        <w:t>#define MAX_LCD_CHARS</w:t>
      </w:r>
      <w:r>
        <w:tab/>
        <w:t>((uint8_t)(RAM_LCD_END - RAM_LCD_START))</w:t>
      </w:r>
      <w:r w:rsidR="007F5DC4">
        <w:br/>
      </w:r>
      <w:r w:rsidR="007F5DC4">
        <w:br/>
      </w:r>
      <w:r>
        <w:t>/* ================ CMD CODES =============== */</w:t>
      </w:r>
      <w:r w:rsidR="007F5DC4">
        <w:br/>
      </w:r>
      <w:r>
        <w:t>#define CMD_LEDS_SEND</w:t>
      </w:r>
      <w:r>
        <w:tab/>
        <w:t>0x01</w:t>
      </w:r>
      <w:r>
        <w:tab/>
        <w:t>// Clock out LEDS</w:t>
      </w:r>
      <w:r w:rsidR="007F5DC4">
        <w:br/>
      </w:r>
      <w:r>
        <w:t>#define CMD_LCD_CHAR</w:t>
      </w:r>
      <w:r>
        <w:tab/>
        <w:t>0x02</w:t>
      </w:r>
      <w:r>
        <w:tab/>
        <w:t>// Print char buffer to LCD</w:t>
      </w:r>
      <w:r w:rsidR="007F5DC4">
        <w:br/>
      </w:r>
      <w:r>
        <w:t>#define CMD_LCD_CMD</w:t>
      </w:r>
      <w:r>
        <w:tab/>
      </w:r>
      <w:r>
        <w:tab/>
        <w:t>0x03</w:t>
      </w:r>
      <w:r>
        <w:tab/>
        <w:t>// Send instruction byte to LCD</w:t>
      </w:r>
      <w:r w:rsidR="007F5DC4">
        <w:br/>
      </w:r>
      <w:r>
        <w:t>#define CMD_LCD_CL_PR</w:t>
      </w:r>
      <w:r>
        <w:tab/>
        <w:t>0x04</w:t>
      </w:r>
      <w:r>
        <w:tab/>
        <w:t>// Send clear + print out char buffer to LCD</w:t>
      </w:r>
      <w:r w:rsidR="007F5DC4">
        <w:br/>
      </w:r>
      <w:r>
        <w:t>#define CMD_LCD_POS</w:t>
      </w:r>
      <w:r>
        <w:tab/>
      </w:r>
      <w:r>
        <w:tab/>
        <w:t>0x05</w:t>
      </w:r>
      <w:r>
        <w:tab/>
        <w:t>// Set LCD cursor to position</w:t>
      </w:r>
      <w:r w:rsidR="007F5DC4">
        <w:br/>
      </w:r>
      <w:r>
        <w:t>#define CMD_LCD_BL_ON</w:t>
      </w:r>
      <w:r>
        <w:tab/>
        <w:t>0x06</w:t>
      </w:r>
      <w:r>
        <w:tab/>
        <w:t xml:space="preserve">// Set LCD_BACKLIGHT = 1 </w:t>
      </w:r>
      <w:r w:rsidR="007F5DC4">
        <w:br/>
      </w:r>
      <w:r>
        <w:t>#define CMD_LCD_BL_OFF</w:t>
      </w:r>
      <w:r>
        <w:tab/>
        <w:t>0x07</w:t>
      </w:r>
      <w:r>
        <w:tab/>
        <w:t>// Set LCD_BACKLIGHT = 0</w:t>
      </w:r>
      <w:r w:rsidR="007F5DC4">
        <w:br/>
      </w:r>
      <w:r w:rsidR="007F5DC4">
        <w:br/>
      </w:r>
      <w:r>
        <w:t>#define SATUS_KP_PRESS</w:t>
      </w:r>
      <w:r>
        <w:tab/>
        <w:t>0x01</w:t>
      </w:r>
      <w:r>
        <w:tab/>
        <w:t>// Key was pressed</w:t>
      </w:r>
      <w:r w:rsidR="007F5DC4">
        <w:br/>
      </w:r>
      <w:r w:rsidR="007F5DC4">
        <w:br/>
      </w:r>
      <w:r>
        <w:t>/* ================= MACROS ================= */</w:t>
      </w:r>
      <w:r w:rsidR="007F5DC4">
        <w:br/>
      </w:r>
      <w:r>
        <w:t>/*</w:t>
      </w:r>
      <w:r>
        <w:tab/>
      </w:r>
      <w:r w:rsidR="007F5DC4">
        <w:br/>
      </w:r>
      <w:r>
        <w:tab/>
        <w:t xml:space="preserve">!WARNING! The data-lines on my custom PCB are flipped on the AVR side. </w:t>
      </w:r>
      <w:r w:rsidR="007F5DC4">
        <w:br/>
      </w:r>
      <w:r>
        <w:tab/>
        <w:t>This means that these macros use the '__builtin_avr_insert_bits' macro to flip the data read/written from/to the DP-RAM.</w:t>
      </w:r>
      <w:r w:rsidR="007F5DC4">
        <w:br/>
      </w:r>
      <w:r>
        <w:tab/>
        <w:t>If you don't need this, replace '__builtin_avr_insert_bits (0x01234567, {value}, 0)' with '{value}'.</w:t>
      </w:r>
      <w:r w:rsidR="007F5DC4">
        <w:br/>
      </w:r>
      <w:r>
        <w:t>*/</w:t>
      </w:r>
      <w:r w:rsidR="007F5DC4">
        <w:br/>
      </w:r>
      <w:r>
        <w:t>#define PONTER_RAM(addr)</w:t>
      </w:r>
      <w:r>
        <w:tab/>
      </w:r>
      <w:r>
        <w:tab/>
        <w:t>( ((volatile uint8_t *) addr) )</w:t>
      </w:r>
      <w:r w:rsidR="007F5DC4">
        <w:br/>
      </w:r>
      <w:r>
        <w:t>#define READ_RAM(addr)</w:t>
      </w:r>
      <w:r>
        <w:tab/>
      </w:r>
      <w:r>
        <w:tab/>
      </w:r>
      <w:r>
        <w:tab/>
        <w:t>( __builtin_avr_insert_bits (0x01234567, *PONTER_RAM(addr), 0) )</w:t>
      </w:r>
      <w:r w:rsidR="007F5DC4">
        <w:br/>
      </w:r>
      <w:r>
        <w:t>#define WRITE_RAM(addr, val)</w:t>
      </w:r>
      <w:r>
        <w:tab/>
        <w:t xml:space="preserve">{ *PONTER_RAM(addr) = </w:t>
      </w:r>
      <w:r>
        <w:lastRenderedPageBreak/>
        <w:t>__builtin_avr_insert_bits (0x01234567, val, 0); }</w:t>
      </w:r>
      <w:r w:rsidR="007F5DC4">
        <w:br/>
      </w:r>
      <w:r w:rsidR="007F5DC4">
        <w:br/>
      </w:r>
      <w:r>
        <w:t>/* ================= STRUCTS ================ */</w:t>
      </w:r>
      <w:r w:rsidR="007F5DC4">
        <w:br/>
      </w:r>
      <w:r>
        <w:t>// Correct byte order!</w:t>
      </w:r>
      <w:r w:rsidR="007F5DC4">
        <w:br/>
      </w:r>
      <w:r>
        <w:t>struct cRGB { uint8_t g; uint8_t r; uint8_t b; };</w:t>
      </w:r>
      <w:r w:rsidR="007F5DC4">
        <w:br/>
      </w:r>
      <w:r w:rsidR="007F5DC4">
        <w:br/>
      </w:r>
      <w:r>
        <w:t>/* ================= GLOBALS ================ */</w:t>
      </w:r>
      <w:r w:rsidR="007F5DC4">
        <w:br/>
      </w:r>
      <w:r>
        <w:t>struct cRGB LEDS[MAX_LEDS]; // LED data, in correct byte order</w:t>
      </w:r>
      <w:r w:rsidR="007F5DC4">
        <w:br/>
      </w:r>
      <w:r>
        <w:t>uint8_t LCD_BACKLIGHT = 0; // LCD back light pin status (pin 7)</w:t>
      </w:r>
      <w:r w:rsidR="007F5DC4">
        <w:br/>
      </w:r>
      <w:r w:rsidR="007F5DC4">
        <w:br/>
      </w:r>
      <w:r>
        <w:t>/* ================ FUNCTIONS =============== */</w:t>
      </w:r>
      <w:r w:rsidR="007F5DC4">
        <w:br/>
      </w:r>
      <w:r w:rsidR="007F5DC4">
        <w:br/>
      </w:r>
      <w:r>
        <w:t>void inline inits();</w:t>
      </w:r>
      <w:r w:rsidR="00CD0007">
        <w:br/>
      </w:r>
      <w:r>
        <w:t>uint8_t inline readMatrix(uint8_t matrix);</w:t>
      </w:r>
    </w:p>
    <w:p w:rsidR="00192F5C" w:rsidRDefault="007F5DC4" w:rsidP="007F5DC4">
      <w:pPr>
        <w:pStyle w:val="Code"/>
        <w:sectPr w:rsidR="00192F5C" w:rsidSect="00192F5C">
          <w:type w:val="continuous"/>
          <w:pgSz w:w="11907" w:h="16839" w:code="9"/>
          <w:pgMar w:top="1837" w:right="1752" w:bottom="1418" w:left="1752" w:header="709" w:footer="709" w:gutter="0"/>
          <w:lnNumType w:countBy="1" w:restart="continuous"/>
          <w:cols w:space="720"/>
          <w:docGrid w:linePitch="360"/>
        </w:sectPr>
      </w:pPr>
      <w:r>
        <w:br/>
      </w:r>
      <w:r w:rsidR="00472D16">
        <w:t>void inline sendLEDS(uint16_t amountOfLeds);</w:t>
      </w:r>
      <w:r>
        <w:br/>
      </w:r>
      <w:r w:rsidR="00472D16">
        <w:t>void sendLCDNible(uint8_t data, uint8_t rs);</w:t>
      </w:r>
      <w:r w:rsidR="00CD0007">
        <w:t xml:space="preserve"> </w:t>
      </w:r>
      <w:r>
        <w:br/>
      </w:r>
      <w:r w:rsidR="00472D16">
        <w:t>void sendLCDInstructionByte(uint8_t data);</w:t>
      </w:r>
      <w:r>
        <w:br/>
      </w:r>
      <w:r w:rsidR="00472D16">
        <w:t>void sendLCDCharacterByte(char data);</w:t>
      </w:r>
      <w:r>
        <w:br/>
      </w:r>
      <w:r w:rsidR="00472D16">
        <w:t>void sendLCDBuffer(char * buffer);</w:t>
      </w:r>
      <w:r>
        <w:br/>
      </w:r>
      <w:r>
        <w:br/>
      </w:r>
      <w:r w:rsidR="00472D16">
        <w:t xml:space="preserve">/* ############## START SECTION WS2812 DRIVER </w:t>
      </w:r>
      <w:r w:rsidR="00D95580">
        <w:t>##############</w:t>
      </w:r>
      <w:r>
        <w:br/>
      </w:r>
      <w:r w:rsidR="00472D16">
        <w:t xml:space="preserve"> * Original Source:</w:t>
      </w:r>
      <w:r w:rsidR="00472D16">
        <w:tab/>
      </w:r>
      <w:r w:rsidR="00472D16">
        <w:tab/>
        <w:t>https://github.com/cpldcpu/light_ws2812/</w:t>
      </w:r>
      <w:r>
        <w:br/>
      </w:r>
      <w:r w:rsidR="00472D16">
        <w:t xml:space="preserve"> * Original Author:</w:t>
      </w:r>
      <w:r w:rsidR="00472D16">
        <w:tab/>
      </w:r>
      <w:r w:rsidR="00472D16">
        <w:tab/>
        <w:t xml:space="preserve">Tim (cpldcpu@gmail.com) </w:t>
      </w:r>
      <w:r>
        <w:br/>
      </w:r>
      <w:r w:rsidR="00472D16">
        <w:t xml:space="preserve"> * Original License:</w:t>
      </w:r>
      <w:r w:rsidR="00472D16">
        <w:tab/>
        <w:t>GNU GPL V2 (https://github.com/cpldcpu/light_ws2812/blob/master/License.txt)</w:t>
      </w:r>
      <w:r>
        <w:br/>
      </w:r>
      <w:r w:rsidR="00472D16">
        <w:t xml:space="preserve"> *</w:t>
      </w:r>
      <w:r w:rsidR="00472D16">
        <w:tab/>
      </w:r>
      <w:r w:rsidR="00472D16">
        <w:tab/>
        <w:t>This license still applies to everything between the "WS2812 DRIVER" section lines.</w:t>
      </w:r>
      <w:r>
        <w:br/>
      </w:r>
      <w:r w:rsidR="00472D16">
        <w:t xml:space="preserve"> *</w:t>
      </w:r>
      <w:r>
        <w:br/>
      </w:r>
      <w:r w:rsidR="00472D16">
        <w:t xml:space="preserve"> * Modifications by Dries007:</w:t>
      </w:r>
      <w:r>
        <w:br/>
      </w:r>
      <w:r w:rsidR="00472D16">
        <w:t xml:space="preserve"> *</w:t>
      </w:r>
      <w:r w:rsidR="00472D16">
        <w:tab/>
        <w:t>-</w:t>
      </w:r>
      <w:r w:rsidR="00472D16">
        <w:tab/>
        <w:t>Changed configuration</w:t>
      </w:r>
      <w:r>
        <w:br/>
      </w:r>
      <w:r w:rsidR="00472D16">
        <w:t xml:space="preserve"> *</w:t>
      </w:r>
      <w:r w:rsidR="00472D16">
        <w:tab/>
        <w:t>-</w:t>
      </w:r>
      <w:r w:rsidR="00472D16">
        <w:tab/>
        <w:t>Merged library into single set of source and header files</w:t>
      </w:r>
      <w:r>
        <w:br/>
      </w:r>
      <w:r w:rsidR="00472D16">
        <w:t xml:space="preserve"> */</w:t>
      </w:r>
      <w:r>
        <w:br/>
      </w:r>
      <w:r w:rsidR="00472D16">
        <w:t>// Timing in ns</w:t>
      </w:r>
      <w:r>
        <w:br/>
      </w:r>
      <w:r w:rsidR="00472D16">
        <w:t>#define w_zeropulse   350</w:t>
      </w:r>
      <w:r>
        <w:br/>
      </w:r>
      <w:r w:rsidR="00472D16">
        <w:t>#define w_onepulse    900</w:t>
      </w:r>
      <w:r>
        <w:br/>
      </w:r>
      <w:r w:rsidR="00472D16">
        <w:t>#define w_totalperiod 1250</w:t>
      </w:r>
      <w:r>
        <w:br/>
      </w:r>
      <w:r>
        <w:br/>
      </w:r>
      <w:r w:rsidR="00472D16">
        <w:t>// Fixed cycles used by the inner loop</w:t>
      </w:r>
      <w:r>
        <w:br/>
      </w:r>
      <w:r w:rsidR="00472D16">
        <w:t>#define w_fixedlow    2</w:t>
      </w:r>
      <w:r>
        <w:br/>
      </w:r>
      <w:r w:rsidR="00472D16">
        <w:t>#define w_fixedhigh   4</w:t>
      </w:r>
      <w:r>
        <w:br/>
      </w:r>
      <w:r w:rsidR="00472D16">
        <w:t xml:space="preserve">#define w_fixedtotal  8   </w:t>
      </w:r>
      <w:r>
        <w:br/>
      </w:r>
      <w:r>
        <w:br/>
      </w:r>
      <w:r w:rsidR="00472D16">
        <w:t>// Insert NOPs to match the timing, if possible</w:t>
      </w:r>
      <w:r>
        <w:br/>
      </w:r>
      <w:r w:rsidR="00472D16">
        <w:t>#define w_zerocycles    (((F_CPU/1000)*w_zeropulse          )/1000000)</w:t>
      </w:r>
      <w:r>
        <w:br/>
      </w:r>
      <w:r w:rsidR="00472D16">
        <w:t>#define w_onecycles     (((F_CPU/1000)*w_onepulse    +500000)/1000000)</w:t>
      </w:r>
      <w:r>
        <w:br/>
      </w:r>
      <w:r w:rsidR="00472D16">
        <w:t>#define w_totalcycles   (((F_CPU/1000)*w_totalperiod +500000)/1000000)</w:t>
      </w:r>
      <w:r>
        <w:br/>
      </w:r>
      <w:r>
        <w:br/>
      </w:r>
      <w:r w:rsidR="00472D16">
        <w:t>// w1 - nops between rising edge and falling edge - low</w:t>
      </w:r>
      <w:r>
        <w:br/>
      </w:r>
      <w:r w:rsidR="00472D16">
        <w:t>#define w1 (w_zerocycles-w_fixedlow)</w:t>
      </w:r>
      <w:r>
        <w:br/>
      </w:r>
      <w:r w:rsidR="00472D16">
        <w:t>// w2   nops between fe low and fe high</w:t>
      </w:r>
      <w:r>
        <w:br/>
      </w:r>
      <w:r w:rsidR="00472D16">
        <w:t>#define w2 (w_onecycles-w_fixedhigh-w1)</w:t>
      </w:r>
      <w:r>
        <w:br/>
      </w:r>
      <w:r w:rsidR="00472D16">
        <w:t>// w3   nops to complete loop</w:t>
      </w:r>
      <w:r>
        <w:br/>
      </w:r>
      <w:r w:rsidR="00472D16">
        <w:t>#define w3 (w_totalcycles-w_fixedtotal-w1-w2)</w:t>
      </w:r>
      <w:r>
        <w:br/>
      </w:r>
      <w:r>
        <w:br/>
      </w:r>
      <w:r w:rsidR="00472D16">
        <w:t>#if w1&gt;0</w:t>
      </w:r>
      <w:r>
        <w:br/>
      </w:r>
      <w:r w:rsidR="00472D16">
        <w:t xml:space="preserve">  #define w1_nops w1</w:t>
      </w:r>
      <w:r>
        <w:br/>
      </w:r>
      <w:r w:rsidR="00472D16">
        <w:t>#else</w:t>
      </w:r>
      <w:r>
        <w:br/>
      </w:r>
      <w:r w:rsidR="00472D16">
        <w:t xml:space="preserve">  #define w1_nops  0</w:t>
      </w:r>
      <w:r>
        <w:br/>
      </w:r>
      <w:r w:rsidR="00472D16">
        <w:t>#endif</w:t>
      </w:r>
      <w:r>
        <w:br/>
      </w:r>
      <w:r>
        <w:br/>
      </w:r>
      <w:r w:rsidR="00472D16">
        <w:t>// The only critical timing parameter is the minimum pulse length of the "0"</w:t>
      </w:r>
      <w:r>
        <w:br/>
      </w:r>
      <w:r w:rsidR="00472D16">
        <w:t>// Warn or throw error if this timing can not be met with current F_CPU settings.</w:t>
      </w:r>
      <w:r>
        <w:br/>
      </w:r>
      <w:r w:rsidR="00472D16">
        <w:t>#define w_lowtime ((w1_nops+w_fixedlow)*1000000)/(F_CPU/1000)</w:t>
      </w:r>
      <w:r>
        <w:br/>
      </w:r>
      <w:r w:rsidR="00472D16">
        <w:t>#if w_lowtime&gt;550</w:t>
      </w:r>
      <w:r>
        <w:br/>
      </w:r>
      <w:r w:rsidR="00472D16">
        <w:t xml:space="preserve">   #error "WS2812 DRIVER: Sorry, the clock speed is too low. Did you set </w:t>
      </w:r>
      <w:r w:rsidR="00472D16">
        <w:lastRenderedPageBreak/>
        <w:t>F_CPU correctly?"</w:t>
      </w:r>
      <w:r>
        <w:br/>
      </w:r>
      <w:r w:rsidR="00472D16">
        <w:t>#elif w_lowtime&gt;450</w:t>
      </w:r>
      <w:r>
        <w:br/>
      </w:r>
      <w:r w:rsidR="00472D16">
        <w:t xml:space="preserve">   #warning "WS2812 DRIVER: The timing is critical and may only work on WS2812B, not on WS2812(S)."</w:t>
      </w:r>
      <w:r>
        <w:br/>
      </w:r>
      <w:r w:rsidR="00472D16">
        <w:t xml:space="preserve">   #warning "Please consider a higher clockspeed, if possible"</w:t>
      </w:r>
      <w:r>
        <w:br/>
      </w:r>
      <w:r w:rsidR="00472D16">
        <w:t xml:space="preserve">#endif   </w:t>
      </w:r>
      <w:r>
        <w:br/>
      </w:r>
      <w:r>
        <w:br/>
      </w:r>
      <w:r w:rsidR="00472D16">
        <w:t>#if w2&gt;0</w:t>
      </w:r>
      <w:r>
        <w:br/>
      </w:r>
      <w:r w:rsidR="00472D16">
        <w:t>#define w2_nops w2</w:t>
      </w:r>
      <w:r>
        <w:br/>
      </w:r>
      <w:r w:rsidR="00472D16">
        <w:t>#else</w:t>
      </w:r>
      <w:r>
        <w:br/>
      </w:r>
      <w:r w:rsidR="00472D16">
        <w:t>#define w2_nops  0</w:t>
      </w:r>
      <w:r>
        <w:br/>
      </w:r>
      <w:r w:rsidR="00472D16">
        <w:t>#endif</w:t>
      </w:r>
      <w:r>
        <w:br/>
      </w:r>
      <w:r>
        <w:br/>
      </w:r>
      <w:r w:rsidR="00472D16">
        <w:t>#if w3&gt;0</w:t>
      </w:r>
      <w:r>
        <w:br/>
      </w:r>
      <w:r w:rsidR="00472D16">
        <w:t>#define w3_nops w3</w:t>
      </w:r>
      <w:r>
        <w:br/>
      </w:r>
      <w:r w:rsidR="00472D16">
        <w:t>#else</w:t>
      </w:r>
      <w:r>
        <w:br/>
      </w:r>
      <w:r w:rsidR="00472D16">
        <w:t>#define w3_nops  0</w:t>
      </w:r>
      <w:r>
        <w:br/>
      </w:r>
      <w:r w:rsidR="00472D16">
        <w:t>#endif</w:t>
      </w:r>
      <w:r>
        <w:br/>
      </w:r>
      <w:r>
        <w:br/>
      </w:r>
      <w:r w:rsidR="00472D16">
        <w:t>#define w_nop1  "nop      \n\t"</w:t>
      </w:r>
      <w:r>
        <w:br/>
      </w:r>
      <w:r w:rsidR="00472D16">
        <w:t>#define w_nop2  "rjmp .+0 \n\t"</w:t>
      </w:r>
      <w:r>
        <w:br/>
      </w:r>
      <w:r w:rsidR="00472D16">
        <w:t>#define w_nop4  w_nop2 w_nop2</w:t>
      </w:r>
      <w:r>
        <w:br/>
      </w:r>
      <w:r w:rsidR="00472D16">
        <w:t>#define w_nop8  w_nop4 w_nop4</w:t>
      </w:r>
      <w:r>
        <w:br/>
      </w:r>
      <w:r w:rsidR="00472D16">
        <w:t>#define w_nop16 w_nop8 w_nop8</w:t>
      </w:r>
      <w:r>
        <w:br/>
      </w:r>
      <w:r>
        <w:br/>
      </w:r>
      <w:r w:rsidR="00472D16">
        <w:t xml:space="preserve">/* </w:t>
      </w:r>
      <w:r w:rsidR="00D95580">
        <w:t xml:space="preserve">############## </w:t>
      </w:r>
      <w:r w:rsidR="00472D16">
        <w:t xml:space="preserve">END SECTION WS2812 DRIVER </w:t>
      </w:r>
      <w:r w:rsidR="00D95580">
        <w:t xml:space="preserve">############## </w:t>
      </w:r>
      <w:r w:rsidR="00472D16">
        <w:t>*/</w:t>
      </w:r>
      <w:r>
        <w:br/>
      </w:r>
      <w:r>
        <w:br/>
      </w:r>
      <w:r w:rsidR="00472D16">
        <w:t>#endif /* AVR_H_ */</w:t>
      </w:r>
    </w:p>
    <w:p w:rsidR="00192F5C" w:rsidRDefault="00192F5C" w:rsidP="00192F5C">
      <w:pPr>
        <w:pStyle w:val="Kop30"/>
      </w:pPr>
      <w:bookmarkStart w:id="59" w:name="_Ref419635050"/>
      <w:bookmarkStart w:id="60" w:name="_Ref419635821"/>
      <w:bookmarkStart w:id="61" w:name="_Toc419749904"/>
      <w:proofErr w:type="spellStart"/>
      <w:r>
        <w:lastRenderedPageBreak/>
        <w:t>AVR.c</w:t>
      </w:r>
      <w:bookmarkEnd w:id="59"/>
      <w:bookmarkEnd w:id="60"/>
      <w:bookmarkEnd w:id="61"/>
      <w:proofErr w:type="spellEnd"/>
    </w:p>
    <w:p w:rsidR="00FA632C" w:rsidRDefault="00FA632C" w:rsidP="007F5DC4">
      <w:pPr>
        <w:pStyle w:val="Code"/>
        <w:sectPr w:rsidR="00FA632C" w:rsidSect="007F5DC4">
          <w:pgSz w:w="11907" w:h="16839" w:code="9"/>
          <w:pgMar w:top="1836" w:right="1751" w:bottom="1418" w:left="1751" w:header="709" w:footer="709" w:gutter="0"/>
          <w:cols w:space="720"/>
          <w:docGrid w:linePitch="360"/>
        </w:sectPr>
      </w:pPr>
    </w:p>
    <w:p w:rsidR="00472D16" w:rsidRPr="00472D16" w:rsidRDefault="00FA632C" w:rsidP="00A9222C">
      <w:pPr>
        <w:pStyle w:val="Code"/>
      </w:pPr>
      <w:r>
        <w:lastRenderedPageBreak/>
        <w:t>#include &lt;stdio.h&gt;</w:t>
      </w:r>
      <w:r>
        <w:br/>
        <w:t>#include &lt;stdlib.h&gt;</w:t>
      </w:r>
      <w:r>
        <w:br/>
        <w:t>#include &lt;avr/interrupt.h&gt;</w:t>
      </w:r>
      <w:r>
        <w:br/>
        <w:t>#include &lt;avr/io.h&gt;</w:t>
      </w:r>
      <w:r>
        <w:br/>
        <w:t>#include &lt;avr/pgmspace.h&gt;</w:t>
      </w:r>
      <w:r>
        <w:br/>
        <w:t>#include &lt;util/delay.h&gt;</w:t>
      </w:r>
      <w:r>
        <w:br/>
      </w:r>
      <w:r>
        <w:br/>
        <w:t>#include "AVR.h"</w:t>
      </w:r>
      <w:r>
        <w:br/>
      </w:r>
      <w:r>
        <w:br/>
        <w:t>/* ======= INTERRUPT SERVICE ROUTINES ======= */</w:t>
      </w:r>
      <w:r>
        <w:br/>
        <w:t>// Interrupt Service Routine for INT4</w:t>
      </w:r>
      <w:r>
        <w:br/>
        <w:t>ISR(INT4_vect)</w:t>
      </w:r>
      <w:r>
        <w:br/>
        <w:t>{</w:t>
      </w:r>
      <w:r>
        <w:br/>
      </w:r>
      <w:r>
        <w:tab/>
        <w:t>// read interrupt address, also clears interrupt signal</w:t>
      </w:r>
      <w:r>
        <w:br/>
      </w:r>
      <w:r>
        <w:tab/>
        <w:t xml:space="preserve">volatile uint8_t cmd = READ_RAM(RAM_INT_GET); </w:t>
      </w:r>
      <w:r>
        <w:br/>
      </w:r>
      <w:r>
        <w:tab/>
      </w:r>
      <w:r>
        <w:br/>
      </w:r>
      <w:r>
        <w:tab/>
        <w:t>switch (cmd)</w:t>
      </w:r>
      <w:r>
        <w:br/>
      </w:r>
      <w:r>
        <w:tab/>
        <w:t>{</w:t>
      </w:r>
      <w:r>
        <w:br/>
      </w:r>
      <w:r>
        <w:tab/>
      </w:r>
      <w:r>
        <w:tab/>
        <w:t>// Copy LED data from DPRAM into RAM (sets correct byte order) and clock out the data</w:t>
      </w:r>
      <w:r>
        <w:br/>
      </w:r>
      <w:r>
        <w:tab/>
      </w:r>
      <w:r>
        <w:tab/>
        <w:t xml:space="preserve">case CMD_LEDS_SEND: </w:t>
      </w:r>
      <w:r>
        <w:br/>
      </w:r>
      <w:r>
        <w:tab/>
      </w:r>
      <w:r>
        <w:tab/>
        <w:t>{</w:t>
      </w:r>
      <w:r>
        <w:br/>
      </w:r>
      <w:r>
        <w:tab/>
      </w:r>
      <w:r>
        <w:tab/>
      </w:r>
      <w:r>
        <w:tab/>
        <w:t>// Amount of LEDS connected</w:t>
      </w:r>
      <w:r>
        <w:br/>
      </w:r>
      <w:r>
        <w:tab/>
      </w:r>
      <w:r>
        <w:tab/>
      </w:r>
      <w:r>
        <w:tab/>
        <w:t>uint8_t n = READ_RAM(RAM_LEDS_AMOUNT);</w:t>
      </w:r>
      <w:r>
        <w:br/>
      </w:r>
      <w:r>
        <w:tab/>
      </w:r>
      <w:r>
        <w:tab/>
      </w:r>
      <w:r>
        <w:tab/>
        <w:t>// Global LED dimmer settings</w:t>
      </w:r>
      <w:r>
        <w:tab/>
      </w:r>
      <w:r>
        <w:tab/>
      </w:r>
      <w:r>
        <w:tab/>
      </w:r>
      <w:r>
        <w:br/>
      </w:r>
      <w:r>
        <w:tab/>
      </w:r>
      <w:r>
        <w:tab/>
      </w:r>
      <w:r>
        <w:tab/>
        <w:t xml:space="preserve">uint8_t dim = READ_RAM(RAM_LEDS_DIM); </w:t>
      </w:r>
      <w:r>
        <w:br/>
      </w:r>
      <w:r>
        <w:tab/>
      </w:r>
      <w:r>
        <w:tab/>
      </w:r>
      <w:r>
        <w:tab/>
        <w:t>// Make sure that n &lt;= MAX_LEDS to prevent data corruption</w:t>
      </w:r>
      <w:r>
        <w:br/>
      </w:r>
      <w:r>
        <w:tab/>
      </w:r>
      <w:r>
        <w:tab/>
      </w:r>
      <w:r>
        <w:tab/>
        <w:t>if (n &gt; MAX_LEDS) n = MAX_LEDS;</w:t>
      </w:r>
      <w:r>
        <w:br/>
      </w:r>
      <w:r>
        <w:tab/>
      </w:r>
      <w:r>
        <w:tab/>
      </w:r>
      <w:r>
        <w:tab/>
        <w:t>// used for DPRAM address offset from RAM_LEDS_START</w:t>
      </w:r>
      <w:r>
        <w:br/>
      </w:r>
      <w:r>
        <w:tab/>
      </w:r>
      <w:r>
        <w:tab/>
      </w:r>
      <w:r>
        <w:tab/>
        <w:t>uint16_t offset = 0;</w:t>
      </w:r>
      <w:r>
        <w:br/>
      </w:r>
      <w:r>
        <w:tab/>
      </w:r>
      <w:r>
        <w:tab/>
      </w:r>
      <w:r>
        <w:tab/>
        <w:t>for (uint16_t i = 0; i &lt; n; i++)</w:t>
      </w:r>
      <w:r>
        <w:br/>
      </w:r>
      <w:r>
        <w:tab/>
      </w:r>
      <w:r>
        <w:tab/>
      </w:r>
      <w:r>
        <w:tab/>
        <w:t>{</w:t>
      </w:r>
      <w:r>
        <w:br/>
      </w:r>
      <w:r>
        <w:tab/>
      </w:r>
      <w:r>
        <w:tab/>
      </w:r>
      <w:r>
        <w:tab/>
      </w:r>
      <w:r>
        <w:tab/>
        <w:t>LEDS[i].r = READ_RAM(RAM_LEDS_START + (offset ++)) &amp; dim;</w:t>
      </w:r>
      <w:r>
        <w:br/>
      </w:r>
      <w:r>
        <w:tab/>
      </w:r>
      <w:r>
        <w:tab/>
      </w:r>
      <w:r>
        <w:tab/>
      </w:r>
      <w:r>
        <w:tab/>
        <w:t>LEDS[i].g = READ_RAM(RAM_LEDS_START + (offset ++)) &amp; dim;</w:t>
      </w:r>
      <w:r>
        <w:br/>
      </w:r>
      <w:r>
        <w:tab/>
      </w:r>
      <w:r>
        <w:tab/>
      </w:r>
      <w:r>
        <w:tab/>
      </w:r>
      <w:r>
        <w:tab/>
        <w:t>LEDS[i].b = READ_RAM(RAM_LEDS_START + (offset ++)) &amp; dim;</w:t>
      </w:r>
      <w:r>
        <w:br/>
      </w:r>
      <w:r>
        <w:tab/>
      </w:r>
      <w:r>
        <w:tab/>
      </w:r>
      <w:r>
        <w:tab/>
        <w:t>}</w:t>
      </w:r>
      <w:r>
        <w:br/>
      </w:r>
      <w:r>
        <w:tab/>
      </w:r>
      <w:r>
        <w:tab/>
      </w:r>
      <w:r>
        <w:tab/>
        <w:t>// Clock out data</w:t>
      </w:r>
      <w:r>
        <w:br/>
      </w:r>
      <w:r>
        <w:tab/>
      </w:r>
      <w:r>
        <w:tab/>
      </w:r>
      <w:r>
        <w:tab/>
        <w:t>sendLEDS(n);</w:t>
      </w:r>
      <w:r>
        <w:br/>
      </w:r>
      <w:r>
        <w:tab/>
      </w:r>
      <w:r>
        <w:tab/>
        <w:t>}</w:t>
      </w:r>
      <w:r>
        <w:br/>
      </w:r>
      <w:r>
        <w:tab/>
      </w:r>
      <w:r>
        <w:tab/>
        <w:t>break;</w:t>
      </w:r>
      <w:r>
        <w:br/>
      </w:r>
      <w:r>
        <w:tab/>
      </w:r>
      <w:r>
        <w:tab/>
        <w:t>// Shortcut command to set LCD cursor position</w:t>
      </w:r>
      <w:r>
        <w:br/>
      </w:r>
      <w:r>
        <w:tab/>
      </w:r>
      <w:r>
        <w:tab/>
        <w:t>case CMD_LCD_POS:</w:t>
      </w:r>
      <w:r>
        <w:br/>
      </w:r>
      <w:r>
        <w:tab/>
      </w:r>
      <w:r>
        <w:tab/>
        <w:t>{</w:t>
      </w:r>
      <w:r>
        <w:br/>
      </w:r>
      <w:r>
        <w:tab/>
      </w:r>
      <w:r>
        <w:tab/>
      </w:r>
      <w:r>
        <w:tab/>
        <w:t>sendLCDInstructionByte(READ_RAM(RAM_LCD_CMD) | 0b10000000);</w:t>
      </w:r>
      <w:r>
        <w:br/>
      </w:r>
      <w:r>
        <w:tab/>
      </w:r>
      <w:r>
        <w:tab/>
        <w:t>}</w:t>
      </w:r>
      <w:r>
        <w:br/>
      </w:r>
      <w:r>
        <w:tab/>
      </w:r>
      <w:r>
        <w:tab/>
        <w:t>break;</w:t>
      </w:r>
      <w:r>
        <w:br/>
      </w:r>
      <w:r>
        <w:tab/>
      </w:r>
      <w:r>
        <w:tab/>
        <w:t>// Send LCD an insrtuction byte</w:t>
      </w:r>
      <w:r>
        <w:br/>
      </w:r>
      <w:r>
        <w:tab/>
      </w:r>
      <w:r>
        <w:tab/>
        <w:t>case CMD_LCD_CMD:</w:t>
      </w:r>
      <w:r>
        <w:br/>
      </w:r>
      <w:r>
        <w:tab/>
      </w:r>
      <w:r>
        <w:tab/>
        <w:t>{</w:t>
      </w:r>
      <w:r>
        <w:br/>
      </w:r>
      <w:r>
        <w:tab/>
      </w:r>
      <w:r>
        <w:tab/>
      </w:r>
      <w:r>
        <w:tab/>
        <w:t>sendLCDInstructionByte(READ_RAM(RAM_LCD_CMD));</w:t>
      </w:r>
      <w:r>
        <w:br/>
      </w:r>
      <w:r>
        <w:tab/>
      </w:r>
      <w:r>
        <w:tab/>
        <w:t>}</w:t>
      </w:r>
      <w:r>
        <w:br/>
      </w:r>
      <w:r>
        <w:tab/>
      </w:r>
      <w:r>
        <w:tab/>
        <w:t>break;</w:t>
      </w:r>
      <w:r>
        <w:br/>
      </w:r>
      <w:r>
        <w:tab/>
      </w:r>
      <w:r>
        <w:tab/>
        <w:t>// Shortcut for clear &amp; print</w:t>
      </w:r>
      <w:r>
        <w:br/>
      </w:r>
      <w:r>
        <w:tab/>
      </w:r>
      <w:r>
        <w:tab/>
        <w:t xml:space="preserve">case CMD_LCD_CL_PR: </w:t>
      </w:r>
      <w:r>
        <w:br/>
      </w:r>
      <w:r>
        <w:tab/>
      </w:r>
      <w:r>
        <w:tab/>
        <w:t>{</w:t>
      </w:r>
      <w:r>
        <w:br/>
      </w:r>
      <w:r>
        <w:tab/>
      </w:r>
      <w:r>
        <w:tab/>
      </w:r>
      <w:r>
        <w:tab/>
        <w:t>sendLCDInstructionByte(0x01);</w:t>
      </w:r>
      <w:r>
        <w:br/>
      </w:r>
      <w:r>
        <w:tab/>
      </w:r>
      <w:r>
        <w:tab/>
      </w:r>
      <w:r>
        <w:tab/>
        <w:t>_delay_ms(10);</w:t>
      </w:r>
      <w:r>
        <w:br/>
      </w:r>
      <w:r>
        <w:tab/>
      </w:r>
      <w:r>
        <w:tab/>
        <w:t>}</w:t>
      </w:r>
      <w:r>
        <w:br/>
      </w:r>
      <w:r>
        <w:tab/>
      </w:r>
      <w:r>
        <w:tab/>
        <w:t>// no break!</w:t>
      </w:r>
      <w:r>
        <w:br/>
      </w:r>
      <w:r>
        <w:tab/>
      </w:r>
      <w:r>
        <w:tab/>
        <w:t>// Print char buffer (until max chars or 0x00)</w:t>
      </w:r>
      <w:r>
        <w:br/>
      </w:r>
      <w:r>
        <w:tab/>
      </w:r>
      <w:r>
        <w:tab/>
        <w:t>case CMD_LCD_CHAR:</w:t>
      </w:r>
      <w:r>
        <w:br/>
      </w:r>
      <w:r>
        <w:tab/>
      </w:r>
      <w:r>
        <w:tab/>
        <w:t>{</w:t>
      </w:r>
      <w:r>
        <w:br/>
      </w:r>
      <w:r>
        <w:tab/>
      </w:r>
      <w:r>
        <w:tab/>
      </w:r>
      <w:r>
        <w:tab/>
        <w:t>for (uint8_t i = 0; i &lt; MAX_LCD_CHARS; i++)</w:t>
      </w:r>
      <w:r>
        <w:br/>
      </w:r>
      <w:r>
        <w:tab/>
      </w:r>
      <w:r>
        <w:tab/>
      </w:r>
      <w:r>
        <w:tab/>
        <w:t>{</w:t>
      </w:r>
      <w:r>
        <w:br/>
      </w:r>
      <w:r>
        <w:tab/>
      </w:r>
      <w:r>
        <w:tab/>
      </w:r>
      <w:r>
        <w:tab/>
      </w:r>
      <w:r>
        <w:tab/>
        <w:t>uint8_t c = READ_RAM(RAM_LCD_START + i);</w:t>
      </w:r>
      <w:r>
        <w:br/>
      </w:r>
      <w:r>
        <w:tab/>
      </w:r>
      <w:r>
        <w:tab/>
      </w:r>
      <w:r>
        <w:tab/>
      </w:r>
      <w:r>
        <w:tab/>
        <w:t>if (c == 0x00) break;</w:t>
      </w:r>
      <w:r>
        <w:br/>
      </w:r>
      <w:r>
        <w:lastRenderedPageBreak/>
        <w:tab/>
      </w:r>
      <w:r>
        <w:tab/>
      </w:r>
      <w:r>
        <w:tab/>
      </w:r>
      <w:r>
        <w:tab/>
        <w:t>sendLCDCharacterByte(c);</w:t>
      </w:r>
      <w:r>
        <w:br/>
      </w:r>
      <w:r>
        <w:tab/>
      </w:r>
      <w:r>
        <w:tab/>
      </w:r>
      <w:r>
        <w:tab/>
        <w:t>}</w:t>
      </w:r>
      <w:r>
        <w:br/>
      </w:r>
      <w:r>
        <w:tab/>
      </w:r>
      <w:r>
        <w:tab/>
        <w:t>}</w:t>
      </w:r>
      <w:r>
        <w:br/>
      </w:r>
      <w:r>
        <w:tab/>
      </w:r>
      <w:r>
        <w:tab/>
        <w:t>break;</w:t>
      </w:r>
      <w:r>
        <w:br/>
      </w:r>
      <w:r>
        <w:tab/>
      </w:r>
      <w:r>
        <w:tab/>
        <w:t>case CMD_LCD_BL_ON: LCD_BACKLIGHT = 1; break;</w:t>
      </w:r>
      <w:r>
        <w:br/>
      </w:r>
      <w:r>
        <w:tab/>
      </w:r>
      <w:r>
        <w:tab/>
        <w:t>case CMD_LCD_BL_OFF: LCD_BACKLIGHT = 0; break;</w:t>
      </w:r>
      <w:r>
        <w:br/>
      </w:r>
      <w:r>
        <w:tab/>
        <w:t>}</w:t>
      </w:r>
      <w:r>
        <w:br/>
      </w:r>
      <w:r>
        <w:tab/>
        <w:t>/* Interrupt detection debug code */</w:t>
      </w:r>
      <w:r>
        <w:br/>
      </w:r>
      <w:r>
        <w:tab/>
        <w:t>#if DEBUG</w:t>
      </w:r>
      <w:r>
        <w:br/>
      </w:r>
      <w:r>
        <w:tab/>
      </w:r>
      <w:r>
        <w:tab/>
        <w:t>char buff[10];</w:t>
      </w:r>
      <w:r>
        <w:br/>
      </w:r>
      <w:r>
        <w:tab/>
      </w:r>
      <w:r>
        <w:tab/>
        <w:t>sprintf(buff, "I:0x%02X", cmd);</w:t>
      </w:r>
      <w:r>
        <w:br/>
      </w:r>
      <w:r>
        <w:tab/>
      </w:r>
      <w:r>
        <w:tab/>
        <w:t>sendLCDBuffer(buff);</w:t>
      </w:r>
      <w:r>
        <w:br/>
      </w:r>
      <w:r>
        <w:tab/>
        <w:t>#endif</w:t>
      </w:r>
      <w:r>
        <w:br/>
      </w:r>
      <w:r>
        <w:tab/>
        <w:t>sei();</w:t>
      </w:r>
      <w:r>
        <w:br/>
        <w:t>}</w:t>
      </w:r>
      <w:r>
        <w:br/>
      </w:r>
      <w:r>
        <w:br/>
        <w:t>/* ================== DEBUG STUFF ================== */</w:t>
      </w:r>
      <w:r>
        <w:br/>
        <w:t>/* HANDLE DEBUG KEYPRESS HERE */</w:t>
      </w:r>
      <w:r>
        <w:br/>
        <w:t>void debugKeypress(uint8_t key)</w:t>
      </w:r>
      <w:r>
        <w:br/>
        <w:t>{</w:t>
      </w:r>
      <w:r>
        <w:br/>
      </w:r>
      <w:r>
        <w:tab/>
        <w:t>// buffer index pointer</w:t>
      </w:r>
      <w:r>
        <w:br/>
      </w:r>
      <w:r>
        <w:tab/>
        <w:t>static uint8_t b = 0;</w:t>
      </w:r>
      <w:r>
        <w:br/>
      </w:r>
      <w:r>
        <w:tab/>
        <w:t>// buffer (20 chars = 1 line)</w:t>
      </w:r>
      <w:r>
        <w:br/>
      </w:r>
      <w:r>
        <w:tab/>
        <w:t xml:space="preserve">static char buffer[20]; </w:t>
      </w:r>
      <w:r>
        <w:br/>
      </w:r>
      <w:r>
        <w:tab/>
      </w:r>
      <w:r>
        <w:br/>
      </w:r>
      <w:r>
        <w:tab/>
        <w:t>switch (key)</w:t>
      </w:r>
      <w:r>
        <w:br/>
      </w:r>
      <w:r>
        <w:tab/>
        <w:t>{</w:t>
      </w:r>
      <w:r>
        <w:br/>
      </w:r>
      <w:r>
        <w:tab/>
      </w:r>
      <w:r>
        <w:tab/>
        <w:t>// SEND</w:t>
      </w:r>
      <w:r>
        <w:br/>
      </w:r>
      <w:r>
        <w:tab/>
      </w:r>
      <w:r>
        <w:tab/>
        <w:t>case '*':</w:t>
      </w:r>
      <w:r>
        <w:br/>
      </w:r>
      <w:r>
        <w:tab/>
      </w:r>
      <w:r>
        <w:tab/>
        <w:t>{</w:t>
      </w:r>
      <w:r>
        <w:br/>
      </w:r>
      <w:r>
        <w:tab/>
      </w:r>
      <w:r>
        <w:tab/>
      </w:r>
      <w:r>
        <w:tab/>
        <w:t>sendLEDS(30);</w:t>
      </w:r>
      <w:r>
        <w:br/>
      </w:r>
      <w:r>
        <w:tab/>
      </w:r>
      <w:r>
        <w:tab/>
      </w:r>
      <w:r>
        <w:tab/>
      </w:r>
      <w:r>
        <w:br/>
      </w:r>
      <w:r>
        <w:tab/>
      </w:r>
      <w:r>
        <w:tab/>
      </w:r>
      <w:r>
        <w:tab/>
        <w:t>b = 0;</w:t>
      </w:r>
      <w:r>
        <w:br/>
      </w:r>
      <w:r>
        <w:tab/>
      </w:r>
      <w:r>
        <w:tab/>
      </w:r>
      <w:r>
        <w:tab/>
        <w:t>buffer[b] = 0;</w:t>
      </w:r>
      <w:r>
        <w:br/>
      </w:r>
      <w:r>
        <w:tab/>
      </w:r>
      <w:r>
        <w:tab/>
      </w:r>
      <w:r>
        <w:tab/>
        <w:t>sendLCDInstructionByte(0x01);</w:t>
      </w:r>
      <w:r>
        <w:br/>
      </w:r>
      <w:r>
        <w:tab/>
      </w:r>
      <w:r>
        <w:tab/>
      </w:r>
      <w:r>
        <w:tab/>
        <w:t>_delay_ms(2);</w:t>
      </w:r>
      <w:r>
        <w:br/>
      </w:r>
      <w:r>
        <w:tab/>
      </w:r>
      <w:r>
        <w:tab/>
      </w:r>
      <w:r>
        <w:tab/>
        <w:t>sprintf(buffer, "      0x%02X 0x%02X 0x%02X", LEDS[0].r, LEDS[0].g, LEDS[0].b);</w:t>
      </w:r>
      <w:r>
        <w:br/>
      </w:r>
      <w:r>
        <w:tab/>
      </w:r>
      <w:r>
        <w:tab/>
      </w:r>
      <w:r>
        <w:tab/>
        <w:t>sendLCDBuffer(buffer);</w:t>
      </w:r>
      <w:r>
        <w:br/>
      </w:r>
      <w:r>
        <w:tab/>
      </w:r>
      <w:r>
        <w:tab/>
      </w:r>
      <w:r>
        <w:tab/>
        <w:t>// 1e pos on lcd</w:t>
      </w:r>
      <w:r>
        <w:br/>
      </w:r>
      <w:r>
        <w:tab/>
      </w:r>
      <w:r>
        <w:tab/>
      </w:r>
      <w:r>
        <w:tab/>
        <w:t>sendLCDInstructionByte(0x80);</w:t>
      </w:r>
      <w:r>
        <w:br/>
      </w:r>
      <w:r>
        <w:tab/>
      </w:r>
      <w:r>
        <w:tab/>
      </w:r>
      <w:r>
        <w:tab/>
        <w:t>break;</w:t>
      </w:r>
      <w:r>
        <w:br/>
      </w:r>
      <w:r>
        <w:tab/>
      </w:r>
      <w:r>
        <w:tab/>
        <w:t>}</w:t>
      </w:r>
      <w:r>
        <w:br/>
      </w:r>
      <w:r>
        <w:tab/>
      </w:r>
      <w:r>
        <w:tab/>
        <w:t>// BACKSPACE</w:t>
      </w:r>
      <w:r>
        <w:br/>
      </w:r>
      <w:r>
        <w:tab/>
      </w:r>
      <w:r>
        <w:tab/>
        <w:t>case '#':</w:t>
      </w:r>
      <w:r>
        <w:br/>
      </w:r>
      <w:r>
        <w:tab/>
      </w:r>
      <w:r>
        <w:tab/>
        <w:t>{</w:t>
      </w:r>
      <w:r>
        <w:br/>
      </w:r>
      <w:r>
        <w:tab/>
      </w:r>
      <w:r>
        <w:tab/>
      </w:r>
      <w:r>
        <w:tab/>
        <w:t>if (b != 0) b--;</w:t>
      </w:r>
      <w:r>
        <w:br/>
      </w:r>
      <w:r>
        <w:tab/>
      </w:r>
      <w:r>
        <w:tab/>
      </w:r>
      <w:r>
        <w:tab/>
        <w:t>buffer[b] = 0;</w:t>
      </w:r>
      <w:r>
        <w:br/>
      </w:r>
      <w:r>
        <w:tab/>
      </w:r>
      <w:r>
        <w:tab/>
      </w:r>
      <w:r>
        <w:tab/>
      </w:r>
      <w:r>
        <w:br/>
      </w:r>
      <w:r>
        <w:tab/>
      </w:r>
      <w:r>
        <w:tab/>
      </w:r>
      <w:r>
        <w:tab/>
        <w:t>sendLCDInstructionByte(0x01);</w:t>
      </w:r>
      <w:r>
        <w:br/>
      </w:r>
      <w:r>
        <w:tab/>
      </w:r>
      <w:r>
        <w:tab/>
      </w:r>
      <w:r>
        <w:tab/>
        <w:t>_delay_ms(2);</w:t>
      </w:r>
      <w:r>
        <w:br/>
      </w:r>
      <w:r>
        <w:tab/>
      </w:r>
      <w:r>
        <w:tab/>
      </w:r>
      <w:r>
        <w:tab/>
      </w:r>
      <w:r>
        <w:br/>
      </w:r>
      <w:r>
        <w:tab/>
      </w:r>
      <w:r>
        <w:tab/>
      </w:r>
      <w:r>
        <w:tab/>
        <w:t>sendLCDBuffer(buffer);</w:t>
      </w:r>
      <w:r>
        <w:br/>
      </w:r>
      <w:r>
        <w:tab/>
      </w:r>
      <w:r>
        <w:tab/>
      </w:r>
      <w:r>
        <w:tab/>
        <w:t>break;</w:t>
      </w:r>
      <w:r>
        <w:br/>
      </w:r>
      <w:r>
        <w:tab/>
      </w:r>
      <w:r>
        <w:tab/>
        <w:t>}</w:t>
      </w:r>
      <w:r>
        <w:br/>
      </w:r>
      <w:r>
        <w:tab/>
      </w:r>
      <w:r>
        <w:tab/>
        <w:t>// SET RED</w:t>
      </w:r>
      <w:r>
        <w:br/>
      </w:r>
      <w:r>
        <w:tab/>
      </w:r>
      <w:r>
        <w:tab/>
        <w:t>case 'A':</w:t>
      </w:r>
      <w:r>
        <w:br/>
      </w:r>
      <w:r>
        <w:tab/>
      </w:r>
      <w:r>
        <w:tab/>
        <w:t>{</w:t>
      </w:r>
      <w:r>
        <w:br/>
      </w:r>
      <w:r>
        <w:tab/>
      </w:r>
      <w:r>
        <w:tab/>
      </w:r>
      <w:r>
        <w:tab/>
        <w:t>uint8_t nr = atoi(buffer);</w:t>
      </w:r>
      <w:r>
        <w:br/>
      </w:r>
      <w:r>
        <w:tab/>
      </w:r>
      <w:r>
        <w:tab/>
      </w:r>
      <w:r>
        <w:tab/>
        <w:t>for (uint8_t i = 0; i &lt; 30; i++)</w:t>
      </w:r>
      <w:r>
        <w:br/>
      </w:r>
      <w:r>
        <w:tab/>
      </w:r>
      <w:r>
        <w:tab/>
      </w:r>
      <w:r>
        <w:tab/>
        <w:t>{</w:t>
      </w:r>
      <w:r>
        <w:br/>
      </w:r>
      <w:r>
        <w:tab/>
      </w:r>
      <w:r>
        <w:tab/>
      </w:r>
      <w:r>
        <w:tab/>
      </w:r>
      <w:r>
        <w:tab/>
        <w:t>LEDS[i].r = nr;</w:t>
      </w:r>
      <w:r>
        <w:br/>
      </w:r>
      <w:r>
        <w:tab/>
      </w:r>
      <w:r>
        <w:tab/>
      </w:r>
      <w:r>
        <w:tab/>
        <w:t>}</w:t>
      </w:r>
      <w:r>
        <w:br/>
      </w:r>
      <w:r>
        <w:tab/>
      </w:r>
      <w:r>
        <w:tab/>
      </w:r>
      <w:r>
        <w:tab/>
        <w:t>b = 0;</w:t>
      </w:r>
      <w:r>
        <w:br/>
      </w:r>
      <w:r>
        <w:tab/>
      </w:r>
      <w:r>
        <w:tab/>
      </w:r>
      <w:r>
        <w:tab/>
        <w:t>buffer[b] = 0;</w:t>
      </w:r>
      <w:r>
        <w:br/>
      </w:r>
      <w:r>
        <w:tab/>
      </w:r>
      <w:r>
        <w:tab/>
      </w:r>
      <w:r>
        <w:tab/>
        <w:t>sendLCDInstructionByte(0x01);</w:t>
      </w:r>
      <w:r>
        <w:br/>
      </w:r>
      <w:r>
        <w:tab/>
      </w:r>
      <w:r>
        <w:tab/>
      </w:r>
      <w:r>
        <w:tab/>
        <w:t>_delay_ms(2);</w:t>
      </w:r>
      <w:r>
        <w:br/>
      </w:r>
      <w:r>
        <w:lastRenderedPageBreak/>
        <w:tab/>
      </w:r>
      <w:r>
        <w:tab/>
      </w:r>
      <w:r>
        <w:tab/>
        <w:t>break;</w:t>
      </w:r>
      <w:r>
        <w:br/>
      </w:r>
      <w:r>
        <w:tab/>
      </w:r>
      <w:r>
        <w:tab/>
        <w:t>}</w:t>
      </w:r>
      <w:r>
        <w:br/>
      </w:r>
      <w:r>
        <w:tab/>
      </w:r>
      <w:r>
        <w:tab/>
        <w:t>// SET GREEN</w:t>
      </w:r>
      <w:r>
        <w:br/>
      </w:r>
      <w:r>
        <w:tab/>
      </w:r>
      <w:r>
        <w:tab/>
        <w:t>case 'B':</w:t>
      </w:r>
      <w:r>
        <w:br/>
      </w:r>
      <w:r>
        <w:tab/>
      </w:r>
      <w:r>
        <w:tab/>
        <w:t>{</w:t>
      </w:r>
      <w:r>
        <w:br/>
      </w:r>
      <w:r>
        <w:tab/>
      </w:r>
      <w:r>
        <w:tab/>
      </w:r>
      <w:r>
        <w:tab/>
        <w:t>uint8_t nr = atoi(buffer);</w:t>
      </w:r>
      <w:r>
        <w:br/>
      </w:r>
      <w:r>
        <w:tab/>
      </w:r>
      <w:r>
        <w:tab/>
      </w:r>
      <w:r>
        <w:tab/>
        <w:t>for (uint8_t i = 0; i &lt; 30; i++)</w:t>
      </w:r>
      <w:r>
        <w:br/>
      </w:r>
      <w:r>
        <w:tab/>
      </w:r>
      <w:r>
        <w:tab/>
      </w:r>
      <w:r>
        <w:tab/>
        <w:t>{</w:t>
      </w:r>
      <w:r>
        <w:br/>
      </w:r>
      <w:r>
        <w:tab/>
      </w:r>
      <w:r>
        <w:tab/>
      </w:r>
      <w:r>
        <w:tab/>
      </w:r>
      <w:r>
        <w:tab/>
        <w:t>LEDS[i].g = nr;</w:t>
      </w:r>
      <w:r>
        <w:br/>
      </w:r>
      <w:r>
        <w:tab/>
      </w:r>
      <w:r>
        <w:tab/>
      </w:r>
      <w:r>
        <w:tab/>
        <w:t>}</w:t>
      </w:r>
      <w:r>
        <w:br/>
      </w:r>
      <w:r>
        <w:tab/>
      </w:r>
      <w:r>
        <w:tab/>
      </w:r>
      <w:r>
        <w:tab/>
        <w:t>b = 0;</w:t>
      </w:r>
      <w:r>
        <w:br/>
      </w:r>
      <w:r>
        <w:tab/>
      </w:r>
      <w:r>
        <w:tab/>
      </w:r>
      <w:r>
        <w:tab/>
        <w:t>buffer[b] = 0;</w:t>
      </w:r>
      <w:r>
        <w:br/>
      </w:r>
      <w:r>
        <w:tab/>
      </w:r>
      <w:r>
        <w:tab/>
      </w:r>
      <w:r>
        <w:tab/>
        <w:t>sendLCDInstructionByte(0x01);</w:t>
      </w:r>
      <w:r>
        <w:br/>
      </w:r>
      <w:r>
        <w:tab/>
      </w:r>
      <w:r>
        <w:tab/>
      </w:r>
      <w:r>
        <w:tab/>
        <w:t>_delay_ms(2);</w:t>
      </w:r>
      <w:r>
        <w:br/>
      </w:r>
      <w:r>
        <w:tab/>
      </w:r>
      <w:r>
        <w:tab/>
      </w:r>
      <w:r>
        <w:tab/>
        <w:t>break;</w:t>
      </w:r>
      <w:r>
        <w:br/>
      </w:r>
      <w:r>
        <w:tab/>
      </w:r>
      <w:r>
        <w:tab/>
        <w:t>}</w:t>
      </w:r>
      <w:r>
        <w:br/>
      </w:r>
      <w:r>
        <w:tab/>
      </w:r>
      <w:r>
        <w:tab/>
        <w:t>// SET BLUE</w:t>
      </w:r>
      <w:r>
        <w:br/>
      </w:r>
      <w:r>
        <w:tab/>
      </w:r>
      <w:r>
        <w:tab/>
        <w:t>case 'C':</w:t>
      </w:r>
      <w:r>
        <w:br/>
      </w:r>
      <w:r>
        <w:tab/>
      </w:r>
      <w:r>
        <w:tab/>
        <w:t>{</w:t>
      </w:r>
      <w:r>
        <w:br/>
      </w:r>
      <w:r>
        <w:tab/>
      </w:r>
      <w:r>
        <w:tab/>
      </w:r>
      <w:r>
        <w:tab/>
        <w:t>uint8_t nr = atoi(buffer);</w:t>
      </w:r>
      <w:r>
        <w:br/>
      </w:r>
      <w:r>
        <w:tab/>
      </w:r>
      <w:r>
        <w:tab/>
      </w:r>
      <w:r>
        <w:tab/>
        <w:t>for (uint8_t i = 0; i &lt; 30; i++)</w:t>
      </w:r>
      <w:r>
        <w:br/>
      </w:r>
      <w:r>
        <w:tab/>
      </w:r>
      <w:r>
        <w:tab/>
      </w:r>
      <w:r>
        <w:tab/>
        <w:t>{</w:t>
      </w:r>
      <w:r>
        <w:br/>
      </w:r>
      <w:r>
        <w:tab/>
      </w:r>
      <w:r>
        <w:tab/>
      </w:r>
      <w:r>
        <w:tab/>
      </w:r>
      <w:r>
        <w:tab/>
        <w:t>LEDS[i].b = nr;</w:t>
      </w:r>
      <w:r>
        <w:br/>
      </w:r>
      <w:r>
        <w:tab/>
      </w:r>
      <w:r>
        <w:tab/>
      </w:r>
      <w:r>
        <w:tab/>
        <w:t>}</w:t>
      </w:r>
      <w:r>
        <w:br/>
      </w:r>
      <w:r>
        <w:tab/>
      </w:r>
      <w:r>
        <w:tab/>
      </w:r>
      <w:r>
        <w:tab/>
        <w:t>b = 0;</w:t>
      </w:r>
      <w:r>
        <w:br/>
      </w:r>
      <w:r>
        <w:tab/>
      </w:r>
      <w:r>
        <w:tab/>
      </w:r>
      <w:r>
        <w:tab/>
        <w:t>buffer[b] = 0;</w:t>
      </w:r>
      <w:r>
        <w:br/>
      </w:r>
      <w:r>
        <w:tab/>
      </w:r>
      <w:r>
        <w:tab/>
      </w:r>
      <w:r>
        <w:tab/>
        <w:t>sendLCDInstructionByte(0x01);</w:t>
      </w:r>
      <w:r>
        <w:br/>
      </w:r>
      <w:r>
        <w:tab/>
      </w:r>
      <w:r>
        <w:tab/>
      </w:r>
      <w:r>
        <w:tab/>
        <w:t>_delay_ms(2);</w:t>
      </w:r>
      <w:r>
        <w:br/>
      </w:r>
      <w:r>
        <w:tab/>
      </w:r>
      <w:r>
        <w:tab/>
      </w:r>
      <w:r>
        <w:tab/>
        <w:t>break;</w:t>
      </w:r>
      <w:r>
        <w:br/>
      </w:r>
      <w:r>
        <w:tab/>
      </w:r>
      <w:r>
        <w:tab/>
        <w:t>}</w:t>
      </w:r>
      <w:r>
        <w:br/>
      </w:r>
      <w:r>
        <w:tab/>
      </w:r>
      <w:r>
        <w:tab/>
        <w:t>case 'D':</w:t>
      </w:r>
      <w:r>
        <w:br/>
      </w:r>
      <w:r>
        <w:tab/>
      </w:r>
      <w:r>
        <w:tab/>
        <w:t>{</w:t>
      </w:r>
      <w:r>
        <w:br/>
      </w:r>
      <w:r>
        <w:tab/>
      </w:r>
      <w:r>
        <w:tab/>
      </w:r>
      <w:r>
        <w:tab/>
        <w:t>sendLCDInstructionByte(0x01);</w:t>
      </w:r>
      <w:r>
        <w:br/>
      </w:r>
      <w:r>
        <w:tab/>
      </w:r>
      <w:r>
        <w:tab/>
      </w:r>
      <w:r>
        <w:tab/>
        <w:t>for (uint8_t i = 0; i &lt; MAX_LCD_CHARS; i++)</w:t>
      </w:r>
      <w:r>
        <w:br/>
      </w:r>
      <w:r>
        <w:tab/>
      </w:r>
      <w:r>
        <w:tab/>
      </w:r>
      <w:r>
        <w:tab/>
        <w:t>{</w:t>
      </w:r>
      <w:r>
        <w:br/>
      </w:r>
      <w:r>
        <w:tab/>
      </w:r>
      <w:r>
        <w:tab/>
      </w:r>
      <w:r>
        <w:tab/>
      </w:r>
      <w:r>
        <w:tab/>
        <w:t>uint8_t c = READ_RAM(RAM_LCD_START + i);</w:t>
      </w:r>
      <w:r>
        <w:br/>
      </w:r>
      <w:r>
        <w:tab/>
      </w:r>
      <w:r>
        <w:tab/>
      </w:r>
      <w:r>
        <w:tab/>
      </w:r>
      <w:r>
        <w:tab/>
        <w:t>if (c == 0x00) break;</w:t>
      </w:r>
      <w:r>
        <w:br/>
      </w:r>
      <w:r>
        <w:tab/>
      </w:r>
      <w:r>
        <w:tab/>
      </w:r>
      <w:r>
        <w:tab/>
      </w:r>
      <w:r>
        <w:tab/>
        <w:t>sendLCDCharacterByte(c);</w:t>
      </w:r>
      <w:r>
        <w:br/>
      </w:r>
      <w:r>
        <w:tab/>
      </w:r>
      <w:r>
        <w:tab/>
      </w:r>
      <w:r>
        <w:tab/>
        <w:t>}</w:t>
      </w:r>
      <w:r>
        <w:br/>
      </w:r>
      <w:r>
        <w:tab/>
      </w:r>
      <w:r>
        <w:tab/>
        <w:t>}</w:t>
      </w:r>
      <w:r>
        <w:br/>
      </w:r>
      <w:r>
        <w:tab/>
      </w:r>
      <w:r>
        <w:tab/>
        <w:t>break;</w:t>
      </w:r>
      <w:r>
        <w:br/>
      </w:r>
      <w:r>
        <w:tab/>
      </w:r>
      <w:r>
        <w:tab/>
        <w:t>// NUMBER</w:t>
      </w:r>
      <w:r>
        <w:br/>
      </w:r>
      <w:r>
        <w:tab/>
      </w:r>
      <w:r>
        <w:tab/>
        <w:t>default:</w:t>
      </w:r>
      <w:r>
        <w:br/>
      </w:r>
      <w:r>
        <w:tab/>
      </w:r>
      <w:r>
        <w:tab/>
        <w:t>{</w:t>
      </w:r>
      <w:r>
        <w:br/>
      </w:r>
      <w:r>
        <w:tab/>
      </w:r>
      <w:r>
        <w:tab/>
      </w:r>
      <w:r>
        <w:tab/>
        <w:t>buffer[b++] = key;</w:t>
      </w:r>
      <w:r>
        <w:br/>
      </w:r>
      <w:r>
        <w:tab/>
      </w:r>
      <w:r>
        <w:tab/>
      </w:r>
      <w:r>
        <w:tab/>
        <w:t>buffer[b] = 0;</w:t>
      </w:r>
      <w:r>
        <w:br/>
      </w:r>
      <w:r>
        <w:tab/>
      </w:r>
      <w:r>
        <w:tab/>
      </w:r>
      <w:r>
        <w:tab/>
        <w:t>sendLCDCharacterByte(key);</w:t>
      </w:r>
      <w:r>
        <w:br/>
      </w:r>
      <w:r>
        <w:tab/>
      </w:r>
      <w:r>
        <w:tab/>
      </w:r>
      <w:r>
        <w:tab/>
        <w:t>break;</w:t>
      </w:r>
      <w:r>
        <w:br/>
      </w:r>
      <w:r>
        <w:tab/>
      </w:r>
      <w:r>
        <w:tab/>
        <w:t>}</w:t>
      </w:r>
      <w:r>
        <w:br/>
      </w:r>
      <w:r>
        <w:tab/>
        <w:t>}</w:t>
      </w:r>
      <w:r>
        <w:br/>
        <w:t>}</w:t>
      </w:r>
      <w:r>
        <w:br/>
      </w:r>
      <w:r>
        <w:br/>
        <w:t>/* ================== MAIN ================== */</w:t>
      </w:r>
      <w:r>
        <w:br/>
        <w:t>int main()</w:t>
      </w:r>
      <w:r>
        <w:br/>
        <w:t>{</w:t>
      </w:r>
      <w:r>
        <w:br/>
      </w:r>
      <w:r>
        <w:tab/>
        <w:t>// set ports &amp; interrupt registers</w:t>
      </w:r>
      <w:r>
        <w:br/>
      </w:r>
      <w:r>
        <w:tab/>
        <w:t>inits();</w:t>
      </w:r>
      <w:r>
        <w:br/>
      </w:r>
      <w:r>
        <w:tab/>
      </w:r>
      <w:r>
        <w:br/>
      </w:r>
      <w:r>
        <w:tab/>
        <w:t>#if DEBUG</w:t>
      </w:r>
      <w:r>
        <w:br/>
      </w:r>
      <w:r>
        <w:tab/>
        <w:t>// debounce variables</w:t>
      </w:r>
      <w:r>
        <w:br/>
      </w:r>
      <w:r>
        <w:tab/>
        <w:t>uint8_t prevKey = 0x00;</w:t>
      </w:r>
      <w:r>
        <w:br/>
      </w:r>
      <w:r>
        <w:tab/>
        <w:t>uint16_t downTime = 0;</w:t>
      </w:r>
      <w:r>
        <w:br/>
      </w:r>
      <w:r>
        <w:tab/>
        <w:t>uint16_t upTime = 0;</w:t>
      </w:r>
      <w:r>
        <w:br/>
      </w:r>
      <w:r>
        <w:br/>
      </w:r>
      <w:r>
        <w:tab/>
        <w:t>// debug program loop (aka keypad scanner)</w:t>
      </w:r>
      <w:r>
        <w:br/>
      </w:r>
      <w:r>
        <w:tab/>
        <w:t xml:space="preserve">while (1) </w:t>
      </w:r>
      <w:r>
        <w:br/>
      </w:r>
      <w:r>
        <w:tab/>
        <w:t>{</w:t>
      </w:r>
      <w:r>
        <w:br/>
      </w:r>
      <w:r>
        <w:lastRenderedPageBreak/>
        <w:tab/>
      </w:r>
      <w:r>
        <w:tab/>
        <w:t>// ROW loop</w:t>
      </w:r>
      <w:r>
        <w:br/>
      </w:r>
      <w:r>
        <w:tab/>
      </w:r>
      <w:r>
        <w:tab/>
        <w:t>for (uint8_t r = 0; r &lt; 4; r++)</w:t>
      </w:r>
      <w:r>
        <w:br/>
      </w:r>
      <w:r>
        <w:tab/>
      </w:r>
      <w:r>
        <w:tab/>
        <w:t>{</w:t>
      </w:r>
      <w:r>
        <w:br/>
      </w:r>
      <w:r>
        <w:tab/>
      </w:r>
      <w:r>
        <w:tab/>
      </w:r>
      <w:r>
        <w:tab/>
        <w:t>// all pins HIGH, the row we want to read LOW; bit 0-4 always high because they are inputs (pull-up).</w:t>
      </w:r>
      <w:r>
        <w:br/>
      </w:r>
      <w:r>
        <w:tab/>
      </w:r>
      <w:r>
        <w:tab/>
      </w:r>
      <w:r>
        <w:tab/>
        <w:t>KP_PORT = 0x0F | (0b11101111 &lt;&lt; r);</w:t>
      </w:r>
      <w:r>
        <w:br/>
      </w:r>
      <w:r>
        <w:tab/>
      </w:r>
      <w:r>
        <w:tab/>
      </w:r>
      <w:r>
        <w:tab/>
        <w:t xml:space="preserve">// Convert read port byte (inverted because pull-ups) </w:t>
      </w:r>
      <w:r>
        <w:tab/>
      </w:r>
      <w:r>
        <w:tab/>
      </w:r>
      <w:r>
        <w:tab/>
      </w:r>
      <w:r>
        <w:br/>
      </w:r>
      <w:r>
        <w:tab/>
      </w:r>
      <w:r>
        <w:tab/>
      </w:r>
      <w:r>
        <w:tab/>
        <w:t xml:space="preserve">uint8_t key = readMatrix(~KP_PIN); </w:t>
      </w:r>
      <w:r>
        <w:br/>
      </w:r>
      <w:r>
        <w:tab/>
      </w:r>
      <w:r>
        <w:tab/>
      </w:r>
      <w:r>
        <w:tab/>
        <w:t>// no key pressed</w:t>
      </w:r>
      <w:r>
        <w:br/>
      </w:r>
      <w:r>
        <w:tab/>
      </w:r>
      <w:r>
        <w:tab/>
      </w:r>
      <w:r>
        <w:tab/>
        <w:t>if (key == 0x00)</w:t>
      </w:r>
      <w:r>
        <w:br/>
      </w:r>
      <w:r>
        <w:tab/>
      </w:r>
      <w:r>
        <w:tab/>
      </w:r>
      <w:r>
        <w:tab/>
        <w:t>{</w:t>
      </w:r>
      <w:r>
        <w:br/>
      </w:r>
      <w:r>
        <w:tab/>
      </w:r>
      <w:r>
        <w:tab/>
      </w:r>
      <w:r>
        <w:tab/>
      </w:r>
      <w:r>
        <w:tab/>
        <w:t>// if no key was pressed for 100+ ms, reset debounce.</w:t>
      </w:r>
      <w:r>
        <w:br/>
      </w:r>
      <w:r>
        <w:tab/>
      </w:r>
      <w:r>
        <w:tab/>
      </w:r>
      <w:r>
        <w:tab/>
      </w:r>
      <w:r>
        <w:tab/>
        <w:t>if (upTime++ &gt; 100)</w:t>
      </w:r>
      <w:r>
        <w:br/>
      </w:r>
      <w:r>
        <w:tab/>
      </w:r>
      <w:r>
        <w:tab/>
      </w:r>
      <w:r>
        <w:tab/>
      </w:r>
      <w:r>
        <w:tab/>
        <w:t>{</w:t>
      </w:r>
      <w:r>
        <w:br/>
      </w:r>
      <w:r>
        <w:tab/>
      </w:r>
      <w:r>
        <w:tab/>
      </w:r>
      <w:r>
        <w:tab/>
      </w:r>
      <w:r>
        <w:tab/>
      </w:r>
      <w:r>
        <w:tab/>
        <w:t>// Makes sure the next keypress will register instantly</w:t>
      </w:r>
      <w:r>
        <w:br/>
      </w:r>
      <w:r>
        <w:tab/>
      </w:r>
      <w:r>
        <w:tab/>
      </w:r>
      <w:r>
        <w:tab/>
      </w:r>
      <w:r>
        <w:tab/>
      </w:r>
      <w:r>
        <w:tab/>
        <w:t>prevKey = 0x00;</w:t>
      </w:r>
      <w:r>
        <w:br/>
      </w:r>
      <w:r>
        <w:tab/>
      </w:r>
      <w:r>
        <w:tab/>
      </w:r>
      <w:r>
        <w:tab/>
      </w:r>
      <w:r>
        <w:tab/>
      </w:r>
      <w:r>
        <w:tab/>
      </w:r>
      <w:r>
        <w:br/>
      </w:r>
      <w:r>
        <w:tab/>
      </w:r>
      <w:r>
        <w:tab/>
      </w:r>
      <w:r>
        <w:tab/>
      </w:r>
      <w:r>
        <w:tab/>
      </w:r>
      <w:r>
        <w:tab/>
        <w:t>downTime = 0;</w:t>
      </w:r>
      <w:r>
        <w:br/>
      </w:r>
      <w:r>
        <w:tab/>
      </w:r>
      <w:r>
        <w:tab/>
      </w:r>
      <w:r>
        <w:tab/>
      </w:r>
      <w:r>
        <w:tab/>
      </w:r>
      <w:r>
        <w:tab/>
        <w:t>upTime = 0;</w:t>
      </w:r>
      <w:r>
        <w:br/>
      </w:r>
      <w:r>
        <w:tab/>
      </w:r>
      <w:r>
        <w:tab/>
      </w:r>
      <w:r>
        <w:tab/>
      </w:r>
      <w:r>
        <w:tab/>
        <w:t>}</w:t>
      </w:r>
      <w:r>
        <w:br/>
      </w:r>
      <w:r>
        <w:tab/>
      </w:r>
      <w:r>
        <w:tab/>
      </w:r>
      <w:r>
        <w:tab/>
        <w:t>}</w:t>
      </w:r>
      <w:r>
        <w:br/>
      </w:r>
      <w:r>
        <w:tab/>
      </w:r>
      <w:r>
        <w:tab/>
      </w:r>
      <w:r>
        <w:tab/>
        <w:t>else // A key was pressed</w:t>
      </w:r>
      <w:r>
        <w:br/>
      </w:r>
      <w:r>
        <w:tab/>
      </w:r>
      <w:r>
        <w:tab/>
      </w:r>
      <w:r>
        <w:tab/>
        <w:t>{</w:t>
      </w:r>
      <w:r>
        <w:br/>
      </w:r>
      <w:r>
        <w:tab/>
      </w:r>
      <w:r>
        <w:tab/>
      </w:r>
      <w:r>
        <w:tab/>
      </w:r>
      <w:r>
        <w:tab/>
        <w:t>// if the pressed key is different from the last one OR its been pressed for 500+ ms, acknowledge as a legitimate press</w:t>
      </w:r>
      <w:r>
        <w:br/>
      </w:r>
      <w:r>
        <w:tab/>
      </w:r>
      <w:r>
        <w:tab/>
      </w:r>
      <w:r>
        <w:tab/>
      </w:r>
      <w:r>
        <w:tab/>
        <w:t>if (prevKey != key || downTime++ &gt; 500)</w:t>
      </w:r>
      <w:r>
        <w:br/>
      </w:r>
      <w:r>
        <w:tab/>
      </w:r>
      <w:r>
        <w:tab/>
      </w:r>
      <w:r>
        <w:tab/>
      </w:r>
      <w:r>
        <w:tab/>
        <w:t>{</w:t>
      </w:r>
      <w:r>
        <w:br/>
      </w:r>
      <w:r>
        <w:tab/>
      </w:r>
      <w:r>
        <w:tab/>
      </w:r>
      <w:r>
        <w:tab/>
      </w:r>
      <w:r>
        <w:tab/>
      </w:r>
      <w:r>
        <w:tab/>
        <w:t>// Store key in DPRAM for SC12</w:t>
      </w:r>
      <w:r>
        <w:br/>
      </w:r>
      <w:r>
        <w:tab/>
      </w:r>
      <w:r>
        <w:tab/>
      </w:r>
      <w:r>
        <w:tab/>
      </w:r>
      <w:r>
        <w:tab/>
      </w:r>
      <w:r>
        <w:tab/>
        <w:t>WRITE_RAM(RAM_KP_LASTKEY, key);</w:t>
      </w:r>
      <w:r>
        <w:br/>
      </w:r>
      <w:r>
        <w:tab/>
      </w:r>
      <w:r>
        <w:tab/>
      </w:r>
      <w:r>
        <w:tab/>
      </w:r>
      <w:r>
        <w:tab/>
      </w:r>
      <w:r>
        <w:tab/>
        <w:t>// Send interrupt to SC12</w:t>
      </w:r>
      <w:r>
        <w:br/>
      </w:r>
      <w:r>
        <w:tab/>
      </w:r>
      <w:r>
        <w:tab/>
      </w:r>
      <w:r>
        <w:tab/>
      </w:r>
      <w:r>
        <w:tab/>
      </w:r>
      <w:r>
        <w:tab/>
        <w:t xml:space="preserve">WRITE_RAM(RAM_INT_SEND, SATUS_KP_PRESS); </w:t>
      </w:r>
      <w:r>
        <w:br/>
      </w:r>
      <w:r>
        <w:tab/>
      </w:r>
      <w:r>
        <w:tab/>
      </w:r>
      <w:r>
        <w:tab/>
      </w:r>
      <w:r>
        <w:tab/>
      </w:r>
      <w:r>
        <w:tab/>
      </w:r>
      <w:r>
        <w:br/>
      </w:r>
      <w:r>
        <w:tab/>
      </w:r>
      <w:r>
        <w:tab/>
      </w:r>
      <w:r>
        <w:tab/>
      </w:r>
      <w:r>
        <w:tab/>
      </w:r>
      <w:r>
        <w:tab/>
        <w:t>debugKeypress(key);</w:t>
      </w:r>
      <w:r>
        <w:br/>
      </w:r>
      <w:r>
        <w:tab/>
      </w:r>
      <w:r>
        <w:tab/>
      </w:r>
      <w:r>
        <w:tab/>
      </w:r>
      <w:r>
        <w:tab/>
      </w:r>
      <w:r>
        <w:tab/>
      </w:r>
      <w:r>
        <w:br/>
      </w:r>
      <w:r>
        <w:tab/>
      </w:r>
      <w:r>
        <w:tab/>
      </w:r>
      <w:r>
        <w:tab/>
      </w:r>
      <w:r>
        <w:tab/>
      </w:r>
      <w:r>
        <w:tab/>
        <w:t>// Store current key for debounce</w:t>
      </w:r>
      <w:r>
        <w:br/>
      </w:r>
      <w:r>
        <w:tab/>
      </w:r>
      <w:r>
        <w:tab/>
      </w:r>
      <w:r>
        <w:tab/>
      </w:r>
      <w:r>
        <w:tab/>
      </w:r>
      <w:r>
        <w:tab/>
        <w:t xml:space="preserve">prevKey = key; </w:t>
      </w:r>
      <w:r>
        <w:br/>
      </w:r>
      <w:r>
        <w:tab/>
      </w:r>
      <w:r>
        <w:tab/>
      </w:r>
      <w:r>
        <w:tab/>
      </w:r>
      <w:r>
        <w:tab/>
      </w:r>
      <w:r>
        <w:tab/>
      </w:r>
      <w:r>
        <w:br/>
      </w:r>
      <w:r>
        <w:tab/>
      </w:r>
      <w:r>
        <w:tab/>
      </w:r>
      <w:r>
        <w:tab/>
      </w:r>
      <w:r>
        <w:tab/>
      </w:r>
      <w:r>
        <w:tab/>
        <w:t>downTime = 0;</w:t>
      </w:r>
      <w:r>
        <w:br/>
      </w:r>
      <w:r>
        <w:tab/>
      </w:r>
      <w:r>
        <w:tab/>
      </w:r>
      <w:r>
        <w:tab/>
      </w:r>
      <w:r>
        <w:tab/>
      </w:r>
      <w:r>
        <w:tab/>
        <w:t>upTime = 0;</w:t>
      </w:r>
      <w:r>
        <w:br/>
      </w:r>
      <w:r>
        <w:tab/>
      </w:r>
      <w:r>
        <w:tab/>
      </w:r>
      <w:r>
        <w:tab/>
      </w:r>
      <w:r>
        <w:tab/>
        <w:t>}</w:t>
      </w:r>
      <w:r>
        <w:br/>
      </w:r>
      <w:r>
        <w:tab/>
      </w:r>
      <w:r>
        <w:tab/>
      </w:r>
      <w:r>
        <w:tab/>
        <w:t>}</w:t>
      </w:r>
      <w:r>
        <w:br/>
      </w:r>
      <w:r>
        <w:tab/>
      </w:r>
      <w:r>
        <w:tab/>
      </w:r>
      <w:r>
        <w:tab/>
      </w:r>
      <w:r>
        <w:br/>
      </w:r>
      <w:r>
        <w:tab/>
      </w:r>
      <w:r>
        <w:tab/>
      </w:r>
      <w:r>
        <w:tab/>
        <w:t>_delay_ms(1);</w:t>
      </w:r>
      <w:r>
        <w:br/>
      </w:r>
      <w:r>
        <w:tab/>
      </w:r>
      <w:r>
        <w:tab/>
        <w:t>}</w:t>
      </w:r>
      <w:r>
        <w:br/>
      </w:r>
      <w:r>
        <w:tab/>
        <w:t>}</w:t>
      </w:r>
      <w:r>
        <w:br/>
      </w:r>
      <w:r>
        <w:tab/>
        <w:t xml:space="preserve">#else </w:t>
      </w:r>
      <w:r>
        <w:br/>
      </w:r>
      <w:r>
        <w:tab/>
        <w:t>while (1)</w:t>
      </w:r>
      <w:r>
        <w:br/>
      </w:r>
      <w:r>
        <w:tab/>
        <w:t>{</w:t>
      </w:r>
      <w:r>
        <w:br/>
      </w:r>
      <w:r>
        <w:tab/>
      </w:r>
      <w:r>
        <w:tab/>
      </w:r>
      <w:r>
        <w:br/>
      </w:r>
      <w:r>
        <w:tab/>
        <w:t>}</w:t>
      </w:r>
      <w:r>
        <w:br/>
      </w:r>
      <w:r>
        <w:tab/>
        <w:t>#endif</w:t>
      </w:r>
      <w:r>
        <w:br/>
        <w:t>}</w:t>
      </w:r>
      <w:r>
        <w:br/>
      </w:r>
      <w:r>
        <w:br/>
        <w:t>/* ================ FUNCTIONS =============== */</w:t>
      </w:r>
      <w:r>
        <w:br/>
        <w:t>void inline inits()</w:t>
      </w:r>
      <w:r>
        <w:br/>
        <w:t>{</w:t>
      </w:r>
      <w:r>
        <w:br/>
      </w:r>
      <w:r>
        <w:tab/>
        <w:t>// Write SRE to 1 enables the External Memory Interface</w:t>
      </w:r>
      <w:r>
        <w:br/>
      </w:r>
      <w:r>
        <w:tab/>
        <w:t>MCUCR = 0x80;</w:t>
      </w:r>
      <w:r>
        <w:br/>
      </w:r>
      <w:r>
        <w:tab/>
      </w:r>
      <w:r>
        <w:br/>
      </w:r>
      <w:r>
        <w:tab/>
        <w:t>// Magic numbers</w:t>
      </w:r>
      <w:r>
        <w:br/>
      </w:r>
      <w:r>
        <w:tab/>
        <w:t xml:space="preserve">WRITE_RAM(RAM_VERSION_1, 42); </w:t>
      </w:r>
      <w:r>
        <w:br/>
      </w:r>
      <w:r>
        <w:tab/>
        <w:t>WRITE_RAM(RAM_VERSION_2, 0x42);</w:t>
      </w:r>
      <w:r>
        <w:br/>
      </w:r>
      <w:r>
        <w:tab/>
      </w:r>
      <w:r>
        <w:br/>
      </w:r>
      <w:r>
        <w:tab/>
        <w:t>// LCD Port Setup</w:t>
      </w:r>
      <w:r>
        <w:br/>
      </w:r>
      <w:r>
        <w:tab/>
        <w:t>LCD_DDR = 0xFF;</w:t>
      </w:r>
      <w:r>
        <w:br/>
      </w:r>
      <w:r>
        <w:tab/>
      </w:r>
      <w:r>
        <w:br/>
      </w:r>
      <w:r>
        <w:lastRenderedPageBreak/>
        <w:tab/>
        <w:t>// Keypad Port Setup (bit 0-3 = in; bit 4-7 = out)</w:t>
      </w:r>
      <w:r>
        <w:br/>
      </w:r>
      <w:r>
        <w:tab/>
        <w:t>KP_DDR = 0xF0;</w:t>
      </w:r>
      <w:r>
        <w:br/>
      </w:r>
      <w:r>
        <w:tab/>
      </w:r>
      <w:r>
        <w:br/>
      </w:r>
      <w:r>
        <w:tab/>
        <w:t>// LED port all output</w:t>
      </w:r>
      <w:r>
        <w:br/>
      </w:r>
      <w:r>
        <w:tab/>
        <w:t>LEDS_DDR = 0xEF;</w:t>
      </w:r>
      <w:r>
        <w:br/>
      </w:r>
      <w:r>
        <w:tab/>
        <w:t>LEDS_PORT = (uint8_t)~0xEF;</w:t>
      </w:r>
      <w:r>
        <w:br/>
      </w:r>
      <w:r>
        <w:tab/>
      </w:r>
      <w:r>
        <w:br/>
      </w:r>
      <w:r>
        <w:tab/>
        <w:t>// Enable falling edge interrupt INT4</w:t>
      </w:r>
      <w:r>
        <w:br/>
      </w:r>
      <w:r>
        <w:tab/>
        <w:t>EICRB = 0x02;</w:t>
      </w:r>
      <w:r>
        <w:br/>
      </w:r>
      <w:r>
        <w:tab/>
        <w:t>EIMSK = 0x10;</w:t>
      </w:r>
      <w:r>
        <w:br/>
      </w:r>
      <w:r>
        <w:tab/>
      </w:r>
      <w:r>
        <w:br/>
      </w:r>
      <w:r>
        <w:tab/>
        <w:t>// LCD init</w:t>
      </w:r>
      <w:r>
        <w:br/>
      </w:r>
      <w:r>
        <w:tab/>
        <w:t>_delay_ms(100);</w:t>
      </w:r>
      <w:r>
        <w:br/>
      </w:r>
      <w:r>
        <w:tab/>
      </w:r>
      <w:r>
        <w:br/>
      </w:r>
      <w:r>
        <w:tab/>
        <w:t>// Set 4 bit mode</w:t>
      </w:r>
      <w:r>
        <w:br/>
      </w:r>
      <w:r>
        <w:tab/>
        <w:t>sendLCDNible(0x02, 0);</w:t>
      </w:r>
      <w:r>
        <w:br/>
      </w:r>
      <w:r>
        <w:tab/>
        <w:t>// 2-line mode, display on</w:t>
      </w:r>
      <w:r>
        <w:br/>
      </w:r>
      <w:r>
        <w:tab/>
        <w:t>sendLCDInstructionByte(0x0C);</w:t>
      </w:r>
      <w:r>
        <w:br/>
      </w:r>
      <w:r>
        <w:tab/>
        <w:t>_delay_ms(100);</w:t>
      </w:r>
      <w:r>
        <w:br/>
      </w:r>
      <w:r>
        <w:tab/>
      </w:r>
      <w:r>
        <w:br/>
      </w:r>
      <w:r>
        <w:tab/>
        <w:t>// Display ON/OFF Control</w:t>
      </w:r>
      <w:r>
        <w:br/>
      </w:r>
      <w:r>
        <w:tab/>
        <w:t>sendLCDInstructionByte(0x0F);</w:t>
      </w:r>
      <w:r>
        <w:br/>
      </w:r>
      <w:r>
        <w:tab/>
        <w:t>// Clear &amp; home</w:t>
      </w:r>
      <w:r>
        <w:br/>
      </w:r>
      <w:r>
        <w:tab/>
        <w:t>sendLCDInstructionByte(0x01);</w:t>
      </w:r>
      <w:r>
        <w:br/>
      </w:r>
      <w:r>
        <w:tab/>
        <w:t>_delay_ms(20);</w:t>
      </w:r>
      <w:r>
        <w:br/>
      </w:r>
      <w:r>
        <w:tab/>
        <w:t>// Entry mode Increment &amp; Entire shift off</w:t>
      </w:r>
      <w:r>
        <w:br/>
      </w:r>
      <w:r>
        <w:tab/>
        <w:t>sendLCDInstructionByte(0x06);</w:t>
      </w:r>
      <w:r>
        <w:br/>
      </w:r>
      <w:r>
        <w:tab/>
      </w:r>
      <w:r>
        <w:br/>
      </w:r>
      <w:r>
        <w:tab/>
        <w:t>// Clear any open interrupts.</w:t>
      </w:r>
      <w:r>
        <w:br/>
      </w:r>
      <w:r>
        <w:tab/>
        <w:t>volatile uint8_t i = READ_RAM(RAM_INT_GET);</w:t>
      </w:r>
      <w:r>
        <w:br/>
      </w:r>
      <w:r>
        <w:tab/>
        <w:t>// Global interrupts ON</w:t>
      </w:r>
      <w:r>
        <w:br/>
      </w:r>
      <w:r>
        <w:tab/>
        <w:t>sei();</w:t>
      </w:r>
      <w:r>
        <w:br/>
        <w:t>}</w:t>
      </w:r>
      <w:r>
        <w:br/>
      </w:r>
      <w:r>
        <w:br/>
        <w:t>uint8_t inline readMatrix(uint8_t matrix)</w:t>
      </w:r>
      <w:r>
        <w:br/>
        <w:t>{</w:t>
      </w:r>
      <w:r>
        <w:br/>
      </w:r>
      <w:r>
        <w:tab/>
        <w:t>switch (matrix)</w:t>
      </w:r>
      <w:r>
        <w:br/>
      </w:r>
      <w:r>
        <w:tab/>
        <w:t>{</w:t>
      </w:r>
      <w:r>
        <w:br/>
      </w:r>
      <w:r>
        <w:tab/>
      </w:r>
      <w:r>
        <w:tab/>
        <w:t>default: return 0x00;</w:t>
      </w:r>
      <w:r>
        <w:br/>
      </w:r>
      <w:r>
        <w:tab/>
      </w:r>
      <w:r>
        <w:tab/>
      </w:r>
      <w:r>
        <w:br/>
      </w:r>
      <w:r>
        <w:tab/>
      </w:r>
      <w:r>
        <w:tab/>
        <w:t>case 0b00010001: return '1'; // 0x11</w:t>
      </w:r>
      <w:r>
        <w:br/>
      </w:r>
      <w:r>
        <w:tab/>
      </w:r>
      <w:r>
        <w:tab/>
        <w:t>case 0b00010010: return '4'; // 0x12</w:t>
      </w:r>
      <w:r>
        <w:br/>
      </w:r>
      <w:r>
        <w:tab/>
      </w:r>
      <w:r>
        <w:tab/>
        <w:t>case 0b00010100: return '7'; // 0x13</w:t>
      </w:r>
      <w:r>
        <w:br/>
      </w:r>
      <w:r>
        <w:tab/>
      </w:r>
      <w:r>
        <w:tab/>
        <w:t>case 0b00011000: return '*'; // 0x18</w:t>
      </w:r>
      <w:r>
        <w:br/>
      </w:r>
      <w:r>
        <w:tab/>
      </w:r>
      <w:r>
        <w:tab/>
      </w:r>
      <w:r>
        <w:br/>
      </w:r>
      <w:r>
        <w:tab/>
      </w:r>
      <w:r>
        <w:tab/>
        <w:t>case 0b00100001: return '2'; // 0x21</w:t>
      </w:r>
      <w:r>
        <w:br/>
      </w:r>
      <w:r>
        <w:tab/>
      </w:r>
      <w:r>
        <w:tab/>
        <w:t>case 0b00100010: return '5'; // 0x22</w:t>
      </w:r>
      <w:r>
        <w:br/>
      </w:r>
      <w:r>
        <w:tab/>
      </w:r>
      <w:r>
        <w:tab/>
        <w:t>case 0b00100100: return '8'; // 0x24</w:t>
      </w:r>
      <w:r>
        <w:br/>
      </w:r>
      <w:r>
        <w:tab/>
      </w:r>
      <w:r>
        <w:tab/>
        <w:t>case 0b00101000: return '0'; // 0x28</w:t>
      </w:r>
      <w:r>
        <w:br/>
      </w:r>
      <w:r>
        <w:tab/>
      </w:r>
      <w:r>
        <w:tab/>
      </w:r>
      <w:r>
        <w:br/>
      </w:r>
      <w:r>
        <w:tab/>
      </w:r>
      <w:r>
        <w:tab/>
        <w:t>case 0b01000001: return '3'; // 0x41</w:t>
      </w:r>
      <w:r>
        <w:br/>
      </w:r>
      <w:r>
        <w:tab/>
      </w:r>
      <w:r>
        <w:tab/>
        <w:t>case 0b01000010: return '6'; // 0x42</w:t>
      </w:r>
      <w:r>
        <w:br/>
      </w:r>
      <w:r>
        <w:tab/>
      </w:r>
      <w:r>
        <w:tab/>
        <w:t>case 0b01000100: return '9'; // 0x44</w:t>
      </w:r>
      <w:r>
        <w:br/>
      </w:r>
      <w:r>
        <w:tab/>
      </w:r>
      <w:r>
        <w:tab/>
        <w:t>case 0b01001000: return '#'; // 0x48</w:t>
      </w:r>
      <w:r>
        <w:br/>
      </w:r>
      <w:r>
        <w:tab/>
      </w:r>
      <w:r>
        <w:tab/>
      </w:r>
      <w:r>
        <w:br/>
      </w:r>
      <w:r>
        <w:tab/>
      </w:r>
      <w:r>
        <w:tab/>
        <w:t>case 0b10000001: return 'A'; // 0x81</w:t>
      </w:r>
      <w:r>
        <w:br/>
      </w:r>
      <w:r>
        <w:tab/>
      </w:r>
      <w:r>
        <w:tab/>
        <w:t>case 0b10000010: return 'B'; // 0x82</w:t>
      </w:r>
      <w:r>
        <w:br/>
      </w:r>
      <w:r>
        <w:tab/>
      </w:r>
      <w:r>
        <w:tab/>
        <w:t>case 0b10000100: return 'C'; // 0x84</w:t>
      </w:r>
      <w:r>
        <w:br/>
      </w:r>
      <w:r>
        <w:tab/>
      </w:r>
      <w:r>
        <w:tab/>
        <w:t>case 0b10001000: return 'D'; // 0x88</w:t>
      </w:r>
      <w:r>
        <w:br/>
      </w:r>
      <w:r>
        <w:tab/>
        <w:t>}</w:t>
      </w:r>
      <w:r>
        <w:br/>
        <w:t>}</w:t>
      </w:r>
      <w:r>
        <w:br/>
      </w:r>
      <w:r>
        <w:br/>
        <w:t xml:space="preserve">/* ##############  START SECTION WS2812 DRIVER ##############  </w:t>
      </w:r>
      <w:r>
        <w:br/>
        <w:t xml:space="preserve"> * Original Source:</w:t>
      </w:r>
      <w:r>
        <w:tab/>
      </w:r>
      <w:r>
        <w:tab/>
        <w:t>https://github.com/cpldcpu/light_ws2812/</w:t>
      </w:r>
      <w:r>
        <w:br/>
        <w:t xml:space="preserve"> * Original Author:</w:t>
      </w:r>
      <w:r>
        <w:tab/>
      </w:r>
      <w:r>
        <w:tab/>
        <w:t xml:space="preserve">Tim (cpldcpu@gmail.com) </w:t>
      </w:r>
      <w:r>
        <w:br/>
        <w:t xml:space="preserve"> * Original License:</w:t>
      </w:r>
      <w:r>
        <w:tab/>
        <w:t>GNU GPL V2 (https://github.com/cpldcpu/light_ws2812/blob/master/License.txt)</w:t>
      </w:r>
      <w:r>
        <w:br/>
      </w:r>
      <w:r>
        <w:lastRenderedPageBreak/>
        <w:t xml:space="preserve"> *</w:t>
      </w:r>
      <w:r>
        <w:tab/>
      </w:r>
      <w:r>
        <w:tab/>
        <w:t>This license still applies to everything between the "WS2812 DRIVER" section lines.</w:t>
      </w:r>
      <w:r>
        <w:br/>
        <w:t xml:space="preserve"> *</w:t>
      </w:r>
      <w:r>
        <w:br/>
        <w:t xml:space="preserve"> * Modifications by Dries007:</w:t>
      </w:r>
      <w:r>
        <w:br/>
        <w:t xml:space="preserve"> *</w:t>
      </w:r>
      <w:r>
        <w:tab/>
        <w:t>-</w:t>
      </w:r>
      <w:r>
        <w:tab/>
        <w:t>Changed configuration</w:t>
      </w:r>
      <w:r>
        <w:br/>
        <w:t xml:space="preserve"> *</w:t>
      </w:r>
      <w:r>
        <w:tab/>
        <w:t>-</w:t>
      </w:r>
      <w:r>
        <w:tab/>
        <w:t>Merged library into single set of source and header files</w:t>
      </w:r>
      <w:r>
        <w:br/>
        <w:t xml:space="preserve"> */</w:t>
      </w:r>
      <w:r>
        <w:br/>
        <w:t>void inline sendLEDS(uint16_t leds)</w:t>
      </w:r>
      <w:r>
        <w:br/>
        <w:t>{</w:t>
      </w:r>
      <w:r>
        <w:br/>
      </w:r>
      <w:r>
        <w:tab/>
        <w:t>// 3 colors!</w:t>
      </w:r>
      <w:r>
        <w:br/>
      </w:r>
      <w:r>
        <w:tab/>
        <w:t>uint16_t datlen = leds + leds + leds;</w:t>
      </w:r>
      <w:r>
        <w:br/>
      </w:r>
      <w:r>
        <w:tab/>
        <w:t>// Type cast</w:t>
      </w:r>
      <w:r>
        <w:br/>
      </w:r>
      <w:r>
        <w:tab/>
        <w:t>uint8_t * data = (uint8_t *) LEDS;</w:t>
      </w:r>
      <w:r>
        <w:br/>
      </w:r>
      <w:r>
        <w:tab/>
      </w:r>
      <w:r>
        <w:br/>
      </w:r>
      <w:r>
        <w:tab/>
        <w:t>// Save interrupt status</w:t>
      </w:r>
      <w:r>
        <w:br/>
      </w:r>
      <w:r>
        <w:tab/>
        <w:t>uint8_t sreg_prev = SREG;</w:t>
      </w:r>
      <w:r>
        <w:br/>
      </w:r>
      <w:r>
        <w:tab/>
        <w:t>// We can't be interrupted!</w:t>
      </w:r>
      <w:r>
        <w:br/>
      </w:r>
      <w:r>
        <w:tab/>
        <w:t>cli();</w:t>
      </w:r>
      <w:r>
        <w:br/>
      </w:r>
      <w:r>
        <w:tab/>
      </w:r>
      <w:r>
        <w:br/>
      </w:r>
      <w:r>
        <w:tab/>
        <w:t>uint8_t maskhi = _BV(LEDS_PIN);</w:t>
      </w:r>
      <w:r>
        <w:br/>
      </w:r>
      <w:r>
        <w:tab/>
        <w:t>// Low mask</w:t>
      </w:r>
      <w:r>
        <w:br/>
      </w:r>
      <w:r>
        <w:tab/>
        <w:t>uint8_t masklo = ~maskhi&amp;LEDS_PORT;</w:t>
      </w:r>
      <w:r>
        <w:br/>
      </w:r>
      <w:r>
        <w:tab/>
        <w:t>// High mask</w:t>
      </w:r>
      <w:r>
        <w:br/>
      </w:r>
      <w:r>
        <w:tab/>
        <w:t>maskhi |= LEDS_PORT;</w:t>
      </w:r>
      <w:r>
        <w:br/>
      </w:r>
      <w:r>
        <w:tab/>
      </w:r>
      <w:r>
        <w:br/>
      </w:r>
      <w:r>
        <w:tab/>
        <w:t>// used in ASM</w:t>
      </w:r>
      <w:r>
        <w:br/>
      </w:r>
      <w:r>
        <w:tab/>
        <w:t>uint8_t curbyte, ctr;</w:t>
      </w:r>
      <w:r>
        <w:br/>
      </w:r>
      <w:r>
        <w:tab/>
        <w:t>while (datlen--)</w:t>
      </w:r>
      <w:r>
        <w:br/>
      </w:r>
      <w:r>
        <w:tab/>
        <w:t>{</w:t>
      </w:r>
      <w:r>
        <w:br/>
      </w:r>
      <w:r>
        <w:tab/>
      </w:r>
      <w:r>
        <w:tab/>
        <w:t>curbyte = *data ++; // Grab byte</w:t>
      </w:r>
      <w:r>
        <w:br/>
      </w:r>
      <w:r>
        <w:tab/>
      </w:r>
      <w:r>
        <w:tab/>
      </w:r>
      <w:r>
        <w:br/>
      </w:r>
      <w:r>
        <w:tab/>
      </w:r>
      <w:r>
        <w:tab/>
        <w:t>asm volatile(</w:t>
      </w:r>
      <w:r>
        <w:br/>
      </w:r>
      <w:r>
        <w:tab/>
      </w:r>
      <w:r>
        <w:tab/>
        <w:t>"       ldi   %0,8  \n\t" // Write 8 (00001000) to Loop counter (%0)</w:t>
      </w:r>
      <w:r>
        <w:br/>
      </w:r>
      <w:r>
        <w:tab/>
      </w:r>
      <w:r>
        <w:tab/>
        <w:t>"loop%=:            \n\t" // Loop entry point (%= is a unique number on each asm statement)</w:t>
      </w:r>
      <w:r>
        <w:br/>
      </w:r>
      <w:r>
        <w:tab/>
      </w:r>
      <w:r>
        <w:tab/>
        <w:t>"       out   %2,%3 \n\t" // Write High mask (%3) to LED_PORT (%2)</w:t>
      </w:r>
      <w:r>
        <w:br/>
      </w:r>
      <w:r>
        <w:tab/>
      </w:r>
      <w:r>
        <w:tab/>
        <w:t>#if (w1_nops&amp;1)</w:t>
      </w:r>
      <w:r>
        <w:tab/>
        <w:t xml:space="preserve"> // w1 nops for timing</w:t>
      </w:r>
      <w:r>
        <w:br/>
      </w:r>
      <w:r>
        <w:tab/>
      </w:r>
      <w:r>
        <w:tab/>
        <w:t>w_nop1</w:t>
      </w:r>
      <w:r>
        <w:br/>
      </w:r>
      <w:r>
        <w:tab/>
      </w:r>
      <w:r>
        <w:tab/>
        <w:t>#endif</w:t>
      </w:r>
      <w:r>
        <w:br/>
      </w:r>
      <w:r>
        <w:tab/>
      </w:r>
      <w:r>
        <w:tab/>
        <w:t>#if (w1_nops&amp;2)</w:t>
      </w:r>
      <w:r>
        <w:br/>
      </w:r>
      <w:r>
        <w:tab/>
      </w:r>
      <w:r>
        <w:tab/>
        <w:t>w_nop2</w:t>
      </w:r>
      <w:r>
        <w:br/>
      </w:r>
      <w:r>
        <w:tab/>
      </w:r>
      <w:r>
        <w:tab/>
        <w:t>#endif</w:t>
      </w:r>
      <w:r>
        <w:br/>
      </w:r>
      <w:r>
        <w:tab/>
      </w:r>
      <w:r>
        <w:tab/>
        <w:t>#if (w1_nops&amp;4)</w:t>
      </w:r>
      <w:r>
        <w:br/>
      </w:r>
      <w:r>
        <w:tab/>
      </w:r>
      <w:r>
        <w:tab/>
        <w:t>w_nop4</w:t>
      </w:r>
      <w:r>
        <w:br/>
      </w:r>
      <w:r>
        <w:tab/>
      </w:r>
      <w:r>
        <w:tab/>
        <w:t>#endif</w:t>
      </w:r>
      <w:r>
        <w:br/>
      </w:r>
      <w:r>
        <w:tab/>
      </w:r>
      <w:r>
        <w:tab/>
        <w:t>#if (w1_nops&amp;8)</w:t>
      </w:r>
      <w:r>
        <w:br/>
      </w:r>
      <w:r>
        <w:tab/>
      </w:r>
      <w:r>
        <w:tab/>
        <w:t>w_nop8</w:t>
      </w:r>
      <w:r>
        <w:br/>
      </w:r>
      <w:r>
        <w:tab/>
      </w:r>
      <w:r>
        <w:tab/>
        <w:t>#endif</w:t>
      </w:r>
      <w:r>
        <w:br/>
      </w:r>
      <w:r>
        <w:tab/>
      </w:r>
      <w:r>
        <w:tab/>
        <w:t>#if (w1_nops&amp;16)</w:t>
      </w:r>
      <w:r>
        <w:br/>
      </w:r>
      <w:r>
        <w:tab/>
      </w:r>
      <w:r>
        <w:tab/>
        <w:t>w_nop16</w:t>
      </w:r>
      <w:r>
        <w:br/>
      </w:r>
      <w:r>
        <w:tab/>
      </w:r>
      <w:r>
        <w:tab/>
        <w:t>#endif</w:t>
      </w:r>
      <w:r>
        <w:br/>
      </w:r>
      <w:r>
        <w:tab/>
      </w:r>
      <w:r>
        <w:tab/>
        <w:t>"       sbrs  %1,7  \n\t" // Skip next instruction if bit 7 of Data (%1) is set</w:t>
      </w:r>
      <w:r>
        <w:br/>
      </w:r>
      <w:r>
        <w:tab/>
      </w:r>
      <w:r>
        <w:tab/>
        <w:t>"       out   %2,%4 \n\t" // Write Low mask (%4) to LED_PORT (%2)</w:t>
      </w:r>
      <w:r>
        <w:br/>
      </w:r>
      <w:r>
        <w:tab/>
      </w:r>
      <w:r>
        <w:tab/>
        <w:t>"       lsl   %1    \n\t" // Shift Data (%1) left</w:t>
      </w:r>
      <w:r>
        <w:br/>
      </w:r>
      <w:r>
        <w:tab/>
      </w:r>
      <w:r>
        <w:tab/>
        <w:t>#if (w2_nops&amp;1) // w2 nops for timing</w:t>
      </w:r>
      <w:r>
        <w:br/>
      </w:r>
      <w:r>
        <w:tab/>
      </w:r>
      <w:r>
        <w:tab/>
        <w:t>w_nop1</w:t>
      </w:r>
      <w:r>
        <w:br/>
      </w:r>
      <w:r>
        <w:tab/>
      </w:r>
      <w:r>
        <w:tab/>
        <w:t>#endif</w:t>
      </w:r>
      <w:r>
        <w:br/>
      </w:r>
      <w:r>
        <w:tab/>
      </w:r>
      <w:r>
        <w:tab/>
        <w:t>#if (w2_nops&amp;2)</w:t>
      </w:r>
      <w:r>
        <w:br/>
      </w:r>
      <w:r>
        <w:tab/>
      </w:r>
      <w:r>
        <w:tab/>
        <w:t>w_nop2</w:t>
      </w:r>
      <w:r>
        <w:br/>
      </w:r>
      <w:r>
        <w:tab/>
      </w:r>
      <w:r>
        <w:tab/>
        <w:t>#endif</w:t>
      </w:r>
      <w:r>
        <w:br/>
      </w:r>
      <w:r>
        <w:tab/>
      </w:r>
      <w:r>
        <w:tab/>
        <w:t>#if (w2_nops&amp;4)</w:t>
      </w:r>
      <w:r>
        <w:br/>
      </w:r>
      <w:r>
        <w:tab/>
      </w:r>
      <w:r>
        <w:tab/>
        <w:t>w_nop4</w:t>
      </w:r>
      <w:r>
        <w:br/>
      </w:r>
      <w:r>
        <w:tab/>
      </w:r>
      <w:r>
        <w:tab/>
        <w:t>#endif</w:t>
      </w:r>
      <w:r>
        <w:br/>
      </w:r>
      <w:r>
        <w:tab/>
      </w:r>
      <w:r>
        <w:tab/>
        <w:t>#if (w2_nops&amp;8)</w:t>
      </w:r>
      <w:r>
        <w:br/>
      </w:r>
      <w:r>
        <w:tab/>
      </w:r>
      <w:r>
        <w:tab/>
        <w:t>w_nop8</w:t>
      </w:r>
      <w:r>
        <w:br/>
      </w:r>
      <w:r>
        <w:tab/>
      </w:r>
      <w:r>
        <w:tab/>
        <w:t>#endif</w:t>
      </w:r>
      <w:r>
        <w:br/>
      </w:r>
      <w:r>
        <w:lastRenderedPageBreak/>
        <w:tab/>
      </w:r>
      <w:r>
        <w:tab/>
        <w:t>#if (w2_nops&amp;16)</w:t>
      </w:r>
      <w:r>
        <w:br/>
      </w:r>
      <w:r>
        <w:tab/>
      </w:r>
      <w:r>
        <w:tab/>
        <w:t>w_nop16</w:t>
      </w:r>
      <w:r>
        <w:br/>
      </w:r>
      <w:r>
        <w:tab/>
      </w:r>
      <w:r>
        <w:tab/>
        <w:t>#endif</w:t>
      </w:r>
      <w:r>
        <w:br/>
      </w:r>
      <w:r>
        <w:tab/>
      </w:r>
      <w:r>
        <w:tab/>
        <w:t xml:space="preserve">"       out   %2,%4 \n\t" // Write Low mask (%4) to LED_PORT (%2) </w:t>
      </w:r>
      <w:r>
        <w:br/>
      </w:r>
      <w:r>
        <w:tab/>
      </w:r>
      <w:r>
        <w:tab/>
        <w:t>#if (w3_nops&amp;1) // w3 nops for timing</w:t>
      </w:r>
      <w:r>
        <w:br/>
      </w:r>
      <w:r>
        <w:tab/>
      </w:r>
      <w:r>
        <w:tab/>
        <w:t>w_nop1</w:t>
      </w:r>
      <w:r>
        <w:br/>
      </w:r>
      <w:r>
        <w:tab/>
      </w:r>
      <w:r>
        <w:tab/>
        <w:t>#endif</w:t>
      </w:r>
      <w:r>
        <w:br/>
      </w:r>
      <w:r>
        <w:tab/>
      </w:r>
      <w:r>
        <w:tab/>
        <w:t>#if (w3_nops&amp;2)</w:t>
      </w:r>
      <w:r>
        <w:br/>
      </w:r>
      <w:r>
        <w:tab/>
      </w:r>
      <w:r>
        <w:tab/>
        <w:t>w_nop2</w:t>
      </w:r>
      <w:r>
        <w:br/>
      </w:r>
      <w:r>
        <w:tab/>
      </w:r>
      <w:r>
        <w:tab/>
        <w:t>#endif</w:t>
      </w:r>
      <w:r>
        <w:br/>
      </w:r>
      <w:r>
        <w:tab/>
      </w:r>
      <w:r>
        <w:tab/>
        <w:t>#if (w3_nops&amp;4)</w:t>
      </w:r>
      <w:r>
        <w:br/>
      </w:r>
      <w:r>
        <w:tab/>
      </w:r>
      <w:r>
        <w:tab/>
        <w:t>w_nop4</w:t>
      </w:r>
      <w:r>
        <w:br/>
      </w:r>
      <w:r>
        <w:tab/>
      </w:r>
      <w:r>
        <w:tab/>
        <w:t>#endif</w:t>
      </w:r>
      <w:r>
        <w:br/>
      </w:r>
      <w:r>
        <w:tab/>
      </w:r>
      <w:r>
        <w:tab/>
        <w:t>#if (w3_nops&amp;8)</w:t>
      </w:r>
      <w:r>
        <w:br/>
      </w:r>
      <w:r>
        <w:tab/>
      </w:r>
      <w:r>
        <w:tab/>
        <w:t>w_nop8</w:t>
      </w:r>
      <w:r>
        <w:br/>
      </w:r>
      <w:r>
        <w:tab/>
      </w:r>
      <w:r>
        <w:tab/>
        <w:t>#endif</w:t>
      </w:r>
      <w:r>
        <w:br/>
      </w:r>
      <w:r>
        <w:tab/>
      </w:r>
      <w:r>
        <w:tab/>
        <w:t>#if (w3_nops&amp;16)</w:t>
      </w:r>
      <w:r>
        <w:br/>
      </w:r>
      <w:r>
        <w:tab/>
      </w:r>
      <w:r>
        <w:tab/>
        <w:t>w_nop16</w:t>
      </w:r>
      <w:r>
        <w:br/>
      </w:r>
      <w:r>
        <w:tab/>
      </w:r>
      <w:r>
        <w:tab/>
        <w:t>#endif</w:t>
      </w:r>
      <w:r>
        <w:br/>
      </w:r>
      <w:r>
        <w:tab/>
      </w:r>
      <w:r>
        <w:tab/>
        <w:t>"       dec   %0    \n\t" // Decrement Loop counter (%0) (Also sets Z if 0x00)</w:t>
      </w:r>
      <w:r>
        <w:br/>
      </w:r>
      <w:r>
        <w:tab/>
      </w:r>
      <w:r>
        <w:tab/>
        <w:t>"       brne  loop%=\n\t" // Jump to Loop entry point if Z is set.</w:t>
      </w:r>
      <w:r>
        <w:br/>
      </w:r>
      <w:r>
        <w:tab/>
      </w:r>
      <w:r>
        <w:tab/>
        <w:t>// %0 = 8 bit loop counter</w:t>
      </w:r>
      <w:r>
        <w:br/>
      </w:r>
      <w:r>
        <w:tab/>
      </w:r>
      <w:r>
        <w:tab/>
        <w:t>:</w:t>
      </w:r>
      <w:r>
        <w:tab/>
        <w:t>"=&amp;d" (ctr)</w:t>
      </w:r>
      <w:r>
        <w:br/>
      </w:r>
      <w:r>
        <w:tab/>
      </w:r>
      <w:r>
        <w:tab/>
        <w:t>:</w:t>
      </w:r>
      <w:r>
        <w:tab/>
        <w:t>"r" (curbyte), "I" (_SFR_IO_ADDR(LEDS_PORT)), "r" (maskhi), "r" (masklo)</w:t>
      </w:r>
      <w:r>
        <w:br/>
      </w:r>
      <w:r>
        <w:tab/>
      </w:r>
      <w:r>
        <w:tab/>
        <w:t>// %s1 = Data      %2 = LEDS_PORT                %3 = high mask  %4 = low mask</w:t>
      </w:r>
      <w:r>
        <w:br/>
      </w:r>
      <w:r>
        <w:tab/>
      </w:r>
      <w:r>
        <w:tab/>
        <w:t>);</w:t>
      </w:r>
      <w:r>
        <w:br/>
      </w:r>
      <w:r>
        <w:tab/>
        <w:t>}</w:t>
      </w:r>
      <w:r>
        <w:br/>
      </w:r>
      <w:r>
        <w:tab/>
        <w:t>SREG = sreg_prev; // Restore interrupt status</w:t>
      </w:r>
      <w:r>
        <w:br/>
      </w:r>
      <w:r>
        <w:tab/>
        <w:t>_delay_us(50); // Reset delay</w:t>
      </w:r>
      <w:r>
        <w:br/>
        <w:t>}</w:t>
      </w:r>
      <w:r>
        <w:br/>
        <w:t>/* ##############  END SECTION WS2812 DRIVER ##############  */</w:t>
      </w:r>
      <w:r>
        <w:br/>
      </w:r>
      <w:r>
        <w:br/>
        <w:t>void sendLCDNible(volatile uint8_t data, uint8_t rs)</w:t>
      </w:r>
      <w:r>
        <w:br/>
        <w:t>{</w:t>
      </w:r>
      <w:r>
        <w:br/>
      </w:r>
      <w:r>
        <w:tab/>
        <w:t>// Mask out fist 4 bits</w:t>
      </w:r>
      <w:r>
        <w:br/>
      </w:r>
      <w:r>
        <w:tab/>
        <w:t>data &amp;= 0b00001111;</w:t>
      </w:r>
      <w:r>
        <w:br/>
      </w:r>
      <w:r>
        <w:tab/>
        <w:t>// Mask in LCD_BACKLIGHT if required (pin 7)s</w:t>
      </w:r>
      <w:r>
        <w:br/>
      </w:r>
      <w:r>
        <w:tab/>
        <w:t>if (LCD_BACKLIGHT) data |= 0b10000000;</w:t>
      </w:r>
      <w:r>
        <w:br/>
      </w:r>
      <w:r>
        <w:tab/>
        <w:t>// Mask in register select</w:t>
      </w:r>
      <w:r>
        <w:br/>
      </w:r>
      <w:r>
        <w:tab/>
        <w:t>if (rs) data |= 0b01000000;</w:t>
      </w:r>
      <w:r>
        <w:br/>
      </w:r>
      <w:r>
        <w:tab/>
        <w:t>// Bit 4 =&gt; 1, its the interrput pin, its on pull-up!</w:t>
      </w:r>
      <w:r>
        <w:br/>
      </w:r>
      <w:r>
        <w:tab/>
        <w:t>data |= 0b00010000;</w:t>
      </w:r>
      <w:r>
        <w:br/>
      </w:r>
      <w:r>
        <w:tab/>
        <w:t>// Set Data</w:t>
      </w:r>
      <w:r>
        <w:br/>
      </w:r>
      <w:r>
        <w:tab/>
        <w:t>LCD_PORT = data;</w:t>
      </w:r>
      <w:r>
        <w:br/>
      </w:r>
      <w:r>
        <w:tab/>
        <w:t>// Small delay, data needs to be valid BEFORE enable</w:t>
      </w:r>
      <w:r>
        <w:br/>
      </w:r>
      <w:r>
        <w:tab/>
        <w:t>_delay_us(800);</w:t>
      </w:r>
      <w:r>
        <w:br/>
      </w:r>
      <w:r>
        <w:tab/>
        <w:t>// Toggle enable</w:t>
      </w:r>
      <w:r>
        <w:br/>
      </w:r>
      <w:r>
        <w:tab/>
        <w:t>LCD_PORT |= 0b00100000;</w:t>
      </w:r>
      <w:r>
        <w:br/>
      </w:r>
      <w:r>
        <w:tab/>
        <w:t>// Larger delay, LCD needs time to process</w:t>
      </w:r>
      <w:r>
        <w:br/>
      </w:r>
      <w:r>
        <w:tab/>
        <w:t>_delay_us(800);</w:t>
      </w:r>
      <w:r>
        <w:br/>
        <w:t>}</w:t>
      </w:r>
      <w:r>
        <w:br/>
      </w:r>
      <w:r>
        <w:br/>
        <w:t>void sendLCDInstructionByte(uint8_t data)</w:t>
      </w:r>
      <w:r>
        <w:br/>
        <w:t>{</w:t>
      </w:r>
      <w:r>
        <w:br/>
      </w:r>
      <w:r>
        <w:tab/>
        <w:t>// rs = 0 -&gt; instruction</w:t>
      </w:r>
      <w:r>
        <w:br/>
      </w:r>
      <w:r>
        <w:tab/>
        <w:t>sendLCDNible(data &gt;&gt; 4, 0);</w:t>
      </w:r>
      <w:r>
        <w:br/>
      </w:r>
      <w:r>
        <w:tab/>
        <w:t>sendLCDNible(data, 0);</w:t>
      </w:r>
      <w:r>
        <w:br/>
        <w:t>}</w:t>
      </w:r>
      <w:r>
        <w:br/>
      </w:r>
      <w:r>
        <w:br/>
        <w:t>void sendLCDCharacterByte(char data)</w:t>
      </w:r>
      <w:r>
        <w:br/>
        <w:t>{</w:t>
      </w:r>
      <w:r>
        <w:br/>
      </w:r>
      <w:r>
        <w:tab/>
        <w:t>// rs = 1 -&gt; data</w:t>
      </w:r>
      <w:r>
        <w:br/>
      </w:r>
      <w:r>
        <w:tab/>
        <w:t>sendLCDNible(data &gt;&gt; 4, 1);</w:t>
      </w:r>
      <w:r>
        <w:br/>
      </w:r>
      <w:r>
        <w:tab/>
        <w:t>sendLCDNible(data, 1);</w:t>
      </w:r>
      <w:r>
        <w:br/>
      </w:r>
      <w:r>
        <w:lastRenderedPageBreak/>
        <w:t>}</w:t>
      </w:r>
      <w:r>
        <w:br/>
      </w:r>
      <w:r>
        <w:br/>
        <w:t>void sendLCDBuffer(char * buffer)</w:t>
      </w:r>
      <w:r>
        <w:br/>
        <w:t>{</w:t>
      </w:r>
      <w:r>
        <w:br/>
      </w:r>
      <w:r>
        <w:tab/>
        <w:t>// max chars</w:t>
      </w:r>
      <w:r>
        <w:br/>
      </w:r>
      <w:r>
        <w:tab/>
        <w:t>for (uint8_t i = 0; i &lt; MAX_LCD_CHARS; i++)</w:t>
      </w:r>
      <w:r>
        <w:br/>
      </w:r>
      <w:r>
        <w:tab/>
        <w:t>{</w:t>
      </w:r>
      <w:r>
        <w:br/>
      </w:r>
      <w:r>
        <w:tab/>
      </w:r>
      <w:r>
        <w:tab/>
        <w:t>// End on 0x00</w:t>
      </w:r>
      <w:r>
        <w:br/>
      </w:r>
      <w:r>
        <w:tab/>
      </w:r>
      <w:r>
        <w:tab/>
        <w:t>if (buffer[i] == 0x00) break;</w:t>
      </w:r>
      <w:r>
        <w:br/>
      </w:r>
      <w:r>
        <w:tab/>
      </w:r>
      <w:r>
        <w:tab/>
        <w:t>sendLCDCharacterByte(buffer[i]);</w:t>
      </w:r>
      <w:r>
        <w:br/>
      </w:r>
      <w:r>
        <w:tab/>
        <w:t>}</w:t>
      </w:r>
      <w:r>
        <w:br/>
        <w:t>}</w:t>
      </w:r>
    </w:p>
    <w:sectPr w:rsidR="00472D16" w:rsidRPr="00472D16" w:rsidSect="00FA632C">
      <w:type w:val="continuous"/>
      <w:pgSz w:w="11907" w:h="16839" w:code="9"/>
      <w:pgMar w:top="1837" w:right="1752" w:bottom="1418" w:left="1752" w:header="709" w:footer="709"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360" w:rsidRDefault="00B04360">
      <w:pPr>
        <w:spacing w:before="0" w:after="0" w:line="240" w:lineRule="auto"/>
      </w:pPr>
      <w:r>
        <w:separator/>
      </w:r>
    </w:p>
  </w:endnote>
  <w:endnote w:type="continuationSeparator" w:id="0">
    <w:p w:rsidR="00B04360" w:rsidRDefault="00B043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9A7" w:rsidRDefault="002C59A7"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8818"/>
      <w:docPartObj>
        <w:docPartGallery w:val="Page Numbers (Bottom of Page)"/>
        <w:docPartUnique/>
      </w:docPartObj>
    </w:sdtPr>
    <w:sdtContent>
      <w:p w:rsidR="002C59A7" w:rsidRDefault="002C59A7" w:rsidP="003C25D6">
        <w:pPr>
          <w:pStyle w:val="Voettekst0"/>
          <w:jc w:val="right"/>
        </w:pPr>
        <w:r>
          <w:fldChar w:fldCharType="begin"/>
        </w:r>
        <w:r>
          <w:instrText>PAGE   \* MERGEFORMAT</w:instrText>
        </w:r>
        <w:r>
          <w:fldChar w:fldCharType="separate"/>
        </w:r>
        <w:r w:rsidR="00792B1F">
          <w:rPr>
            <w:noProof/>
          </w:rPr>
          <w:t>20</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264944"/>
      <w:docPartObj>
        <w:docPartGallery w:val="Page Numbers (Bottom of Page)"/>
        <w:docPartUnique/>
      </w:docPartObj>
    </w:sdtPr>
    <w:sdtContent>
      <w:p w:rsidR="002C59A7" w:rsidRDefault="002C59A7" w:rsidP="003C25D6">
        <w:pPr>
          <w:pStyle w:val="Voettekst0"/>
          <w:jc w:val="right"/>
        </w:pPr>
        <w:r>
          <w:fldChar w:fldCharType="begin"/>
        </w:r>
        <w:r>
          <w:instrText>PAGE   \* MERGEFORMAT</w:instrText>
        </w:r>
        <w:r>
          <w:fldChar w:fldCharType="separate"/>
        </w:r>
        <w:r w:rsidR="00792B1F">
          <w:rPr>
            <w:noProof/>
          </w:rPr>
          <w:t>58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360" w:rsidRDefault="00B04360">
      <w:pPr>
        <w:spacing w:before="0" w:after="0" w:line="240" w:lineRule="auto"/>
      </w:pPr>
      <w:r>
        <w:separator/>
      </w:r>
    </w:p>
  </w:footnote>
  <w:footnote w:type="continuationSeparator" w:id="0">
    <w:p w:rsidR="00B04360" w:rsidRDefault="00B04360">
      <w:pPr>
        <w:spacing w:before="0" w:after="0" w:line="240" w:lineRule="auto"/>
      </w:pPr>
      <w:r>
        <w:continuationSeparator/>
      </w:r>
    </w:p>
  </w:footnote>
  <w:footnote w:id="1">
    <w:p w:rsidR="002C59A7" w:rsidRDefault="002C59A7">
      <w:pPr>
        <w:pStyle w:val="Voetnoottekst"/>
      </w:pPr>
      <w:r>
        <w:rPr>
          <w:rStyle w:val="Voetnootmarkering"/>
        </w:rPr>
        <w:footnoteRef/>
      </w:r>
      <w:r>
        <w:t xml:space="preserve"> </w:t>
      </w:r>
      <w:r w:rsidRPr="00B43D2D">
        <w:t>ftp://193.191.150.44/pub/CD-Microcontrollers/RIOT/</w:t>
      </w:r>
    </w:p>
  </w:footnote>
  <w:footnote w:id="2">
    <w:p w:rsidR="002C59A7" w:rsidRDefault="002C59A7">
      <w:pPr>
        <w:pStyle w:val="Voetnoottekst"/>
      </w:pPr>
      <w:r>
        <w:rPr>
          <w:rStyle w:val="Voetnootmarkering"/>
        </w:rPr>
        <w:footnoteRef/>
      </w:r>
      <w:r>
        <w:t xml:space="preserve"> </w:t>
      </w:r>
      <w:hyperlink r:id="rId1" w:history="1">
        <w:r w:rsidRPr="00D026F8">
          <w:rPr>
            <w:rStyle w:val="Hyperlink"/>
          </w:rPr>
          <w:t>github.com/</w:t>
        </w:r>
        <w:proofErr w:type="spellStart"/>
        <w:r w:rsidRPr="00D026F8">
          <w:rPr>
            <w:rStyle w:val="Hyperlink"/>
          </w:rPr>
          <w:t>adafruit</w:t>
        </w:r>
        <w:proofErr w:type="spellEnd"/>
        <w:r w:rsidRPr="00D026F8">
          <w:rPr>
            <w:rStyle w:val="Hyperlink"/>
          </w:rPr>
          <w:t>/</w:t>
        </w:r>
        <w:proofErr w:type="spellStart"/>
        <w:r w:rsidRPr="00D026F8">
          <w:rPr>
            <w:rStyle w:val="Hyperlink"/>
          </w:rPr>
          <w:t>Adafruit_NeoPixel</w:t>
        </w:r>
        <w:proofErr w:type="spellEnd"/>
      </w:hyperlink>
    </w:p>
  </w:footnote>
  <w:footnote w:id="3">
    <w:p w:rsidR="002C59A7" w:rsidRDefault="002C59A7">
      <w:pPr>
        <w:pStyle w:val="Voetnoottekst"/>
      </w:pPr>
      <w:r>
        <w:rPr>
          <w:rStyle w:val="Voetnootmarkering"/>
        </w:rPr>
        <w:footnoteRef/>
      </w:r>
      <w:r>
        <w:t xml:space="preserve"> </w:t>
      </w:r>
      <w:hyperlink r:id="rId2" w:history="1">
        <w:r w:rsidRPr="00E17EEA">
          <w:rPr>
            <w:rStyle w:val="Hyperlink"/>
          </w:rPr>
          <w:t>wp.josh.com/2014/05/13/ws2812</w:t>
        </w:r>
      </w:hyperlink>
      <w:r>
        <w:t xml:space="preserve"> en </w:t>
      </w:r>
      <w:hyperlink r:id="rId3" w:history="1">
        <w:r w:rsidRPr="00552F5D">
          <w:rPr>
            <w:rStyle w:val="Hyperlink"/>
          </w:rPr>
          <w:t>cpldcpu.wordpress.com/2014/01/14/light_ws2812-</w:t>
        </w:r>
      </w:hyperlink>
    </w:p>
  </w:footnote>
  <w:footnote w:id="4">
    <w:p w:rsidR="002C59A7" w:rsidRDefault="002C59A7">
      <w:pPr>
        <w:pStyle w:val="Voetnoottekst"/>
      </w:pPr>
      <w:r>
        <w:rPr>
          <w:rStyle w:val="Voetnootmarkering"/>
        </w:rPr>
        <w:footnoteRef/>
      </w:r>
      <w:r>
        <w:t xml:space="preserve"> </w:t>
      </w:r>
      <w:hyperlink r:id="rId4" w:history="1">
        <w:r w:rsidRPr="00E17EEA">
          <w:rPr>
            <w:rStyle w:val="Hyperlink"/>
          </w:rPr>
          <w:t>github.com/cpldcpu/light_ws2812/tree/master/light_ws2812_AVR/Light_WS2812</w:t>
        </w:r>
      </w:hyperlink>
      <w:r>
        <w:t xml:space="preserve"> </w:t>
      </w:r>
    </w:p>
  </w:footnote>
  <w:footnote w:id="5">
    <w:p w:rsidR="002C59A7" w:rsidRDefault="002C59A7">
      <w:pPr>
        <w:pStyle w:val="Voetnoottekst"/>
      </w:pPr>
      <w:r>
        <w:rPr>
          <w:rStyle w:val="Voetnootmarkering"/>
        </w:rPr>
        <w:footnoteRef/>
      </w:r>
      <w:r>
        <w:t xml:space="preserve"> </w:t>
      </w:r>
      <w:hyperlink r:id="rId5" w:history="1">
        <w:r w:rsidRPr="00473794">
          <w:rPr>
            <w:rStyle w:val="Hyperlink"/>
          </w:rPr>
          <w:t>stackoverflow.com/questions/227762/looking-for-16-bit-x86-compiler</w:t>
        </w:r>
      </w:hyperlink>
    </w:p>
  </w:footnote>
  <w:footnote w:id="6">
    <w:p w:rsidR="002C59A7" w:rsidRDefault="002C59A7">
      <w:pPr>
        <w:pStyle w:val="Voetnoottekst"/>
      </w:pPr>
      <w:r>
        <w:rPr>
          <w:rStyle w:val="Voetnootmarkering"/>
        </w:rPr>
        <w:footnoteRef/>
      </w:r>
      <w:r>
        <w:t xml:space="preserve"> </w:t>
      </w:r>
      <w:hyperlink r:id="rId6" w:history="1">
        <w:r w:rsidRPr="00473794">
          <w:rPr>
            <w:rStyle w:val="Hyperlink"/>
          </w:rPr>
          <w:t>beck-ipc.com/en/</w:t>
        </w:r>
        <w:proofErr w:type="spellStart"/>
        <w:r w:rsidRPr="00473794">
          <w:rPr>
            <w:rStyle w:val="Hyperlink"/>
          </w:rPr>
          <w:t>products</w:t>
        </w:r>
        <w:proofErr w:type="spellEnd"/>
        <w:r w:rsidRPr="00473794">
          <w:rPr>
            <w:rStyle w:val="Hyperlink"/>
          </w:rPr>
          <w:t>/sc1x/sc13.asp</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0C25538"/>
    <w:lvl w:ilvl="0">
      <w:start w:val="1"/>
      <w:numFmt w:val="decimal"/>
      <w:lvlText w:val="%1."/>
      <w:lvlJc w:val="left"/>
      <w:pPr>
        <w:tabs>
          <w:tab w:val="num" w:pos="1492"/>
        </w:tabs>
        <w:ind w:left="1492" w:hanging="360"/>
      </w:pPr>
    </w:lvl>
  </w:abstractNum>
  <w:abstractNum w:abstractNumId="1">
    <w:nsid w:val="FFFFFF7D"/>
    <w:multiLevelType w:val="singleLevel"/>
    <w:tmpl w:val="873C7706"/>
    <w:lvl w:ilvl="0">
      <w:start w:val="1"/>
      <w:numFmt w:val="decimal"/>
      <w:lvlText w:val="%1."/>
      <w:lvlJc w:val="left"/>
      <w:pPr>
        <w:tabs>
          <w:tab w:val="num" w:pos="1209"/>
        </w:tabs>
        <w:ind w:left="1209" w:hanging="360"/>
      </w:pPr>
    </w:lvl>
  </w:abstractNum>
  <w:abstractNum w:abstractNumId="2">
    <w:nsid w:val="FFFFFF7E"/>
    <w:multiLevelType w:val="singleLevel"/>
    <w:tmpl w:val="A1805318"/>
    <w:lvl w:ilvl="0">
      <w:start w:val="1"/>
      <w:numFmt w:val="decimal"/>
      <w:lvlText w:val="%1."/>
      <w:lvlJc w:val="left"/>
      <w:pPr>
        <w:tabs>
          <w:tab w:val="num" w:pos="926"/>
        </w:tabs>
        <w:ind w:left="926" w:hanging="360"/>
      </w:pPr>
    </w:lvl>
  </w:abstractNum>
  <w:abstractNum w:abstractNumId="3">
    <w:nsid w:val="FFFFFF7F"/>
    <w:multiLevelType w:val="singleLevel"/>
    <w:tmpl w:val="3E222716"/>
    <w:lvl w:ilvl="0">
      <w:start w:val="1"/>
      <w:numFmt w:val="decimal"/>
      <w:lvlText w:val="%1."/>
      <w:lvlJc w:val="left"/>
      <w:pPr>
        <w:tabs>
          <w:tab w:val="num" w:pos="643"/>
        </w:tabs>
        <w:ind w:left="643" w:hanging="360"/>
      </w:pPr>
    </w:lvl>
  </w:abstractNum>
  <w:abstractNum w:abstractNumId="4">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nsid w:val="51C3617D"/>
    <w:multiLevelType w:val="multilevel"/>
    <w:tmpl w:val="AD82FB72"/>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30C70"/>
    <w:rsid w:val="000340F6"/>
    <w:rsid w:val="00061F39"/>
    <w:rsid w:val="00072A4C"/>
    <w:rsid w:val="00075938"/>
    <w:rsid w:val="0008688D"/>
    <w:rsid w:val="000A245C"/>
    <w:rsid w:val="000A2512"/>
    <w:rsid w:val="000B1E28"/>
    <w:rsid w:val="000B2803"/>
    <w:rsid w:val="000C4C5D"/>
    <w:rsid w:val="000C690F"/>
    <w:rsid w:val="000D033E"/>
    <w:rsid w:val="000D5D39"/>
    <w:rsid w:val="000E014F"/>
    <w:rsid w:val="000F0066"/>
    <w:rsid w:val="000F6EB4"/>
    <w:rsid w:val="000F7930"/>
    <w:rsid w:val="00103DB1"/>
    <w:rsid w:val="00104589"/>
    <w:rsid w:val="0011707F"/>
    <w:rsid w:val="00121545"/>
    <w:rsid w:val="00122BC5"/>
    <w:rsid w:val="00126972"/>
    <w:rsid w:val="00136038"/>
    <w:rsid w:val="00146C98"/>
    <w:rsid w:val="0015183A"/>
    <w:rsid w:val="00157219"/>
    <w:rsid w:val="00182107"/>
    <w:rsid w:val="00184298"/>
    <w:rsid w:val="00190B9B"/>
    <w:rsid w:val="00192F5C"/>
    <w:rsid w:val="0019407B"/>
    <w:rsid w:val="001943FB"/>
    <w:rsid w:val="001958A6"/>
    <w:rsid w:val="001A6A89"/>
    <w:rsid w:val="001B54AE"/>
    <w:rsid w:val="001B5E4E"/>
    <w:rsid w:val="001E4032"/>
    <w:rsid w:val="001F141F"/>
    <w:rsid w:val="001F6151"/>
    <w:rsid w:val="002135AE"/>
    <w:rsid w:val="00224C08"/>
    <w:rsid w:val="00225022"/>
    <w:rsid w:val="00231DB4"/>
    <w:rsid w:val="00236029"/>
    <w:rsid w:val="00240F98"/>
    <w:rsid w:val="002528F4"/>
    <w:rsid w:val="00255A30"/>
    <w:rsid w:val="00265DAB"/>
    <w:rsid w:val="00271D6D"/>
    <w:rsid w:val="0028140A"/>
    <w:rsid w:val="0028211D"/>
    <w:rsid w:val="00286844"/>
    <w:rsid w:val="00290A8F"/>
    <w:rsid w:val="002A25EE"/>
    <w:rsid w:val="002B23D5"/>
    <w:rsid w:val="002B4720"/>
    <w:rsid w:val="002C34F9"/>
    <w:rsid w:val="002C59A7"/>
    <w:rsid w:val="002D183F"/>
    <w:rsid w:val="002D5A6D"/>
    <w:rsid w:val="002E1B94"/>
    <w:rsid w:val="002F0513"/>
    <w:rsid w:val="00304950"/>
    <w:rsid w:val="00316B98"/>
    <w:rsid w:val="003173E0"/>
    <w:rsid w:val="00320AB0"/>
    <w:rsid w:val="0032426B"/>
    <w:rsid w:val="0033290B"/>
    <w:rsid w:val="0033793F"/>
    <w:rsid w:val="003427BF"/>
    <w:rsid w:val="0035616C"/>
    <w:rsid w:val="00357FAD"/>
    <w:rsid w:val="00367D7A"/>
    <w:rsid w:val="00370C0F"/>
    <w:rsid w:val="003866E5"/>
    <w:rsid w:val="003C1586"/>
    <w:rsid w:val="003C1C33"/>
    <w:rsid w:val="003C25D6"/>
    <w:rsid w:val="003D22FE"/>
    <w:rsid w:val="003E51C7"/>
    <w:rsid w:val="003F20FA"/>
    <w:rsid w:val="00410C3D"/>
    <w:rsid w:val="00411EC0"/>
    <w:rsid w:val="00412FE4"/>
    <w:rsid w:val="004359DF"/>
    <w:rsid w:val="00436078"/>
    <w:rsid w:val="00451207"/>
    <w:rsid w:val="00466901"/>
    <w:rsid w:val="00472D16"/>
    <w:rsid w:val="00481626"/>
    <w:rsid w:val="0048705B"/>
    <w:rsid w:val="004A14C1"/>
    <w:rsid w:val="004B39AB"/>
    <w:rsid w:val="004D2234"/>
    <w:rsid w:val="004D594E"/>
    <w:rsid w:val="004E03F5"/>
    <w:rsid w:val="004E2B6E"/>
    <w:rsid w:val="004E58E5"/>
    <w:rsid w:val="004E6277"/>
    <w:rsid w:val="00500C9A"/>
    <w:rsid w:val="0050308B"/>
    <w:rsid w:val="005079AE"/>
    <w:rsid w:val="00522A6F"/>
    <w:rsid w:val="005242F5"/>
    <w:rsid w:val="005251AE"/>
    <w:rsid w:val="00533F6D"/>
    <w:rsid w:val="00545838"/>
    <w:rsid w:val="005462CB"/>
    <w:rsid w:val="00551438"/>
    <w:rsid w:val="0055258D"/>
    <w:rsid w:val="00552F5D"/>
    <w:rsid w:val="005640D6"/>
    <w:rsid w:val="00572735"/>
    <w:rsid w:val="00573188"/>
    <w:rsid w:val="00575700"/>
    <w:rsid w:val="00577E6C"/>
    <w:rsid w:val="0058306B"/>
    <w:rsid w:val="00586B71"/>
    <w:rsid w:val="00597A71"/>
    <w:rsid w:val="005A4ADD"/>
    <w:rsid w:val="005B2784"/>
    <w:rsid w:val="005C6C08"/>
    <w:rsid w:val="00602C30"/>
    <w:rsid w:val="006126C4"/>
    <w:rsid w:val="00613905"/>
    <w:rsid w:val="00621043"/>
    <w:rsid w:val="00624873"/>
    <w:rsid w:val="006418E9"/>
    <w:rsid w:val="0064495A"/>
    <w:rsid w:val="0064627D"/>
    <w:rsid w:val="00653D5A"/>
    <w:rsid w:val="006574A9"/>
    <w:rsid w:val="006600DF"/>
    <w:rsid w:val="0066168D"/>
    <w:rsid w:val="006621D0"/>
    <w:rsid w:val="006637A9"/>
    <w:rsid w:val="00667A10"/>
    <w:rsid w:val="00687183"/>
    <w:rsid w:val="006903C6"/>
    <w:rsid w:val="00693316"/>
    <w:rsid w:val="006A31ED"/>
    <w:rsid w:val="006B4650"/>
    <w:rsid w:val="006C107E"/>
    <w:rsid w:val="006C14E9"/>
    <w:rsid w:val="006C2A3A"/>
    <w:rsid w:val="006E5626"/>
    <w:rsid w:val="006F31A7"/>
    <w:rsid w:val="006F5FCA"/>
    <w:rsid w:val="006F6D55"/>
    <w:rsid w:val="006F7319"/>
    <w:rsid w:val="007122A8"/>
    <w:rsid w:val="00720B7F"/>
    <w:rsid w:val="0072408C"/>
    <w:rsid w:val="00726DA2"/>
    <w:rsid w:val="0073157C"/>
    <w:rsid w:val="0074300C"/>
    <w:rsid w:val="0075670C"/>
    <w:rsid w:val="007655CB"/>
    <w:rsid w:val="00775D1E"/>
    <w:rsid w:val="00780F50"/>
    <w:rsid w:val="00781A12"/>
    <w:rsid w:val="00792B1F"/>
    <w:rsid w:val="007A031A"/>
    <w:rsid w:val="007A30B0"/>
    <w:rsid w:val="007A5F2C"/>
    <w:rsid w:val="007B18BB"/>
    <w:rsid w:val="007B47AA"/>
    <w:rsid w:val="007B69F4"/>
    <w:rsid w:val="007C2797"/>
    <w:rsid w:val="007D1F6D"/>
    <w:rsid w:val="007E5883"/>
    <w:rsid w:val="007F249E"/>
    <w:rsid w:val="007F31C4"/>
    <w:rsid w:val="007F5DC4"/>
    <w:rsid w:val="007F7AD0"/>
    <w:rsid w:val="008031F6"/>
    <w:rsid w:val="00803BBF"/>
    <w:rsid w:val="008057EB"/>
    <w:rsid w:val="008135E8"/>
    <w:rsid w:val="00820CBC"/>
    <w:rsid w:val="00821067"/>
    <w:rsid w:val="00833932"/>
    <w:rsid w:val="00834378"/>
    <w:rsid w:val="008629A5"/>
    <w:rsid w:val="008636D1"/>
    <w:rsid w:val="008660A4"/>
    <w:rsid w:val="00866BB6"/>
    <w:rsid w:val="00870DD5"/>
    <w:rsid w:val="008807EB"/>
    <w:rsid w:val="00884FF5"/>
    <w:rsid w:val="0089023B"/>
    <w:rsid w:val="008A6C17"/>
    <w:rsid w:val="008D30CA"/>
    <w:rsid w:val="008E7819"/>
    <w:rsid w:val="00905174"/>
    <w:rsid w:val="00910F07"/>
    <w:rsid w:val="009208D8"/>
    <w:rsid w:val="00922FC7"/>
    <w:rsid w:val="0092684A"/>
    <w:rsid w:val="009269BF"/>
    <w:rsid w:val="009467E5"/>
    <w:rsid w:val="00946A41"/>
    <w:rsid w:val="0095078B"/>
    <w:rsid w:val="00961AC8"/>
    <w:rsid w:val="009622B6"/>
    <w:rsid w:val="00962EC8"/>
    <w:rsid w:val="00964A55"/>
    <w:rsid w:val="0097000F"/>
    <w:rsid w:val="00970D99"/>
    <w:rsid w:val="009715E9"/>
    <w:rsid w:val="0097602C"/>
    <w:rsid w:val="00984933"/>
    <w:rsid w:val="00986AC8"/>
    <w:rsid w:val="009B0247"/>
    <w:rsid w:val="009B3D5A"/>
    <w:rsid w:val="009C4961"/>
    <w:rsid w:val="009D0B4B"/>
    <w:rsid w:val="009D0C6D"/>
    <w:rsid w:val="009D6F8F"/>
    <w:rsid w:val="009E00A5"/>
    <w:rsid w:val="009E24E7"/>
    <w:rsid w:val="009E2CB9"/>
    <w:rsid w:val="009E7296"/>
    <w:rsid w:val="00A034B9"/>
    <w:rsid w:val="00A0656F"/>
    <w:rsid w:val="00A07C0A"/>
    <w:rsid w:val="00A2144D"/>
    <w:rsid w:val="00A2362F"/>
    <w:rsid w:val="00A52C8A"/>
    <w:rsid w:val="00A604A8"/>
    <w:rsid w:val="00A6327D"/>
    <w:rsid w:val="00A738FB"/>
    <w:rsid w:val="00A76D90"/>
    <w:rsid w:val="00A83F10"/>
    <w:rsid w:val="00A87F53"/>
    <w:rsid w:val="00A9222C"/>
    <w:rsid w:val="00A92C7F"/>
    <w:rsid w:val="00A94BF8"/>
    <w:rsid w:val="00AA0E12"/>
    <w:rsid w:val="00AA2B32"/>
    <w:rsid w:val="00AC41E8"/>
    <w:rsid w:val="00AD199C"/>
    <w:rsid w:val="00AF280B"/>
    <w:rsid w:val="00AF3B35"/>
    <w:rsid w:val="00AF64AB"/>
    <w:rsid w:val="00B012AE"/>
    <w:rsid w:val="00B04360"/>
    <w:rsid w:val="00B06501"/>
    <w:rsid w:val="00B11DF0"/>
    <w:rsid w:val="00B13DCC"/>
    <w:rsid w:val="00B13F7D"/>
    <w:rsid w:val="00B14873"/>
    <w:rsid w:val="00B43D2D"/>
    <w:rsid w:val="00B471C8"/>
    <w:rsid w:val="00B53539"/>
    <w:rsid w:val="00B54220"/>
    <w:rsid w:val="00B60C77"/>
    <w:rsid w:val="00B614AC"/>
    <w:rsid w:val="00B66D26"/>
    <w:rsid w:val="00B6770A"/>
    <w:rsid w:val="00B70F61"/>
    <w:rsid w:val="00B7290C"/>
    <w:rsid w:val="00B74CA8"/>
    <w:rsid w:val="00B767DB"/>
    <w:rsid w:val="00BA113B"/>
    <w:rsid w:val="00BA22FA"/>
    <w:rsid w:val="00BA26A4"/>
    <w:rsid w:val="00BA36F8"/>
    <w:rsid w:val="00BA4ACC"/>
    <w:rsid w:val="00BA6E53"/>
    <w:rsid w:val="00BB1D72"/>
    <w:rsid w:val="00BB1E4A"/>
    <w:rsid w:val="00BB6B12"/>
    <w:rsid w:val="00BC1B41"/>
    <w:rsid w:val="00BC3C6B"/>
    <w:rsid w:val="00BE6E3A"/>
    <w:rsid w:val="00BE7690"/>
    <w:rsid w:val="00BF00A5"/>
    <w:rsid w:val="00BF478A"/>
    <w:rsid w:val="00BF4B63"/>
    <w:rsid w:val="00C0179F"/>
    <w:rsid w:val="00C025A0"/>
    <w:rsid w:val="00C03A68"/>
    <w:rsid w:val="00C04B26"/>
    <w:rsid w:val="00C16064"/>
    <w:rsid w:val="00C215A0"/>
    <w:rsid w:val="00C24782"/>
    <w:rsid w:val="00C50671"/>
    <w:rsid w:val="00C5084A"/>
    <w:rsid w:val="00C673C4"/>
    <w:rsid w:val="00C725A0"/>
    <w:rsid w:val="00C72C57"/>
    <w:rsid w:val="00C77050"/>
    <w:rsid w:val="00C77DAE"/>
    <w:rsid w:val="00C82931"/>
    <w:rsid w:val="00C96451"/>
    <w:rsid w:val="00CB2595"/>
    <w:rsid w:val="00CD0007"/>
    <w:rsid w:val="00CD6AFA"/>
    <w:rsid w:val="00CE0D85"/>
    <w:rsid w:val="00CE2B1A"/>
    <w:rsid w:val="00CF2A36"/>
    <w:rsid w:val="00CF2E92"/>
    <w:rsid w:val="00D026F8"/>
    <w:rsid w:val="00D0286C"/>
    <w:rsid w:val="00D10E1E"/>
    <w:rsid w:val="00D1364A"/>
    <w:rsid w:val="00D256CA"/>
    <w:rsid w:val="00D33167"/>
    <w:rsid w:val="00D3365A"/>
    <w:rsid w:val="00D33A40"/>
    <w:rsid w:val="00D33BAE"/>
    <w:rsid w:val="00D37F9D"/>
    <w:rsid w:val="00D60D99"/>
    <w:rsid w:val="00D73114"/>
    <w:rsid w:val="00D7606C"/>
    <w:rsid w:val="00D775CB"/>
    <w:rsid w:val="00D80F70"/>
    <w:rsid w:val="00D8133E"/>
    <w:rsid w:val="00D90007"/>
    <w:rsid w:val="00D922D3"/>
    <w:rsid w:val="00D9553F"/>
    <w:rsid w:val="00D95580"/>
    <w:rsid w:val="00DD771C"/>
    <w:rsid w:val="00DD7814"/>
    <w:rsid w:val="00DF5F08"/>
    <w:rsid w:val="00E063D1"/>
    <w:rsid w:val="00E12119"/>
    <w:rsid w:val="00E12634"/>
    <w:rsid w:val="00E13FCD"/>
    <w:rsid w:val="00E1646B"/>
    <w:rsid w:val="00E1653F"/>
    <w:rsid w:val="00E349BA"/>
    <w:rsid w:val="00E36453"/>
    <w:rsid w:val="00E43A02"/>
    <w:rsid w:val="00E50698"/>
    <w:rsid w:val="00E5307F"/>
    <w:rsid w:val="00E61BFE"/>
    <w:rsid w:val="00E65D64"/>
    <w:rsid w:val="00E66A99"/>
    <w:rsid w:val="00E715F5"/>
    <w:rsid w:val="00E74CF5"/>
    <w:rsid w:val="00E82EEE"/>
    <w:rsid w:val="00E83EEB"/>
    <w:rsid w:val="00E858C2"/>
    <w:rsid w:val="00E91624"/>
    <w:rsid w:val="00E95BD0"/>
    <w:rsid w:val="00EA0285"/>
    <w:rsid w:val="00EB567C"/>
    <w:rsid w:val="00EC1C41"/>
    <w:rsid w:val="00ED245D"/>
    <w:rsid w:val="00ED2E52"/>
    <w:rsid w:val="00ED50E5"/>
    <w:rsid w:val="00EE0071"/>
    <w:rsid w:val="00EF2F3E"/>
    <w:rsid w:val="00EF76DC"/>
    <w:rsid w:val="00F0635C"/>
    <w:rsid w:val="00F07BA4"/>
    <w:rsid w:val="00F204C4"/>
    <w:rsid w:val="00F2645A"/>
    <w:rsid w:val="00F30E09"/>
    <w:rsid w:val="00F33581"/>
    <w:rsid w:val="00F35B6F"/>
    <w:rsid w:val="00F52B76"/>
    <w:rsid w:val="00F53A61"/>
    <w:rsid w:val="00F66735"/>
    <w:rsid w:val="00F816D0"/>
    <w:rsid w:val="00F872D2"/>
    <w:rsid w:val="00FA14BA"/>
    <w:rsid w:val="00FA43F8"/>
    <w:rsid w:val="00FA632C"/>
    <w:rsid w:val="00FC04AE"/>
    <w:rsid w:val="00FC2540"/>
    <w:rsid w:val="00FD1478"/>
    <w:rsid w:val="00FD38F5"/>
    <w:rsid w:val="00FD6476"/>
    <w:rsid w:val="00FE165E"/>
    <w:rsid w:val="00FE3E81"/>
    <w:rsid w:val="00FE64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9E2CB9"/>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1F141F"/>
    <w:pPr>
      <w:keepNext/>
      <w:keepLines/>
      <w:numPr>
        <w:ilvl w:val="1"/>
        <w:numId w:val="12"/>
      </w:numPr>
      <w:spacing w:before="40" w:after="0"/>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9E2CB9"/>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1F141F"/>
    <w:rPr>
      <w:rFonts w:asciiTheme="majorHAnsi" w:eastAsiaTheme="majorEastAsia" w:hAnsiTheme="majorHAnsi" w:cstheme="majorBidi"/>
      <w:color w:val="007789" w:themeColor="accent1" w:themeShade="BF"/>
      <w:sz w:val="26"/>
      <w:szCs w:val="26"/>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www.beck-ipc.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beck-ipc.com"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dries007/ModernMasterMind"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cpldcpu.wordpress.com/2014/01/14/light_ws2812-" TargetMode="External"/><Relationship Id="rId2" Type="http://schemas.openxmlformats.org/officeDocument/2006/relationships/hyperlink" Target="http://wp.josh.com/2014/05/13/ws2812" TargetMode="External"/><Relationship Id="rId1" Type="http://schemas.openxmlformats.org/officeDocument/2006/relationships/hyperlink" Target="https://github.com/adafruit/Adafruit_NeoPixel" TargetMode="External"/><Relationship Id="rId6" Type="http://schemas.openxmlformats.org/officeDocument/2006/relationships/hyperlink" Target="http://www.beck-ipc.com/en/products/sc1x/sc13.asp" TargetMode="External"/><Relationship Id="rId5" Type="http://schemas.openxmlformats.org/officeDocument/2006/relationships/hyperlink" Target="http://stackoverflow.com/questions/227762/looking-for-16-bit-x86-compiler" TargetMode="External"/><Relationship Id="rId4" Type="http://schemas.openxmlformats.org/officeDocument/2006/relationships/hyperlink" Target="https://github.com/cpldcpu/light_ws2812/tree/master/light_ws2812_AVR/Light_WS28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A6638"/>
    <w:rsid w:val="002A1C2B"/>
    <w:rsid w:val="006D5DA6"/>
    <w:rsid w:val="008C5C58"/>
    <w:rsid w:val="009C0A5D"/>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6E13DB21-E9E0-4268-A10E-0BBCFDCA5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1489</TotalTime>
  <Pages>1</Pages>
  <Words>12724</Words>
  <Characters>69988</Characters>
  <Application>Microsoft Office Word</Application>
  <DocSecurity>0</DocSecurity>
  <Lines>583</Lines>
  <Paragraphs>165</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ModernMasterMind</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82547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ModernMasterMind</dc:title>
  <dc:subject>Project I – ICT-Elektronica</dc:subject>
  <dc:creator>Dries Kennes</dc:creator>
  <cp:keywords>Project I</cp:keywords>
  <cp:lastModifiedBy>Kennes Dries</cp:lastModifiedBy>
  <cp:revision>309</cp:revision>
  <cp:lastPrinted>2015-05-18T20:02:00Z</cp:lastPrinted>
  <dcterms:created xsi:type="dcterms:W3CDTF">2015-05-16T12:42:00Z</dcterms:created>
  <dcterms:modified xsi:type="dcterms:W3CDTF">2015-05-18T20:02:00Z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